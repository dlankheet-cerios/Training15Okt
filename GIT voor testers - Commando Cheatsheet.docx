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4859872"/>
        <w:lock w:val="sdtContentLocked"/>
        <w:placeholder>
          <w:docPart w:val="FA445EA0BC7F45B18410ACA00EC9C388"/>
        </w:placeholder>
        <w:group/>
      </w:sdtPr>
      <w:sdtContent>
        <w:p w14:paraId="25654981" w14:textId="77777777" w:rsidR="007E1414" w:rsidRDefault="00165F7F" w:rsidP="00067E9B">
          <w:pPr>
            <w:pStyle w:val="BasistekstCerios"/>
          </w:pPr>
          <w:r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1" locked="0" layoutInCell="1" allowOverlap="1" wp14:anchorId="770E803E" wp14:editId="025AC509">
                    <wp:simplePos x="0" y="0"/>
                    <wp:positionH relativeFrom="page">
                      <wp:posOffset>4011168</wp:posOffset>
                    </wp:positionH>
                    <wp:positionV relativeFrom="page">
                      <wp:posOffset>975360</wp:posOffset>
                    </wp:positionV>
                    <wp:extent cx="4483735" cy="4163695"/>
                    <wp:effectExtent l="7620" t="0" r="635" b="0"/>
                    <wp:wrapNone/>
                    <wp:docPr id="1216210804" name="Freeform 21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EditPoints="1"/>
                          </wps:cNvSpPr>
                          <wps:spPr bwMode="auto">
                            <a:xfrm rot="5400000">
                              <a:off x="0" y="0"/>
                              <a:ext cx="4483735" cy="4163695"/>
                            </a:xfrm>
                            <a:custGeom>
                              <a:avLst/>
                              <a:gdLst>
                                <a:gd name="T0" fmla="*/ 17318 w 17951"/>
                                <a:gd name="T1" fmla="*/ 5262 h 16668"/>
                                <a:gd name="T2" fmla="*/ 14279 w 17951"/>
                                <a:gd name="T3" fmla="*/ 0 h 16668"/>
                                <a:gd name="T4" fmla="*/ 14055 w 17951"/>
                                <a:gd name="T5" fmla="*/ 0 h 16668"/>
                                <a:gd name="T6" fmla="*/ 17150 w 17951"/>
                                <a:gd name="T7" fmla="*/ 5366 h 16668"/>
                                <a:gd name="T8" fmla="*/ 16892 w 17951"/>
                                <a:gd name="T9" fmla="*/ 8550 h 16668"/>
                                <a:gd name="T10" fmla="*/ 14741 w 17951"/>
                                <a:gd name="T11" fmla="*/ 9583 h 16668"/>
                                <a:gd name="T12" fmla="*/ 13818 w 17951"/>
                                <a:gd name="T13" fmla="*/ 9428 h 16668"/>
                                <a:gd name="T14" fmla="*/ 12881 w 17951"/>
                                <a:gd name="T15" fmla="*/ 9112 h 16668"/>
                                <a:gd name="T16" fmla="*/ 10698 w 17951"/>
                                <a:gd name="T17" fmla="*/ 5333 h 16668"/>
                                <a:gd name="T18" fmla="*/ 11299 w 17951"/>
                                <a:gd name="T19" fmla="*/ 1697 h 16668"/>
                                <a:gd name="T20" fmla="*/ 11306 w 17951"/>
                                <a:gd name="T21" fmla="*/ 1697 h 16668"/>
                                <a:gd name="T22" fmla="*/ 13234 w 17951"/>
                                <a:gd name="T23" fmla="*/ 0 h 16668"/>
                                <a:gd name="T24" fmla="*/ 12949 w 17951"/>
                                <a:gd name="T25" fmla="*/ 0 h 16668"/>
                                <a:gd name="T26" fmla="*/ 11170 w 17951"/>
                                <a:gd name="T27" fmla="*/ 1562 h 16668"/>
                                <a:gd name="T28" fmla="*/ 10530 w 17951"/>
                                <a:gd name="T29" fmla="*/ 5430 h 16668"/>
                                <a:gd name="T30" fmla="*/ 12597 w 17951"/>
                                <a:gd name="T31" fmla="*/ 9008 h 16668"/>
                                <a:gd name="T32" fmla="*/ 9613 w 17951"/>
                                <a:gd name="T33" fmla="*/ 7994 h 16668"/>
                                <a:gd name="T34" fmla="*/ 8632 w 17951"/>
                                <a:gd name="T35" fmla="*/ 7833 h 16668"/>
                                <a:gd name="T36" fmla="*/ 5945 w 17951"/>
                                <a:gd name="T37" fmla="*/ 9376 h 16668"/>
                                <a:gd name="T38" fmla="*/ 3878 w 17951"/>
                                <a:gd name="T39" fmla="*/ 12961 h 16668"/>
                                <a:gd name="T40" fmla="*/ 3258 w 17951"/>
                                <a:gd name="T41" fmla="*/ 9874 h 16668"/>
                                <a:gd name="T42" fmla="*/ 223 w 17951"/>
                                <a:gd name="T43" fmla="*/ 7387 h 16668"/>
                                <a:gd name="T44" fmla="*/ 0 w 17951"/>
                                <a:gd name="T45" fmla="*/ 7387 h 16668"/>
                                <a:gd name="T46" fmla="*/ 0 w 17951"/>
                                <a:gd name="T47" fmla="*/ 7568 h 16668"/>
                                <a:gd name="T48" fmla="*/ 229 w 17951"/>
                                <a:gd name="T49" fmla="*/ 7568 h 16668"/>
                                <a:gd name="T50" fmla="*/ 3078 w 17951"/>
                                <a:gd name="T51" fmla="*/ 9906 h 16668"/>
                                <a:gd name="T52" fmla="*/ 3723 w 17951"/>
                                <a:gd name="T53" fmla="*/ 13142 h 16668"/>
                                <a:gd name="T54" fmla="*/ 0 w 17951"/>
                                <a:gd name="T55" fmla="*/ 13142 h 16668"/>
                                <a:gd name="T56" fmla="*/ 0 w 17951"/>
                                <a:gd name="T57" fmla="*/ 13329 h 16668"/>
                                <a:gd name="T58" fmla="*/ 3743 w 17951"/>
                                <a:gd name="T59" fmla="*/ 13329 h 16668"/>
                                <a:gd name="T60" fmla="*/ 3930 w 17951"/>
                                <a:gd name="T61" fmla="*/ 14259 h 16668"/>
                                <a:gd name="T62" fmla="*/ 6384 w 17951"/>
                                <a:gd name="T63" fmla="*/ 16629 h 16668"/>
                                <a:gd name="T64" fmla="*/ 6888 w 17951"/>
                                <a:gd name="T65" fmla="*/ 16668 h 16668"/>
                                <a:gd name="T66" fmla="*/ 6907 w 17951"/>
                                <a:gd name="T67" fmla="*/ 16661 h 16668"/>
                                <a:gd name="T68" fmla="*/ 9484 w 17951"/>
                                <a:gd name="T69" fmla="*/ 15163 h 16668"/>
                                <a:gd name="T70" fmla="*/ 12868 w 17951"/>
                                <a:gd name="T71" fmla="*/ 9299 h 16668"/>
                                <a:gd name="T72" fmla="*/ 13766 w 17951"/>
                                <a:gd name="T73" fmla="*/ 9602 h 16668"/>
                                <a:gd name="T74" fmla="*/ 14741 w 17951"/>
                                <a:gd name="T75" fmla="*/ 9764 h 16668"/>
                                <a:gd name="T76" fmla="*/ 17040 w 17951"/>
                                <a:gd name="T77" fmla="*/ 8659 h 16668"/>
                                <a:gd name="T78" fmla="*/ 17318 w 17951"/>
                                <a:gd name="T79" fmla="*/ 5262 h 16668"/>
                                <a:gd name="T80" fmla="*/ 9303 w 17951"/>
                                <a:gd name="T81" fmla="*/ 15072 h 16668"/>
                                <a:gd name="T82" fmla="*/ 6881 w 17951"/>
                                <a:gd name="T83" fmla="*/ 16480 h 16668"/>
                                <a:gd name="T84" fmla="*/ 6416 w 17951"/>
                                <a:gd name="T85" fmla="*/ 16442 h 16668"/>
                                <a:gd name="T86" fmla="*/ 4117 w 17951"/>
                                <a:gd name="T87" fmla="*/ 14220 h 16668"/>
                                <a:gd name="T88" fmla="*/ 3924 w 17951"/>
                                <a:gd name="T89" fmla="*/ 13251 h 16668"/>
                                <a:gd name="T90" fmla="*/ 6106 w 17951"/>
                                <a:gd name="T91" fmla="*/ 9473 h 16668"/>
                                <a:gd name="T92" fmla="*/ 8625 w 17951"/>
                                <a:gd name="T93" fmla="*/ 8020 h 16668"/>
                                <a:gd name="T94" fmla="*/ 8632 w 17951"/>
                                <a:gd name="T95" fmla="*/ 8014 h 16668"/>
                                <a:gd name="T96" fmla="*/ 9562 w 17951"/>
                                <a:gd name="T97" fmla="*/ 8168 h 16668"/>
                                <a:gd name="T98" fmla="*/ 12681 w 17951"/>
                                <a:gd name="T99" fmla="*/ 9228 h 16668"/>
                                <a:gd name="T100" fmla="*/ 9303 w 17951"/>
                                <a:gd name="T101" fmla="*/ 15072 h 166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7951" h="16668">
                                  <a:moveTo>
                                    <a:pt x="17318" y="5262"/>
                                  </a:moveTo>
                                  <a:cubicBezTo>
                                    <a:pt x="14279" y="0"/>
                                    <a:pt x="14279" y="0"/>
                                    <a:pt x="14279" y="0"/>
                                  </a:cubicBezTo>
                                  <a:cubicBezTo>
                                    <a:pt x="14055" y="0"/>
                                    <a:pt x="14055" y="0"/>
                                    <a:pt x="14055" y="0"/>
                                  </a:cubicBezTo>
                                  <a:cubicBezTo>
                                    <a:pt x="17150" y="5366"/>
                                    <a:pt x="17150" y="5366"/>
                                    <a:pt x="17150" y="5366"/>
                                  </a:cubicBezTo>
                                  <a:cubicBezTo>
                                    <a:pt x="17867" y="6606"/>
                                    <a:pt x="17460" y="7852"/>
                                    <a:pt x="16892" y="8550"/>
                                  </a:cubicBezTo>
                                  <a:cubicBezTo>
                                    <a:pt x="16350" y="9208"/>
                                    <a:pt x="15568" y="9583"/>
                                    <a:pt x="14741" y="9583"/>
                                  </a:cubicBezTo>
                                  <a:cubicBezTo>
                                    <a:pt x="14431" y="9583"/>
                                    <a:pt x="14121" y="9531"/>
                                    <a:pt x="13818" y="9428"/>
                                  </a:cubicBezTo>
                                  <a:cubicBezTo>
                                    <a:pt x="12881" y="9112"/>
                                    <a:pt x="12881" y="9112"/>
                                    <a:pt x="12881" y="9112"/>
                                  </a:cubicBezTo>
                                  <a:cubicBezTo>
                                    <a:pt x="10698" y="5333"/>
                                    <a:pt x="10698" y="5333"/>
                                    <a:pt x="10698" y="5333"/>
                                  </a:cubicBezTo>
                                  <a:cubicBezTo>
                                    <a:pt x="10007" y="4138"/>
                                    <a:pt x="10259" y="2608"/>
                                    <a:pt x="11299" y="1697"/>
                                  </a:cubicBezTo>
                                  <a:cubicBezTo>
                                    <a:pt x="11306" y="1697"/>
                                    <a:pt x="11306" y="1697"/>
                                    <a:pt x="11306" y="1697"/>
                                  </a:cubicBezTo>
                                  <a:cubicBezTo>
                                    <a:pt x="13234" y="0"/>
                                    <a:pt x="13234" y="0"/>
                                    <a:pt x="13234" y="0"/>
                                  </a:cubicBezTo>
                                  <a:cubicBezTo>
                                    <a:pt x="12949" y="0"/>
                                    <a:pt x="12949" y="0"/>
                                    <a:pt x="12949" y="0"/>
                                  </a:cubicBezTo>
                                  <a:cubicBezTo>
                                    <a:pt x="11170" y="1562"/>
                                    <a:pt x="11170" y="1562"/>
                                    <a:pt x="11170" y="1562"/>
                                  </a:cubicBezTo>
                                  <a:cubicBezTo>
                                    <a:pt x="10065" y="2530"/>
                                    <a:pt x="9794" y="4158"/>
                                    <a:pt x="10530" y="5430"/>
                                  </a:cubicBezTo>
                                  <a:cubicBezTo>
                                    <a:pt x="12597" y="9008"/>
                                    <a:pt x="12597" y="9008"/>
                                    <a:pt x="12597" y="9008"/>
                                  </a:cubicBezTo>
                                  <a:cubicBezTo>
                                    <a:pt x="9613" y="7994"/>
                                    <a:pt x="9613" y="7994"/>
                                    <a:pt x="9613" y="7994"/>
                                  </a:cubicBezTo>
                                  <a:cubicBezTo>
                                    <a:pt x="9297" y="7884"/>
                                    <a:pt x="8968" y="7833"/>
                                    <a:pt x="8632" y="7833"/>
                                  </a:cubicBezTo>
                                  <a:cubicBezTo>
                                    <a:pt x="7527" y="7833"/>
                                    <a:pt x="6494" y="8420"/>
                                    <a:pt x="5945" y="9376"/>
                                  </a:cubicBezTo>
                                  <a:cubicBezTo>
                                    <a:pt x="3878" y="12961"/>
                                    <a:pt x="3878" y="12961"/>
                                    <a:pt x="3878" y="12961"/>
                                  </a:cubicBezTo>
                                  <a:cubicBezTo>
                                    <a:pt x="3258" y="9874"/>
                                    <a:pt x="3258" y="9874"/>
                                    <a:pt x="3258" y="9874"/>
                                  </a:cubicBezTo>
                                  <a:cubicBezTo>
                                    <a:pt x="2968" y="8433"/>
                                    <a:pt x="1695" y="7387"/>
                                    <a:pt x="223" y="7387"/>
                                  </a:cubicBezTo>
                                  <a:cubicBezTo>
                                    <a:pt x="0" y="7387"/>
                                    <a:pt x="0" y="7387"/>
                                    <a:pt x="0" y="7387"/>
                                  </a:cubicBezTo>
                                  <a:cubicBezTo>
                                    <a:pt x="0" y="7568"/>
                                    <a:pt x="0" y="7568"/>
                                    <a:pt x="0" y="7568"/>
                                  </a:cubicBezTo>
                                  <a:cubicBezTo>
                                    <a:pt x="229" y="7568"/>
                                    <a:pt x="229" y="7568"/>
                                    <a:pt x="229" y="7568"/>
                                  </a:cubicBezTo>
                                  <a:cubicBezTo>
                                    <a:pt x="1611" y="7568"/>
                                    <a:pt x="2806" y="8550"/>
                                    <a:pt x="3078" y="9906"/>
                                  </a:cubicBezTo>
                                  <a:cubicBezTo>
                                    <a:pt x="3723" y="13142"/>
                                    <a:pt x="3723" y="13142"/>
                                    <a:pt x="3723" y="13142"/>
                                  </a:cubicBezTo>
                                  <a:cubicBezTo>
                                    <a:pt x="0" y="13142"/>
                                    <a:pt x="0" y="13142"/>
                                    <a:pt x="0" y="13142"/>
                                  </a:cubicBezTo>
                                  <a:cubicBezTo>
                                    <a:pt x="0" y="13329"/>
                                    <a:pt x="0" y="13329"/>
                                    <a:pt x="0" y="13329"/>
                                  </a:cubicBezTo>
                                  <a:cubicBezTo>
                                    <a:pt x="3743" y="13329"/>
                                    <a:pt x="3743" y="13329"/>
                                    <a:pt x="3743" y="13329"/>
                                  </a:cubicBezTo>
                                  <a:cubicBezTo>
                                    <a:pt x="3930" y="14259"/>
                                    <a:pt x="3930" y="14259"/>
                                    <a:pt x="3930" y="14259"/>
                                  </a:cubicBezTo>
                                  <a:cubicBezTo>
                                    <a:pt x="4175" y="15492"/>
                                    <a:pt x="5138" y="16422"/>
                                    <a:pt x="6384" y="16629"/>
                                  </a:cubicBezTo>
                                  <a:cubicBezTo>
                                    <a:pt x="6552" y="16655"/>
                                    <a:pt x="6720" y="16668"/>
                                    <a:pt x="6888" y="16668"/>
                                  </a:cubicBezTo>
                                  <a:cubicBezTo>
                                    <a:pt x="6907" y="16661"/>
                                    <a:pt x="6907" y="16661"/>
                                    <a:pt x="6907" y="16661"/>
                                  </a:cubicBezTo>
                                  <a:cubicBezTo>
                                    <a:pt x="7979" y="16661"/>
                                    <a:pt x="8942" y="16099"/>
                                    <a:pt x="9484" y="15163"/>
                                  </a:cubicBezTo>
                                  <a:cubicBezTo>
                                    <a:pt x="12868" y="9299"/>
                                    <a:pt x="12868" y="9299"/>
                                    <a:pt x="12868" y="9299"/>
                                  </a:cubicBezTo>
                                  <a:cubicBezTo>
                                    <a:pt x="13766" y="9602"/>
                                    <a:pt x="13766" y="9602"/>
                                    <a:pt x="13766" y="9602"/>
                                  </a:cubicBezTo>
                                  <a:cubicBezTo>
                                    <a:pt x="14082" y="9712"/>
                                    <a:pt x="14412" y="9764"/>
                                    <a:pt x="14741" y="9764"/>
                                  </a:cubicBezTo>
                                  <a:cubicBezTo>
                                    <a:pt x="15626" y="9764"/>
                                    <a:pt x="16466" y="9357"/>
                                    <a:pt x="17040" y="8659"/>
                                  </a:cubicBezTo>
                                  <a:cubicBezTo>
                                    <a:pt x="17841" y="7684"/>
                                    <a:pt x="17951" y="6354"/>
                                    <a:pt x="17318" y="5262"/>
                                  </a:cubicBezTo>
                                  <a:close/>
                                  <a:moveTo>
                                    <a:pt x="9303" y="15072"/>
                                  </a:moveTo>
                                  <a:cubicBezTo>
                                    <a:pt x="8787" y="15970"/>
                                    <a:pt x="7908" y="16480"/>
                                    <a:pt x="6881" y="16480"/>
                                  </a:cubicBezTo>
                                  <a:cubicBezTo>
                                    <a:pt x="6720" y="16480"/>
                                    <a:pt x="6565" y="16468"/>
                                    <a:pt x="6416" y="16442"/>
                                  </a:cubicBezTo>
                                  <a:cubicBezTo>
                                    <a:pt x="5532" y="16293"/>
                                    <a:pt x="4395" y="15628"/>
                                    <a:pt x="4117" y="14220"/>
                                  </a:cubicBezTo>
                                  <a:cubicBezTo>
                                    <a:pt x="3924" y="13251"/>
                                    <a:pt x="3924" y="13251"/>
                                    <a:pt x="3924" y="13251"/>
                                  </a:cubicBezTo>
                                  <a:cubicBezTo>
                                    <a:pt x="6106" y="9473"/>
                                    <a:pt x="6106" y="9473"/>
                                    <a:pt x="6106" y="9473"/>
                                  </a:cubicBezTo>
                                  <a:cubicBezTo>
                                    <a:pt x="6623" y="8575"/>
                                    <a:pt x="7585" y="8020"/>
                                    <a:pt x="8625" y="8020"/>
                                  </a:cubicBezTo>
                                  <a:cubicBezTo>
                                    <a:pt x="8632" y="8014"/>
                                    <a:pt x="8632" y="8014"/>
                                    <a:pt x="8632" y="8014"/>
                                  </a:cubicBezTo>
                                  <a:cubicBezTo>
                                    <a:pt x="8948" y="8014"/>
                                    <a:pt x="9258" y="8065"/>
                                    <a:pt x="9562" y="8168"/>
                                  </a:cubicBezTo>
                                  <a:cubicBezTo>
                                    <a:pt x="12681" y="9228"/>
                                    <a:pt x="12681" y="9228"/>
                                    <a:pt x="12681" y="9228"/>
                                  </a:cubicBezTo>
                                  <a:lnTo>
                                    <a:pt x="9303" y="15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E0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82FBAB" id="Freeform 21(JU-LOCK)" o:spid="_x0000_s1026" style="position:absolute;margin-left:315.85pt;margin-top:76.8pt;width:353.05pt;height:327.85pt;rotation:90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7951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" path="m17318,5262c14279,,14279,,14279,v-224,,-224,,-224,c17150,5366,17150,5366,17150,5366v717,1240,310,2486,-258,3184c16350,9208,15568,9583,14741,9583v-310,,-620,-52,-923,-155c12881,9112,12881,9112,12881,9112,10698,5333,10698,5333,10698,5333v-691,-1195,-439,-2725,601,-3636c11306,1697,11306,1697,11306,1697,13234,,13234,,13234,v-285,,-285,,-285,c11170,1562,11170,1562,11170,1562v-1105,968,-1376,2596,-640,3868c12597,9008,12597,9008,12597,9008,9613,7994,9613,7994,9613,7994,9297,7884,8968,7833,8632,7833v-1105,,-2138,587,-2687,1543c3878,12961,3878,12961,3878,12961,3258,9874,3258,9874,3258,9874,2968,8433,1695,7387,223,7387,,7387,,7387,,7387v,181,,181,,181c229,7568,229,7568,229,7568v1382,,2577,982,2849,2338c3723,13142,3723,13142,3723,13142,,13142,,13142,,13142v,187,,187,,187c3743,13329,3743,13329,3743,13329v187,930,187,930,187,930c4175,15492,5138,16422,6384,16629v168,26,336,39,504,39c6907,16661,6907,16661,6907,16661v1072,,2035,-562,2577,-1498c12868,9299,12868,9299,12868,9299v898,303,898,303,898,303c14082,9712,14412,9764,14741,9764v885,,1725,-407,2299,-1105c17841,7684,17951,6354,17318,5262xm9303,15072v-516,898,-1395,1408,-2422,1408c6720,16480,6565,16468,6416,16442,5532,16293,4395,15628,4117,14220v-193,-969,-193,-969,-193,-969c6106,9473,6106,9473,6106,9473,6623,8575,7585,8020,8625,8020v7,-6,7,-6,7,-6c8948,8014,9258,8065,9562,8168v3119,1060,3119,1060,3119,1060l9303,15072xe" fillcolor="#66e09f" stroked="f">
                    <v:path arrowok="t" o:connecttype="custom" o:connectlocs="4325627,1314457;3566556,0;3510606,0;4283664,1340436;4219222,2135805;3681953,2393850;3451409,2355131;3217369,2276193;2672107,1332193;2822223,423914;2823971,423914;3305540,0;3234354,0;2790002,390190;2630145,1356423;3146432,2250214;2401100,1996915;2156069,1956697;1484920,2342141;968633,3237680;813771,2466542;55700,1845285;0,1845285;0,1890499;57199,1890499;768812,2474536;929917,3282894;0,3282894;0,3329607;934913,3329607;981621,3561923;1594572,4153953;1720459,4163695;1725205,4161946;2368879,3787743;3214122,2322906;3438421,2398596;3681953,2439064;4256189,2163033;4325627,1314457;2323669,3765011;1718711,4116732;1602565,4107240;1028329,3552180;980122,3310123;1525134,2366372;2154321,2003410;2156069,2001911;2388361,2040380;3167414,2305170;2323669,3765011" o:connectangles="0,0,0,0,0,0,0,0,0,0,0,0,0,0,0,0,0,0,0,0,0,0,0,0,0,0,0,0,0,0,0,0,0,0,0,0,0,0,0,0,0,0,0,0,0,0,0,0,0,0,0"/>
                    <o:lock v:ext="edit" selection="t" verticies="t"/>
                    <w10:wrap anchorx="page" anchory="page"/>
                  </v:shape>
                </w:pict>
              </mc:Fallback>
            </mc:AlternateContent>
          </w:r>
          <w:r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6F459D25" wp14:editId="5CAA7B18">
                    <wp:simplePos x="0" y="0"/>
                    <wp:positionH relativeFrom="page">
                      <wp:posOffset>451104</wp:posOffset>
                    </wp:positionH>
                    <wp:positionV relativeFrom="page">
                      <wp:posOffset>4706112</wp:posOffset>
                    </wp:positionV>
                    <wp:extent cx="1508125" cy="464820"/>
                    <wp:effectExtent l="0" t="0" r="0" b="0"/>
                    <wp:wrapNone/>
                    <wp:docPr id="58263236" name="Logo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EditPoints="1"/>
                          </wps:cNvSpPr>
                          <wps:spPr bwMode="auto">
                            <a:xfrm>
                              <a:off x="0" y="0"/>
                              <a:ext cx="1508125" cy="464820"/>
                            </a:xfrm>
                            <a:custGeom>
                              <a:avLst/>
                              <a:gdLst>
                                <a:gd name="T0" fmla="*/ 278 w 2185"/>
                                <a:gd name="T1" fmla="*/ 277 h 673"/>
                                <a:gd name="T2" fmla="*/ 424 w 2185"/>
                                <a:gd name="T3" fmla="*/ 451 h 673"/>
                                <a:gd name="T4" fmla="*/ 381 w 2185"/>
                                <a:gd name="T5" fmla="*/ 408 h 673"/>
                                <a:gd name="T6" fmla="*/ 488 w 2185"/>
                                <a:gd name="T7" fmla="*/ 344 h 673"/>
                                <a:gd name="T8" fmla="*/ 327 w 2185"/>
                                <a:gd name="T9" fmla="*/ 300 h 673"/>
                                <a:gd name="T10" fmla="*/ 427 w 2185"/>
                                <a:gd name="T11" fmla="*/ 312 h 673"/>
                                <a:gd name="T12" fmla="*/ 1199 w 2185"/>
                                <a:gd name="T13" fmla="*/ 305 h 673"/>
                                <a:gd name="T14" fmla="*/ 1297 w 2185"/>
                                <a:gd name="T15" fmla="*/ 425 h 673"/>
                                <a:gd name="T16" fmla="*/ 1162 w 2185"/>
                                <a:gd name="T17" fmla="*/ 373 h 673"/>
                                <a:gd name="T18" fmla="*/ 1249 w 2185"/>
                                <a:gd name="T19" fmla="*/ 380 h 673"/>
                                <a:gd name="T20" fmla="*/ 1130 w 2185"/>
                                <a:gd name="T21" fmla="*/ 290 h 673"/>
                                <a:gd name="T22" fmla="*/ 1308 w 2185"/>
                                <a:gd name="T23" fmla="*/ 279 h 673"/>
                                <a:gd name="T24" fmla="*/ 729 w 2185"/>
                                <a:gd name="T25" fmla="*/ 225 h 673"/>
                                <a:gd name="T26" fmla="*/ 545 w 2185"/>
                                <a:gd name="T27" fmla="*/ 225 h 673"/>
                                <a:gd name="T28" fmla="*/ 545 w 2185"/>
                                <a:gd name="T29" fmla="*/ 453 h 673"/>
                                <a:gd name="T30" fmla="*/ 728 w 2185"/>
                                <a:gd name="T31" fmla="*/ 185 h 673"/>
                                <a:gd name="T32" fmla="*/ 89 w 2185"/>
                                <a:gd name="T33" fmla="*/ 397 h 673"/>
                                <a:gd name="T34" fmla="*/ 203 w 2185"/>
                                <a:gd name="T35" fmla="*/ 425 h 673"/>
                                <a:gd name="T36" fmla="*/ 0 w 2185"/>
                                <a:gd name="T37" fmla="*/ 339 h 673"/>
                                <a:gd name="T38" fmla="*/ 203 w 2185"/>
                                <a:gd name="T39" fmla="*/ 252 h 673"/>
                                <a:gd name="T40" fmla="*/ 89 w 2185"/>
                                <a:gd name="T41" fmla="*/ 281 h 673"/>
                                <a:gd name="T42" fmla="*/ 857 w 2185"/>
                                <a:gd name="T43" fmla="*/ 277 h 673"/>
                                <a:gd name="T44" fmla="*/ 1023 w 2185"/>
                                <a:gd name="T45" fmla="*/ 443 h 673"/>
                                <a:gd name="T46" fmla="*/ 1015 w 2185"/>
                                <a:gd name="T47" fmla="*/ 374 h 673"/>
                                <a:gd name="T48" fmla="*/ 900 w 2185"/>
                                <a:gd name="T49" fmla="*/ 339 h 673"/>
                                <a:gd name="T50" fmla="*/ 1015 w 2185"/>
                                <a:gd name="T51" fmla="*/ 305 h 673"/>
                                <a:gd name="T52" fmla="*/ 2098 w 2185"/>
                                <a:gd name="T53" fmla="*/ 247 h 673"/>
                                <a:gd name="T54" fmla="*/ 1818 w 2185"/>
                                <a:gd name="T55" fmla="*/ 6 h 673"/>
                                <a:gd name="T56" fmla="*/ 1538 w 2185"/>
                                <a:gd name="T57" fmla="*/ 307 h 673"/>
                                <a:gd name="T58" fmla="*/ 1808 w 2185"/>
                                <a:gd name="T59" fmla="*/ 595 h 673"/>
                                <a:gd name="T60" fmla="*/ 2051 w 2185"/>
                                <a:gd name="T61" fmla="*/ 505 h 673"/>
                                <a:gd name="T62" fmla="*/ 2036 w 2185"/>
                                <a:gd name="T63" fmla="*/ 133 h 673"/>
                                <a:gd name="T64" fmla="*/ 1960 w 2185"/>
                                <a:gd name="T65" fmla="*/ 219 h 673"/>
                                <a:gd name="T66" fmla="*/ 1766 w 2185"/>
                                <a:gd name="T67" fmla="*/ 76 h 673"/>
                                <a:gd name="T68" fmla="*/ 1747 w 2185"/>
                                <a:gd name="T69" fmla="*/ 206 h 673"/>
                                <a:gd name="T70" fmla="*/ 1618 w 2185"/>
                                <a:gd name="T71" fmla="*/ 217 h 673"/>
                                <a:gd name="T72" fmla="*/ 1647 w 2185"/>
                                <a:gd name="T73" fmla="*/ 395 h 673"/>
                                <a:gd name="T74" fmla="*/ 1650 w 2185"/>
                                <a:gd name="T75" fmla="*/ 459 h 673"/>
                                <a:gd name="T76" fmla="*/ 1837 w 2185"/>
                                <a:gd name="T77" fmla="*/ 486 h 673"/>
                                <a:gd name="T78" fmla="*/ 1718 w 2185"/>
                                <a:gd name="T79" fmla="*/ 249 h 673"/>
                                <a:gd name="T80" fmla="*/ 1866 w 2185"/>
                                <a:gd name="T81" fmla="*/ 192 h 673"/>
                                <a:gd name="T82" fmla="*/ 1985 w 2185"/>
                                <a:gd name="T83" fmla="*/ 429 h 673"/>
                                <a:gd name="T84" fmla="*/ 1938 w 2185"/>
                                <a:gd name="T85" fmla="*/ 601 h 673"/>
                                <a:gd name="T86" fmla="*/ 1902 w 2185"/>
                                <a:gd name="T87" fmla="*/ 492 h 673"/>
                                <a:gd name="T88" fmla="*/ 2071 w 2185"/>
                                <a:gd name="T89" fmla="*/ 459 h 673"/>
                                <a:gd name="T90" fmla="*/ 2122 w 2185"/>
                                <a:gd name="T91" fmla="*/ 396 h 673"/>
                                <a:gd name="T92" fmla="*/ 1364 w 2185"/>
                                <a:gd name="T93" fmla="*/ 209 h 673"/>
                                <a:gd name="T94" fmla="*/ 1364 w 2185"/>
                                <a:gd name="T95" fmla="*/ 227 h 673"/>
                                <a:gd name="T96" fmla="*/ 1368 w 2185"/>
                                <a:gd name="T97" fmla="*/ 221 h 673"/>
                                <a:gd name="T98" fmla="*/ 1368 w 2185"/>
                                <a:gd name="T99" fmla="*/ 215 h 673"/>
                                <a:gd name="T100" fmla="*/ 1363 w 2185"/>
                                <a:gd name="T101" fmla="*/ 197 h 673"/>
                                <a:gd name="T102" fmla="*/ 1350 w 2185"/>
                                <a:gd name="T103" fmla="*/ 246 h 673"/>
                                <a:gd name="T104" fmla="*/ 1388 w 2185"/>
                                <a:gd name="T105" fmla="*/ 213 h 673"/>
                                <a:gd name="T106" fmla="*/ 1352 w 2185"/>
                                <a:gd name="T107" fmla="*/ 242 h 673"/>
                                <a:gd name="T108" fmla="*/ 1363 w 2185"/>
                                <a:gd name="T109" fmla="*/ 202 h 6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2185" h="673">
                                  <a:moveTo>
                                    <a:pt x="459" y="253"/>
                                  </a:moveTo>
                                  <a:cubicBezTo>
                                    <a:pt x="449" y="242"/>
                                    <a:pt x="438" y="234"/>
                                    <a:pt x="424" y="229"/>
                                  </a:cubicBezTo>
                                  <a:cubicBezTo>
                                    <a:pt x="410" y="223"/>
                                    <a:pt x="395" y="220"/>
                                    <a:pt x="377" y="220"/>
                                  </a:cubicBezTo>
                                  <a:cubicBezTo>
                                    <a:pt x="355" y="220"/>
                                    <a:pt x="336" y="225"/>
                                    <a:pt x="319" y="235"/>
                                  </a:cubicBezTo>
                                  <a:cubicBezTo>
                                    <a:pt x="301" y="246"/>
                                    <a:pt x="288" y="260"/>
                                    <a:pt x="278" y="277"/>
                                  </a:cubicBezTo>
                                  <a:cubicBezTo>
                                    <a:pt x="268" y="295"/>
                                    <a:pt x="263" y="316"/>
                                    <a:pt x="263" y="339"/>
                                  </a:cubicBezTo>
                                  <a:cubicBezTo>
                                    <a:pt x="263" y="362"/>
                                    <a:pt x="268" y="381"/>
                                    <a:pt x="277" y="399"/>
                                  </a:cubicBezTo>
                                  <a:cubicBezTo>
                                    <a:pt x="287" y="417"/>
                                    <a:pt x="301" y="432"/>
                                    <a:pt x="318" y="442"/>
                                  </a:cubicBezTo>
                                  <a:cubicBezTo>
                                    <a:pt x="336" y="453"/>
                                    <a:pt x="357" y="458"/>
                                    <a:pt x="381" y="458"/>
                                  </a:cubicBezTo>
                                  <a:cubicBezTo>
                                    <a:pt x="396" y="458"/>
                                    <a:pt x="411" y="456"/>
                                    <a:pt x="424" y="451"/>
                                  </a:cubicBezTo>
                                  <a:cubicBezTo>
                                    <a:pt x="437" y="446"/>
                                    <a:pt x="448" y="440"/>
                                    <a:pt x="458" y="431"/>
                                  </a:cubicBezTo>
                                  <a:cubicBezTo>
                                    <a:pt x="467" y="423"/>
                                    <a:pt x="474" y="413"/>
                                    <a:pt x="479" y="402"/>
                                  </a:cubicBezTo>
                                  <a:cubicBezTo>
                                    <a:pt x="433" y="380"/>
                                    <a:pt x="433" y="380"/>
                                    <a:pt x="433" y="380"/>
                                  </a:cubicBezTo>
                                  <a:cubicBezTo>
                                    <a:pt x="428" y="389"/>
                                    <a:pt x="421" y="395"/>
                                    <a:pt x="412" y="400"/>
                                  </a:cubicBezTo>
                                  <a:cubicBezTo>
                                    <a:pt x="404" y="405"/>
                                    <a:pt x="393" y="408"/>
                                    <a:pt x="381" y="408"/>
                                  </a:cubicBezTo>
                                  <a:cubicBezTo>
                                    <a:pt x="369" y="408"/>
                                    <a:pt x="358" y="405"/>
                                    <a:pt x="349" y="399"/>
                                  </a:cubicBezTo>
                                  <a:cubicBezTo>
                                    <a:pt x="339" y="394"/>
                                    <a:pt x="332" y="386"/>
                                    <a:pt x="328" y="375"/>
                                  </a:cubicBezTo>
                                  <a:cubicBezTo>
                                    <a:pt x="325" y="369"/>
                                    <a:pt x="323" y="363"/>
                                    <a:pt x="322" y="355"/>
                                  </a:cubicBezTo>
                                  <a:cubicBezTo>
                                    <a:pt x="486" y="355"/>
                                    <a:pt x="486" y="355"/>
                                    <a:pt x="486" y="355"/>
                                  </a:cubicBezTo>
                                  <a:cubicBezTo>
                                    <a:pt x="487" y="352"/>
                                    <a:pt x="487" y="348"/>
                                    <a:pt x="488" y="344"/>
                                  </a:cubicBezTo>
                                  <a:cubicBezTo>
                                    <a:pt x="488" y="340"/>
                                    <a:pt x="488" y="336"/>
                                    <a:pt x="488" y="332"/>
                                  </a:cubicBezTo>
                                  <a:cubicBezTo>
                                    <a:pt x="488" y="316"/>
                                    <a:pt x="486" y="302"/>
                                    <a:pt x="481" y="288"/>
                                  </a:cubicBezTo>
                                  <a:cubicBezTo>
                                    <a:pt x="476" y="275"/>
                                    <a:pt x="468" y="263"/>
                                    <a:pt x="459" y="253"/>
                                  </a:cubicBezTo>
                                  <a:close/>
                                  <a:moveTo>
                                    <a:pt x="324" y="312"/>
                                  </a:moveTo>
                                  <a:cubicBezTo>
                                    <a:pt x="325" y="308"/>
                                    <a:pt x="326" y="304"/>
                                    <a:pt x="327" y="300"/>
                                  </a:cubicBezTo>
                                  <a:cubicBezTo>
                                    <a:pt x="332" y="289"/>
                                    <a:pt x="338" y="281"/>
                                    <a:pt x="347" y="275"/>
                                  </a:cubicBezTo>
                                  <a:cubicBezTo>
                                    <a:pt x="355" y="269"/>
                                    <a:pt x="365" y="267"/>
                                    <a:pt x="377" y="267"/>
                                  </a:cubicBezTo>
                                  <a:cubicBezTo>
                                    <a:pt x="388" y="267"/>
                                    <a:pt x="398" y="269"/>
                                    <a:pt x="407" y="275"/>
                                  </a:cubicBezTo>
                                  <a:cubicBezTo>
                                    <a:pt x="415" y="281"/>
                                    <a:pt x="421" y="289"/>
                                    <a:pt x="424" y="299"/>
                                  </a:cubicBezTo>
                                  <a:cubicBezTo>
                                    <a:pt x="426" y="303"/>
                                    <a:pt x="427" y="307"/>
                                    <a:pt x="427" y="312"/>
                                  </a:cubicBezTo>
                                  <a:lnTo>
                                    <a:pt x="324" y="312"/>
                                  </a:lnTo>
                                  <a:close/>
                                  <a:moveTo>
                                    <a:pt x="1194" y="272"/>
                                  </a:moveTo>
                                  <a:cubicBezTo>
                                    <a:pt x="1189" y="276"/>
                                    <a:pt x="1186" y="282"/>
                                    <a:pt x="1186" y="288"/>
                                  </a:cubicBezTo>
                                  <a:cubicBezTo>
                                    <a:pt x="1186" y="292"/>
                                    <a:pt x="1187" y="295"/>
                                    <a:pt x="1189" y="298"/>
                                  </a:cubicBezTo>
                                  <a:cubicBezTo>
                                    <a:pt x="1192" y="301"/>
                                    <a:pt x="1195" y="303"/>
                                    <a:pt x="1199" y="305"/>
                                  </a:cubicBezTo>
                                  <a:cubicBezTo>
                                    <a:pt x="1203" y="307"/>
                                    <a:pt x="1207" y="309"/>
                                    <a:pt x="1213" y="311"/>
                                  </a:cubicBezTo>
                                  <a:cubicBezTo>
                                    <a:pt x="1249" y="322"/>
                                    <a:pt x="1249" y="322"/>
                                    <a:pt x="1249" y="322"/>
                                  </a:cubicBezTo>
                                  <a:cubicBezTo>
                                    <a:pt x="1268" y="327"/>
                                    <a:pt x="1283" y="336"/>
                                    <a:pt x="1293" y="347"/>
                                  </a:cubicBezTo>
                                  <a:cubicBezTo>
                                    <a:pt x="1303" y="358"/>
                                    <a:pt x="1308" y="372"/>
                                    <a:pt x="1308" y="388"/>
                                  </a:cubicBezTo>
                                  <a:cubicBezTo>
                                    <a:pt x="1308" y="402"/>
                                    <a:pt x="1304" y="414"/>
                                    <a:pt x="1297" y="425"/>
                                  </a:cubicBezTo>
                                  <a:cubicBezTo>
                                    <a:pt x="1289" y="435"/>
                                    <a:pt x="1279" y="444"/>
                                    <a:pt x="1266" y="449"/>
                                  </a:cubicBezTo>
                                  <a:cubicBezTo>
                                    <a:pt x="1254" y="455"/>
                                    <a:pt x="1238" y="458"/>
                                    <a:pt x="1221" y="458"/>
                                  </a:cubicBezTo>
                                  <a:cubicBezTo>
                                    <a:pt x="1196" y="458"/>
                                    <a:pt x="1175" y="452"/>
                                    <a:pt x="1156" y="441"/>
                                  </a:cubicBezTo>
                                  <a:cubicBezTo>
                                    <a:pt x="1138" y="429"/>
                                    <a:pt x="1126" y="413"/>
                                    <a:pt x="1119" y="393"/>
                                  </a:cubicBezTo>
                                  <a:cubicBezTo>
                                    <a:pt x="1162" y="373"/>
                                    <a:pt x="1162" y="373"/>
                                    <a:pt x="1162" y="373"/>
                                  </a:cubicBezTo>
                                  <a:cubicBezTo>
                                    <a:pt x="1168" y="385"/>
                                    <a:pt x="1176" y="395"/>
                                    <a:pt x="1186" y="402"/>
                                  </a:cubicBezTo>
                                  <a:cubicBezTo>
                                    <a:pt x="1197" y="410"/>
                                    <a:pt x="1208" y="413"/>
                                    <a:pt x="1221" y="413"/>
                                  </a:cubicBezTo>
                                  <a:cubicBezTo>
                                    <a:pt x="1230" y="413"/>
                                    <a:pt x="1238" y="411"/>
                                    <a:pt x="1244" y="407"/>
                                  </a:cubicBezTo>
                                  <a:cubicBezTo>
                                    <a:pt x="1249" y="403"/>
                                    <a:pt x="1252" y="397"/>
                                    <a:pt x="1252" y="390"/>
                                  </a:cubicBezTo>
                                  <a:cubicBezTo>
                                    <a:pt x="1252" y="386"/>
                                    <a:pt x="1251" y="383"/>
                                    <a:pt x="1249" y="380"/>
                                  </a:cubicBezTo>
                                  <a:cubicBezTo>
                                    <a:pt x="1246" y="377"/>
                                    <a:pt x="1244" y="375"/>
                                    <a:pt x="1240" y="373"/>
                                  </a:cubicBezTo>
                                  <a:cubicBezTo>
                                    <a:pt x="1236" y="371"/>
                                    <a:pt x="1232" y="369"/>
                                    <a:pt x="1227" y="368"/>
                                  </a:cubicBezTo>
                                  <a:cubicBezTo>
                                    <a:pt x="1189" y="357"/>
                                    <a:pt x="1189" y="357"/>
                                    <a:pt x="1189" y="357"/>
                                  </a:cubicBezTo>
                                  <a:cubicBezTo>
                                    <a:pt x="1169" y="352"/>
                                    <a:pt x="1155" y="343"/>
                                    <a:pt x="1145" y="331"/>
                                  </a:cubicBezTo>
                                  <a:cubicBezTo>
                                    <a:pt x="1135" y="320"/>
                                    <a:pt x="1130" y="306"/>
                                    <a:pt x="1130" y="290"/>
                                  </a:cubicBezTo>
                                  <a:cubicBezTo>
                                    <a:pt x="1130" y="276"/>
                                    <a:pt x="1134" y="264"/>
                                    <a:pt x="1141" y="253"/>
                                  </a:cubicBezTo>
                                  <a:cubicBezTo>
                                    <a:pt x="1148" y="243"/>
                                    <a:pt x="1158" y="235"/>
                                    <a:pt x="1171" y="229"/>
                                  </a:cubicBezTo>
                                  <a:cubicBezTo>
                                    <a:pt x="1184" y="223"/>
                                    <a:pt x="1199" y="220"/>
                                    <a:pt x="1215" y="220"/>
                                  </a:cubicBezTo>
                                  <a:cubicBezTo>
                                    <a:pt x="1237" y="220"/>
                                    <a:pt x="1256" y="225"/>
                                    <a:pt x="1273" y="236"/>
                                  </a:cubicBezTo>
                                  <a:cubicBezTo>
                                    <a:pt x="1290" y="246"/>
                                    <a:pt x="1301" y="260"/>
                                    <a:pt x="1308" y="279"/>
                                  </a:cubicBezTo>
                                  <a:cubicBezTo>
                                    <a:pt x="1265" y="300"/>
                                    <a:pt x="1265" y="300"/>
                                    <a:pt x="1265" y="300"/>
                                  </a:cubicBezTo>
                                  <a:cubicBezTo>
                                    <a:pt x="1261" y="290"/>
                                    <a:pt x="1255" y="282"/>
                                    <a:pt x="1246" y="276"/>
                                  </a:cubicBezTo>
                                  <a:cubicBezTo>
                                    <a:pt x="1237" y="270"/>
                                    <a:pt x="1227" y="267"/>
                                    <a:pt x="1215" y="267"/>
                                  </a:cubicBezTo>
                                  <a:cubicBezTo>
                                    <a:pt x="1206" y="267"/>
                                    <a:pt x="1199" y="269"/>
                                    <a:pt x="1194" y="272"/>
                                  </a:cubicBezTo>
                                  <a:close/>
                                  <a:moveTo>
                                    <a:pt x="729" y="225"/>
                                  </a:moveTo>
                                  <a:cubicBezTo>
                                    <a:pt x="787" y="225"/>
                                    <a:pt x="787" y="225"/>
                                    <a:pt x="787" y="225"/>
                                  </a:cubicBezTo>
                                  <a:cubicBezTo>
                                    <a:pt x="787" y="453"/>
                                    <a:pt x="787" y="453"/>
                                    <a:pt x="787" y="453"/>
                                  </a:cubicBezTo>
                                  <a:cubicBezTo>
                                    <a:pt x="729" y="453"/>
                                    <a:pt x="729" y="453"/>
                                    <a:pt x="729" y="453"/>
                                  </a:cubicBezTo>
                                  <a:lnTo>
                                    <a:pt x="729" y="225"/>
                                  </a:lnTo>
                                  <a:close/>
                                  <a:moveTo>
                                    <a:pt x="545" y="225"/>
                                  </a:moveTo>
                                  <a:cubicBezTo>
                                    <a:pt x="675" y="225"/>
                                    <a:pt x="675" y="225"/>
                                    <a:pt x="675" y="225"/>
                                  </a:cubicBezTo>
                                  <a:cubicBezTo>
                                    <a:pt x="675" y="276"/>
                                    <a:pt x="675" y="276"/>
                                    <a:pt x="675" y="276"/>
                                  </a:cubicBezTo>
                                  <a:cubicBezTo>
                                    <a:pt x="603" y="276"/>
                                    <a:pt x="603" y="276"/>
                                    <a:pt x="603" y="276"/>
                                  </a:cubicBezTo>
                                  <a:cubicBezTo>
                                    <a:pt x="603" y="453"/>
                                    <a:pt x="603" y="453"/>
                                    <a:pt x="603" y="453"/>
                                  </a:cubicBezTo>
                                  <a:cubicBezTo>
                                    <a:pt x="545" y="453"/>
                                    <a:pt x="545" y="453"/>
                                    <a:pt x="545" y="453"/>
                                  </a:cubicBezTo>
                                  <a:lnTo>
                                    <a:pt x="545" y="225"/>
                                  </a:lnTo>
                                  <a:close/>
                                  <a:moveTo>
                                    <a:pt x="728" y="125"/>
                                  </a:moveTo>
                                  <a:cubicBezTo>
                                    <a:pt x="787" y="125"/>
                                    <a:pt x="787" y="125"/>
                                    <a:pt x="787" y="125"/>
                                  </a:cubicBezTo>
                                  <a:cubicBezTo>
                                    <a:pt x="787" y="185"/>
                                    <a:pt x="787" y="185"/>
                                    <a:pt x="787" y="185"/>
                                  </a:cubicBezTo>
                                  <a:cubicBezTo>
                                    <a:pt x="728" y="185"/>
                                    <a:pt x="728" y="185"/>
                                    <a:pt x="728" y="185"/>
                                  </a:cubicBezTo>
                                  <a:lnTo>
                                    <a:pt x="728" y="125"/>
                                  </a:lnTo>
                                  <a:close/>
                                  <a:moveTo>
                                    <a:pt x="68" y="304"/>
                                  </a:moveTo>
                                  <a:cubicBezTo>
                                    <a:pt x="63" y="314"/>
                                    <a:pt x="60" y="326"/>
                                    <a:pt x="60" y="339"/>
                                  </a:cubicBezTo>
                                  <a:cubicBezTo>
                                    <a:pt x="60" y="352"/>
                                    <a:pt x="63" y="363"/>
                                    <a:pt x="68" y="374"/>
                                  </a:cubicBezTo>
                                  <a:cubicBezTo>
                                    <a:pt x="73" y="384"/>
                                    <a:pt x="80" y="392"/>
                                    <a:pt x="89" y="397"/>
                                  </a:cubicBezTo>
                                  <a:cubicBezTo>
                                    <a:pt x="99" y="403"/>
                                    <a:pt x="109" y="406"/>
                                    <a:pt x="120" y="406"/>
                                  </a:cubicBezTo>
                                  <a:cubicBezTo>
                                    <a:pt x="133" y="406"/>
                                    <a:pt x="144" y="402"/>
                                    <a:pt x="154" y="396"/>
                                  </a:cubicBezTo>
                                  <a:cubicBezTo>
                                    <a:pt x="164" y="389"/>
                                    <a:pt x="171" y="379"/>
                                    <a:pt x="175" y="368"/>
                                  </a:cubicBezTo>
                                  <a:cubicBezTo>
                                    <a:pt x="225" y="390"/>
                                    <a:pt x="225" y="390"/>
                                    <a:pt x="225" y="390"/>
                                  </a:cubicBezTo>
                                  <a:cubicBezTo>
                                    <a:pt x="221" y="403"/>
                                    <a:pt x="213" y="415"/>
                                    <a:pt x="203" y="425"/>
                                  </a:cubicBezTo>
                                  <a:cubicBezTo>
                                    <a:pt x="193" y="436"/>
                                    <a:pt x="181" y="444"/>
                                    <a:pt x="167" y="449"/>
                                  </a:cubicBezTo>
                                  <a:cubicBezTo>
                                    <a:pt x="153" y="455"/>
                                    <a:pt x="137" y="458"/>
                                    <a:pt x="120" y="458"/>
                                  </a:cubicBezTo>
                                  <a:cubicBezTo>
                                    <a:pt x="97" y="458"/>
                                    <a:pt x="77" y="453"/>
                                    <a:pt x="59" y="443"/>
                                  </a:cubicBezTo>
                                  <a:cubicBezTo>
                                    <a:pt x="41" y="432"/>
                                    <a:pt x="27" y="418"/>
                                    <a:pt x="16" y="400"/>
                                  </a:cubicBezTo>
                                  <a:cubicBezTo>
                                    <a:pt x="6" y="382"/>
                                    <a:pt x="0" y="361"/>
                                    <a:pt x="0" y="339"/>
                                  </a:cubicBezTo>
                                  <a:cubicBezTo>
                                    <a:pt x="0" y="316"/>
                                    <a:pt x="5" y="296"/>
                                    <a:pt x="16" y="278"/>
                                  </a:cubicBezTo>
                                  <a:cubicBezTo>
                                    <a:pt x="26" y="260"/>
                                    <a:pt x="40" y="246"/>
                                    <a:pt x="59" y="235"/>
                                  </a:cubicBezTo>
                                  <a:cubicBezTo>
                                    <a:pt x="77" y="225"/>
                                    <a:pt x="97" y="220"/>
                                    <a:pt x="120" y="220"/>
                                  </a:cubicBezTo>
                                  <a:cubicBezTo>
                                    <a:pt x="137" y="220"/>
                                    <a:pt x="152" y="223"/>
                                    <a:pt x="166" y="229"/>
                                  </a:cubicBezTo>
                                  <a:cubicBezTo>
                                    <a:pt x="180" y="234"/>
                                    <a:pt x="193" y="242"/>
                                    <a:pt x="203" y="252"/>
                                  </a:cubicBezTo>
                                  <a:cubicBezTo>
                                    <a:pt x="213" y="262"/>
                                    <a:pt x="220" y="274"/>
                                    <a:pt x="225" y="288"/>
                                  </a:cubicBezTo>
                                  <a:cubicBezTo>
                                    <a:pt x="175" y="310"/>
                                    <a:pt x="175" y="310"/>
                                    <a:pt x="175" y="310"/>
                                  </a:cubicBezTo>
                                  <a:cubicBezTo>
                                    <a:pt x="171" y="299"/>
                                    <a:pt x="164" y="290"/>
                                    <a:pt x="154" y="283"/>
                                  </a:cubicBezTo>
                                  <a:cubicBezTo>
                                    <a:pt x="144" y="276"/>
                                    <a:pt x="133" y="272"/>
                                    <a:pt x="120" y="272"/>
                                  </a:cubicBezTo>
                                  <a:cubicBezTo>
                                    <a:pt x="109" y="272"/>
                                    <a:pt x="99" y="275"/>
                                    <a:pt x="89" y="281"/>
                                  </a:cubicBezTo>
                                  <a:cubicBezTo>
                                    <a:pt x="80" y="286"/>
                                    <a:pt x="73" y="294"/>
                                    <a:pt x="68" y="304"/>
                                  </a:cubicBezTo>
                                  <a:close/>
                                  <a:moveTo>
                                    <a:pt x="1023" y="235"/>
                                  </a:moveTo>
                                  <a:cubicBezTo>
                                    <a:pt x="1005" y="225"/>
                                    <a:pt x="984" y="220"/>
                                    <a:pt x="962" y="220"/>
                                  </a:cubicBezTo>
                                  <a:cubicBezTo>
                                    <a:pt x="939" y="220"/>
                                    <a:pt x="919" y="225"/>
                                    <a:pt x="900" y="235"/>
                                  </a:cubicBezTo>
                                  <a:cubicBezTo>
                                    <a:pt x="882" y="246"/>
                                    <a:pt x="867" y="260"/>
                                    <a:pt x="857" y="277"/>
                                  </a:cubicBezTo>
                                  <a:cubicBezTo>
                                    <a:pt x="846" y="295"/>
                                    <a:pt x="840" y="316"/>
                                    <a:pt x="840" y="339"/>
                                  </a:cubicBezTo>
                                  <a:cubicBezTo>
                                    <a:pt x="840" y="362"/>
                                    <a:pt x="846" y="382"/>
                                    <a:pt x="857" y="400"/>
                                  </a:cubicBezTo>
                                  <a:cubicBezTo>
                                    <a:pt x="868" y="418"/>
                                    <a:pt x="882" y="432"/>
                                    <a:pt x="901" y="443"/>
                                  </a:cubicBezTo>
                                  <a:cubicBezTo>
                                    <a:pt x="919" y="453"/>
                                    <a:pt x="939" y="458"/>
                                    <a:pt x="962" y="458"/>
                                  </a:cubicBezTo>
                                  <a:cubicBezTo>
                                    <a:pt x="984" y="458"/>
                                    <a:pt x="1004" y="453"/>
                                    <a:pt x="1023" y="443"/>
                                  </a:cubicBezTo>
                                  <a:cubicBezTo>
                                    <a:pt x="1041" y="432"/>
                                    <a:pt x="1056" y="418"/>
                                    <a:pt x="1067" y="400"/>
                                  </a:cubicBezTo>
                                  <a:cubicBezTo>
                                    <a:pt x="1077" y="383"/>
                                    <a:pt x="1083" y="362"/>
                                    <a:pt x="1083" y="339"/>
                                  </a:cubicBezTo>
                                  <a:cubicBezTo>
                                    <a:pt x="1083" y="316"/>
                                    <a:pt x="1077" y="295"/>
                                    <a:pt x="1067" y="277"/>
                                  </a:cubicBezTo>
                                  <a:cubicBezTo>
                                    <a:pt x="1056" y="260"/>
                                    <a:pt x="1041" y="246"/>
                                    <a:pt x="1023" y="235"/>
                                  </a:cubicBezTo>
                                  <a:close/>
                                  <a:moveTo>
                                    <a:pt x="1015" y="374"/>
                                  </a:moveTo>
                                  <a:cubicBezTo>
                                    <a:pt x="1010" y="384"/>
                                    <a:pt x="1003" y="392"/>
                                    <a:pt x="994" y="397"/>
                                  </a:cubicBezTo>
                                  <a:cubicBezTo>
                                    <a:pt x="984" y="403"/>
                                    <a:pt x="974" y="406"/>
                                    <a:pt x="962" y="406"/>
                                  </a:cubicBezTo>
                                  <a:cubicBezTo>
                                    <a:pt x="950" y="406"/>
                                    <a:pt x="939" y="403"/>
                                    <a:pt x="930" y="397"/>
                                  </a:cubicBezTo>
                                  <a:cubicBezTo>
                                    <a:pt x="921" y="392"/>
                                    <a:pt x="913" y="384"/>
                                    <a:pt x="908" y="374"/>
                                  </a:cubicBezTo>
                                  <a:cubicBezTo>
                                    <a:pt x="903" y="363"/>
                                    <a:pt x="900" y="352"/>
                                    <a:pt x="900" y="339"/>
                                  </a:cubicBezTo>
                                  <a:cubicBezTo>
                                    <a:pt x="900" y="326"/>
                                    <a:pt x="903" y="314"/>
                                    <a:pt x="908" y="305"/>
                                  </a:cubicBezTo>
                                  <a:cubicBezTo>
                                    <a:pt x="913" y="295"/>
                                    <a:pt x="921" y="287"/>
                                    <a:pt x="930" y="281"/>
                                  </a:cubicBezTo>
                                  <a:cubicBezTo>
                                    <a:pt x="939" y="275"/>
                                    <a:pt x="950" y="272"/>
                                    <a:pt x="962" y="272"/>
                                  </a:cubicBezTo>
                                  <a:cubicBezTo>
                                    <a:pt x="974" y="272"/>
                                    <a:pt x="984" y="275"/>
                                    <a:pt x="994" y="281"/>
                                  </a:cubicBezTo>
                                  <a:cubicBezTo>
                                    <a:pt x="1003" y="287"/>
                                    <a:pt x="1010" y="295"/>
                                    <a:pt x="1015" y="305"/>
                                  </a:cubicBezTo>
                                  <a:cubicBezTo>
                                    <a:pt x="1020" y="314"/>
                                    <a:pt x="1023" y="326"/>
                                    <a:pt x="1023" y="339"/>
                                  </a:cubicBezTo>
                                  <a:cubicBezTo>
                                    <a:pt x="1023" y="352"/>
                                    <a:pt x="1020" y="363"/>
                                    <a:pt x="1015" y="374"/>
                                  </a:cubicBezTo>
                                  <a:close/>
                                  <a:moveTo>
                                    <a:pt x="2165" y="371"/>
                                  </a:moveTo>
                                  <a:cubicBezTo>
                                    <a:pt x="2095" y="249"/>
                                    <a:pt x="2095" y="249"/>
                                    <a:pt x="2095" y="249"/>
                                  </a:cubicBezTo>
                                  <a:cubicBezTo>
                                    <a:pt x="2098" y="247"/>
                                    <a:pt x="2098" y="247"/>
                                    <a:pt x="2098" y="247"/>
                                  </a:cubicBezTo>
                                  <a:cubicBezTo>
                                    <a:pt x="2127" y="221"/>
                                    <a:pt x="2137" y="180"/>
                                    <a:pt x="2123" y="144"/>
                                  </a:cubicBezTo>
                                  <a:cubicBezTo>
                                    <a:pt x="2110" y="107"/>
                                    <a:pt x="2075" y="83"/>
                                    <a:pt x="2036" y="83"/>
                                  </a:cubicBezTo>
                                  <a:cubicBezTo>
                                    <a:pt x="1895" y="83"/>
                                    <a:pt x="1895" y="83"/>
                                    <a:pt x="1895" y="83"/>
                                  </a:cubicBezTo>
                                  <a:cubicBezTo>
                                    <a:pt x="1895" y="80"/>
                                    <a:pt x="1895" y="80"/>
                                    <a:pt x="1895" y="80"/>
                                  </a:cubicBezTo>
                                  <a:cubicBezTo>
                                    <a:pt x="1887" y="41"/>
                                    <a:pt x="1857" y="12"/>
                                    <a:pt x="1818" y="6"/>
                                  </a:cubicBezTo>
                                  <a:cubicBezTo>
                                    <a:pt x="1780" y="0"/>
                                    <a:pt x="1742" y="18"/>
                                    <a:pt x="1722" y="51"/>
                                  </a:cubicBezTo>
                                  <a:cubicBezTo>
                                    <a:pt x="1652" y="173"/>
                                    <a:pt x="1652" y="173"/>
                                    <a:pt x="1652" y="173"/>
                                  </a:cubicBezTo>
                                  <a:cubicBezTo>
                                    <a:pt x="1649" y="172"/>
                                    <a:pt x="1649" y="172"/>
                                    <a:pt x="1649" y="172"/>
                                  </a:cubicBezTo>
                                  <a:cubicBezTo>
                                    <a:pt x="1612" y="160"/>
                                    <a:pt x="1572" y="171"/>
                                    <a:pt x="1547" y="201"/>
                                  </a:cubicBezTo>
                                  <a:cubicBezTo>
                                    <a:pt x="1522" y="232"/>
                                    <a:pt x="1519" y="273"/>
                                    <a:pt x="1538" y="307"/>
                                  </a:cubicBezTo>
                                  <a:cubicBezTo>
                                    <a:pt x="1608" y="429"/>
                                    <a:pt x="1608" y="429"/>
                                    <a:pt x="1608" y="429"/>
                                  </a:cubicBezTo>
                                  <a:cubicBezTo>
                                    <a:pt x="1606" y="431"/>
                                    <a:pt x="1606" y="431"/>
                                    <a:pt x="1606" y="431"/>
                                  </a:cubicBezTo>
                                  <a:cubicBezTo>
                                    <a:pt x="1576" y="457"/>
                                    <a:pt x="1566" y="498"/>
                                    <a:pt x="1580" y="534"/>
                                  </a:cubicBezTo>
                                  <a:cubicBezTo>
                                    <a:pt x="1594" y="571"/>
                                    <a:pt x="1628" y="595"/>
                                    <a:pt x="1667" y="595"/>
                                  </a:cubicBezTo>
                                  <a:cubicBezTo>
                                    <a:pt x="1808" y="595"/>
                                    <a:pt x="1808" y="595"/>
                                    <a:pt x="1808" y="595"/>
                                  </a:cubicBezTo>
                                  <a:cubicBezTo>
                                    <a:pt x="1809" y="598"/>
                                    <a:pt x="1809" y="598"/>
                                    <a:pt x="1809" y="598"/>
                                  </a:cubicBezTo>
                                  <a:cubicBezTo>
                                    <a:pt x="1816" y="636"/>
                                    <a:pt x="1846" y="665"/>
                                    <a:pt x="1885" y="672"/>
                                  </a:cubicBezTo>
                                  <a:cubicBezTo>
                                    <a:pt x="1890" y="673"/>
                                    <a:pt x="1895" y="673"/>
                                    <a:pt x="1901" y="673"/>
                                  </a:cubicBezTo>
                                  <a:cubicBezTo>
                                    <a:pt x="1934" y="673"/>
                                    <a:pt x="1964" y="656"/>
                                    <a:pt x="1981" y="626"/>
                                  </a:cubicBezTo>
                                  <a:cubicBezTo>
                                    <a:pt x="2051" y="505"/>
                                    <a:pt x="2051" y="505"/>
                                    <a:pt x="2051" y="505"/>
                                  </a:cubicBezTo>
                                  <a:cubicBezTo>
                                    <a:pt x="2055" y="506"/>
                                    <a:pt x="2055" y="506"/>
                                    <a:pt x="2055" y="506"/>
                                  </a:cubicBezTo>
                                  <a:cubicBezTo>
                                    <a:pt x="2065" y="509"/>
                                    <a:pt x="2075" y="511"/>
                                    <a:pt x="2085" y="511"/>
                                  </a:cubicBezTo>
                                  <a:cubicBezTo>
                                    <a:pt x="2112" y="511"/>
                                    <a:pt x="2139" y="499"/>
                                    <a:pt x="2157" y="477"/>
                                  </a:cubicBezTo>
                                  <a:cubicBezTo>
                                    <a:pt x="2182" y="446"/>
                                    <a:pt x="2185" y="405"/>
                                    <a:pt x="2165" y="371"/>
                                  </a:cubicBezTo>
                                  <a:close/>
                                  <a:moveTo>
                                    <a:pt x="2036" y="133"/>
                                  </a:moveTo>
                                  <a:cubicBezTo>
                                    <a:pt x="2036" y="133"/>
                                    <a:pt x="2036" y="133"/>
                                    <a:pt x="2036" y="133"/>
                                  </a:cubicBezTo>
                                  <a:cubicBezTo>
                                    <a:pt x="2058" y="133"/>
                                    <a:pt x="2072" y="148"/>
                                    <a:pt x="2077" y="161"/>
                                  </a:cubicBezTo>
                                  <a:cubicBezTo>
                                    <a:pt x="2082" y="175"/>
                                    <a:pt x="2081" y="194"/>
                                    <a:pt x="2065" y="209"/>
                                  </a:cubicBezTo>
                                  <a:cubicBezTo>
                                    <a:pt x="2054" y="219"/>
                                    <a:pt x="2054" y="219"/>
                                    <a:pt x="2054" y="219"/>
                                  </a:cubicBezTo>
                                  <a:cubicBezTo>
                                    <a:pt x="1960" y="219"/>
                                    <a:pt x="1960" y="219"/>
                                    <a:pt x="1960" y="219"/>
                                  </a:cubicBezTo>
                                  <a:cubicBezTo>
                                    <a:pt x="1938" y="219"/>
                                    <a:pt x="1919" y="203"/>
                                    <a:pt x="1915" y="182"/>
                                  </a:cubicBezTo>
                                  <a:cubicBezTo>
                                    <a:pt x="1905" y="133"/>
                                    <a:pt x="1905" y="133"/>
                                    <a:pt x="1905" y="133"/>
                                  </a:cubicBezTo>
                                  <a:lnTo>
                                    <a:pt x="2036" y="133"/>
                                  </a:lnTo>
                                  <a:close/>
                                  <a:moveTo>
                                    <a:pt x="1766" y="76"/>
                                  </a:moveTo>
                                  <a:cubicBezTo>
                                    <a:pt x="1766" y="76"/>
                                    <a:pt x="1766" y="76"/>
                                    <a:pt x="1766" y="76"/>
                                  </a:cubicBezTo>
                                  <a:cubicBezTo>
                                    <a:pt x="1777" y="57"/>
                                    <a:pt x="1796" y="53"/>
                                    <a:pt x="1810" y="55"/>
                                  </a:cubicBezTo>
                                  <a:cubicBezTo>
                                    <a:pt x="1825" y="58"/>
                                    <a:pt x="1841" y="68"/>
                                    <a:pt x="1846" y="90"/>
                                  </a:cubicBezTo>
                                  <a:cubicBezTo>
                                    <a:pt x="1849" y="104"/>
                                    <a:pt x="1849" y="104"/>
                                    <a:pt x="1849" y="104"/>
                                  </a:cubicBezTo>
                                  <a:cubicBezTo>
                                    <a:pt x="1802" y="185"/>
                                    <a:pt x="1802" y="185"/>
                                    <a:pt x="1802" y="185"/>
                                  </a:cubicBezTo>
                                  <a:cubicBezTo>
                                    <a:pt x="1791" y="204"/>
                                    <a:pt x="1768" y="213"/>
                                    <a:pt x="1747" y="206"/>
                                  </a:cubicBezTo>
                                  <a:cubicBezTo>
                                    <a:pt x="1700" y="190"/>
                                    <a:pt x="1700" y="190"/>
                                    <a:pt x="1700" y="190"/>
                                  </a:cubicBezTo>
                                  <a:lnTo>
                                    <a:pt x="1766" y="76"/>
                                  </a:lnTo>
                                  <a:close/>
                                  <a:moveTo>
                                    <a:pt x="1581" y="282"/>
                                  </a:moveTo>
                                  <a:cubicBezTo>
                                    <a:pt x="1570" y="263"/>
                                    <a:pt x="1576" y="244"/>
                                    <a:pt x="1585" y="233"/>
                                  </a:cubicBezTo>
                                  <a:cubicBezTo>
                                    <a:pt x="1592" y="225"/>
                                    <a:pt x="1604" y="217"/>
                                    <a:pt x="1618" y="217"/>
                                  </a:cubicBezTo>
                                  <a:cubicBezTo>
                                    <a:pt x="1623" y="217"/>
                                    <a:pt x="1628" y="218"/>
                                    <a:pt x="1633" y="220"/>
                                  </a:cubicBezTo>
                                  <a:cubicBezTo>
                                    <a:pt x="1647" y="224"/>
                                    <a:pt x="1647" y="224"/>
                                    <a:pt x="1647" y="224"/>
                                  </a:cubicBezTo>
                                  <a:cubicBezTo>
                                    <a:pt x="1694" y="306"/>
                                    <a:pt x="1694" y="306"/>
                                    <a:pt x="1694" y="306"/>
                                  </a:cubicBezTo>
                                  <a:cubicBezTo>
                                    <a:pt x="1704" y="324"/>
                                    <a:pt x="1700" y="348"/>
                                    <a:pt x="1684" y="363"/>
                                  </a:cubicBezTo>
                                  <a:cubicBezTo>
                                    <a:pt x="1647" y="395"/>
                                    <a:pt x="1647" y="395"/>
                                    <a:pt x="1647" y="395"/>
                                  </a:cubicBezTo>
                                  <a:lnTo>
                                    <a:pt x="1581" y="282"/>
                                  </a:lnTo>
                                  <a:close/>
                                  <a:moveTo>
                                    <a:pt x="1667" y="545"/>
                                  </a:moveTo>
                                  <a:cubicBezTo>
                                    <a:pt x="1645" y="545"/>
                                    <a:pt x="1632" y="530"/>
                                    <a:pt x="1627" y="517"/>
                                  </a:cubicBezTo>
                                  <a:cubicBezTo>
                                    <a:pt x="1622" y="503"/>
                                    <a:pt x="1622" y="483"/>
                                    <a:pt x="1639" y="469"/>
                                  </a:cubicBezTo>
                                  <a:cubicBezTo>
                                    <a:pt x="1650" y="459"/>
                                    <a:pt x="1650" y="459"/>
                                    <a:pt x="1650" y="459"/>
                                  </a:cubicBezTo>
                                  <a:cubicBezTo>
                                    <a:pt x="1744" y="459"/>
                                    <a:pt x="1744" y="459"/>
                                    <a:pt x="1744" y="459"/>
                                  </a:cubicBezTo>
                                  <a:cubicBezTo>
                                    <a:pt x="1765" y="459"/>
                                    <a:pt x="1784" y="475"/>
                                    <a:pt x="1788" y="496"/>
                                  </a:cubicBezTo>
                                  <a:cubicBezTo>
                                    <a:pt x="1798" y="545"/>
                                    <a:pt x="1798" y="545"/>
                                    <a:pt x="1798" y="545"/>
                                  </a:cubicBezTo>
                                  <a:lnTo>
                                    <a:pt x="1667" y="545"/>
                                  </a:lnTo>
                                  <a:close/>
                                  <a:moveTo>
                                    <a:pt x="1837" y="486"/>
                                  </a:moveTo>
                                  <a:cubicBezTo>
                                    <a:pt x="1829" y="442"/>
                                    <a:pt x="1789" y="409"/>
                                    <a:pt x="1744" y="409"/>
                                  </a:cubicBezTo>
                                  <a:cubicBezTo>
                                    <a:pt x="1707" y="409"/>
                                    <a:pt x="1707" y="409"/>
                                    <a:pt x="1707" y="409"/>
                                  </a:cubicBezTo>
                                  <a:cubicBezTo>
                                    <a:pt x="1717" y="400"/>
                                    <a:pt x="1717" y="400"/>
                                    <a:pt x="1717" y="400"/>
                                  </a:cubicBezTo>
                                  <a:cubicBezTo>
                                    <a:pt x="1751" y="370"/>
                                    <a:pt x="1760" y="320"/>
                                    <a:pt x="1737" y="281"/>
                                  </a:cubicBezTo>
                                  <a:cubicBezTo>
                                    <a:pt x="1718" y="249"/>
                                    <a:pt x="1718" y="249"/>
                                    <a:pt x="1718" y="249"/>
                                  </a:cubicBezTo>
                                  <a:cubicBezTo>
                                    <a:pt x="1731" y="253"/>
                                    <a:pt x="1731" y="253"/>
                                    <a:pt x="1731" y="253"/>
                                  </a:cubicBezTo>
                                  <a:cubicBezTo>
                                    <a:pt x="1741" y="256"/>
                                    <a:pt x="1752" y="258"/>
                                    <a:pt x="1762" y="258"/>
                                  </a:cubicBezTo>
                                  <a:cubicBezTo>
                                    <a:pt x="1795" y="258"/>
                                    <a:pt x="1827" y="240"/>
                                    <a:pt x="1845" y="210"/>
                                  </a:cubicBezTo>
                                  <a:cubicBezTo>
                                    <a:pt x="1863" y="178"/>
                                    <a:pt x="1863" y="178"/>
                                    <a:pt x="1863" y="178"/>
                                  </a:cubicBezTo>
                                  <a:cubicBezTo>
                                    <a:pt x="1866" y="192"/>
                                    <a:pt x="1866" y="192"/>
                                    <a:pt x="1866" y="192"/>
                                  </a:cubicBezTo>
                                  <a:cubicBezTo>
                                    <a:pt x="1875" y="236"/>
                                    <a:pt x="1914" y="269"/>
                                    <a:pt x="1960" y="269"/>
                                  </a:cubicBezTo>
                                  <a:cubicBezTo>
                                    <a:pt x="1997" y="269"/>
                                    <a:pt x="1997" y="269"/>
                                    <a:pt x="1997" y="269"/>
                                  </a:cubicBezTo>
                                  <a:cubicBezTo>
                                    <a:pt x="1986" y="278"/>
                                    <a:pt x="1986" y="278"/>
                                    <a:pt x="1986" y="278"/>
                                  </a:cubicBezTo>
                                  <a:cubicBezTo>
                                    <a:pt x="1952" y="308"/>
                                    <a:pt x="1944" y="358"/>
                                    <a:pt x="1967" y="397"/>
                                  </a:cubicBezTo>
                                  <a:cubicBezTo>
                                    <a:pt x="1985" y="429"/>
                                    <a:pt x="1985" y="429"/>
                                    <a:pt x="1985" y="429"/>
                                  </a:cubicBezTo>
                                  <a:cubicBezTo>
                                    <a:pt x="1972" y="425"/>
                                    <a:pt x="1972" y="425"/>
                                    <a:pt x="1972" y="425"/>
                                  </a:cubicBezTo>
                                  <a:cubicBezTo>
                                    <a:pt x="1929" y="410"/>
                                    <a:pt x="1881" y="428"/>
                                    <a:pt x="1859" y="468"/>
                                  </a:cubicBezTo>
                                  <a:cubicBezTo>
                                    <a:pt x="1840" y="499"/>
                                    <a:pt x="1840" y="499"/>
                                    <a:pt x="1840" y="499"/>
                                  </a:cubicBezTo>
                                  <a:lnTo>
                                    <a:pt x="1837" y="486"/>
                                  </a:lnTo>
                                  <a:close/>
                                  <a:moveTo>
                                    <a:pt x="1938" y="601"/>
                                  </a:moveTo>
                                  <a:cubicBezTo>
                                    <a:pt x="1938" y="601"/>
                                    <a:pt x="1938" y="601"/>
                                    <a:pt x="1938" y="601"/>
                                  </a:cubicBezTo>
                                  <a:cubicBezTo>
                                    <a:pt x="1927" y="621"/>
                                    <a:pt x="1907" y="625"/>
                                    <a:pt x="1893" y="622"/>
                                  </a:cubicBezTo>
                                  <a:cubicBezTo>
                                    <a:pt x="1879" y="620"/>
                                    <a:pt x="1862" y="610"/>
                                    <a:pt x="1858" y="588"/>
                                  </a:cubicBezTo>
                                  <a:cubicBezTo>
                                    <a:pt x="1855" y="574"/>
                                    <a:pt x="1855" y="574"/>
                                    <a:pt x="1855" y="574"/>
                                  </a:cubicBezTo>
                                  <a:cubicBezTo>
                                    <a:pt x="1902" y="492"/>
                                    <a:pt x="1902" y="492"/>
                                    <a:pt x="1902" y="492"/>
                                  </a:cubicBezTo>
                                  <a:cubicBezTo>
                                    <a:pt x="1913" y="474"/>
                                    <a:pt x="1935" y="465"/>
                                    <a:pt x="1956" y="472"/>
                                  </a:cubicBezTo>
                                  <a:cubicBezTo>
                                    <a:pt x="2003" y="488"/>
                                    <a:pt x="2003" y="488"/>
                                    <a:pt x="2003" y="488"/>
                                  </a:cubicBezTo>
                                  <a:lnTo>
                                    <a:pt x="1938" y="601"/>
                                  </a:lnTo>
                                  <a:close/>
                                  <a:moveTo>
                                    <a:pt x="2118" y="445"/>
                                  </a:moveTo>
                                  <a:cubicBezTo>
                                    <a:pt x="2109" y="456"/>
                                    <a:pt x="2092" y="466"/>
                                    <a:pt x="2071" y="459"/>
                                  </a:cubicBezTo>
                                  <a:cubicBezTo>
                                    <a:pt x="2057" y="454"/>
                                    <a:pt x="2057" y="454"/>
                                    <a:pt x="2057" y="454"/>
                                  </a:cubicBezTo>
                                  <a:cubicBezTo>
                                    <a:pt x="2010" y="372"/>
                                    <a:pt x="2010" y="372"/>
                                    <a:pt x="2010" y="372"/>
                                  </a:cubicBezTo>
                                  <a:cubicBezTo>
                                    <a:pt x="1999" y="354"/>
                                    <a:pt x="2003" y="330"/>
                                    <a:pt x="2019" y="315"/>
                                  </a:cubicBezTo>
                                  <a:cubicBezTo>
                                    <a:pt x="2057" y="283"/>
                                    <a:pt x="2057" y="283"/>
                                    <a:pt x="2057" y="283"/>
                                  </a:cubicBezTo>
                                  <a:cubicBezTo>
                                    <a:pt x="2122" y="396"/>
                                    <a:pt x="2122" y="396"/>
                                    <a:pt x="2122" y="396"/>
                                  </a:cubicBezTo>
                                  <a:cubicBezTo>
                                    <a:pt x="2133" y="415"/>
                                    <a:pt x="2127" y="434"/>
                                    <a:pt x="2118" y="445"/>
                                  </a:cubicBezTo>
                                  <a:close/>
                                  <a:moveTo>
                                    <a:pt x="1373" y="223"/>
                                  </a:moveTo>
                                  <a:cubicBezTo>
                                    <a:pt x="1374" y="218"/>
                                    <a:pt x="1374" y="218"/>
                                    <a:pt x="1374" y="218"/>
                                  </a:cubicBezTo>
                                  <a:cubicBezTo>
                                    <a:pt x="1372" y="211"/>
                                    <a:pt x="1372" y="211"/>
                                    <a:pt x="1372" y="211"/>
                                  </a:cubicBezTo>
                                  <a:cubicBezTo>
                                    <a:pt x="1364" y="209"/>
                                    <a:pt x="1364" y="209"/>
                                    <a:pt x="1364" y="209"/>
                                  </a:cubicBezTo>
                                  <a:cubicBezTo>
                                    <a:pt x="1354" y="209"/>
                                    <a:pt x="1354" y="209"/>
                                    <a:pt x="1354" y="209"/>
                                  </a:cubicBezTo>
                                  <a:cubicBezTo>
                                    <a:pt x="1354" y="237"/>
                                    <a:pt x="1354" y="237"/>
                                    <a:pt x="1354" y="237"/>
                                  </a:cubicBezTo>
                                  <a:cubicBezTo>
                                    <a:pt x="1359" y="237"/>
                                    <a:pt x="1359" y="237"/>
                                    <a:pt x="1359" y="237"/>
                                  </a:cubicBezTo>
                                  <a:cubicBezTo>
                                    <a:pt x="1359" y="227"/>
                                    <a:pt x="1359" y="227"/>
                                    <a:pt x="1359" y="227"/>
                                  </a:cubicBezTo>
                                  <a:cubicBezTo>
                                    <a:pt x="1364" y="227"/>
                                    <a:pt x="1364" y="227"/>
                                    <a:pt x="1364" y="227"/>
                                  </a:cubicBezTo>
                                  <a:cubicBezTo>
                                    <a:pt x="1370" y="237"/>
                                    <a:pt x="1370" y="237"/>
                                    <a:pt x="1370" y="237"/>
                                  </a:cubicBezTo>
                                  <a:cubicBezTo>
                                    <a:pt x="1376" y="237"/>
                                    <a:pt x="1376" y="237"/>
                                    <a:pt x="1376" y="237"/>
                                  </a:cubicBezTo>
                                  <a:cubicBezTo>
                                    <a:pt x="1369" y="226"/>
                                    <a:pt x="1369" y="226"/>
                                    <a:pt x="1369" y="226"/>
                                  </a:cubicBezTo>
                                  <a:lnTo>
                                    <a:pt x="1373" y="223"/>
                                  </a:lnTo>
                                  <a:close/>
                                  <a:moveTo>
                                    <a:pt x="1368" y="221"/>
                                  </a:moveTo>
                                  <a:cubicBezTo>
                                    <a:pt x="1364" y="222"/>
                                    <a:pt x="1364" y="222"/>
                                    <a:pt x="1364" y="222"/>
                                  </a:cubicBezTo>
                                  <a:cubicBezTo>
                                    <a:pt x="1359" y="222"/>
                                    <a:pt x="1359" y="222"/>
                                    <a:pt x="1359" y="222"/>
                                  </a:cubicBezTo>
                                  <a:cubicBezTo>
                                    <a:pt x="1359" y="214"/>
                                    <a:pt x="1359" y="214"/>
                                    <a:pt x="1359" y="214"/>
                                  </a:cubicBezTo>
                                  <a:cubicBezTo>
                                    <a:pt x="1364" y="214"/>
                                    <a:pt x="1364" y="214"/>
                                    <a:pt x="1364" y="214"/>
                                  </a:cubicBezTo>
                                  <a:cubicBezTo>
                                    <a:pt x="1368" y="215"/>
                                    <a:pt x="1368" y="215"/>
                                    <a:pt x="1368" y="215"/>
                                  </a:cubicBezTo>
                                  <a:cubicBezTo>
                                    <a:pt x="1369" y="218"/>
                                    <a:pt x="1369" y="218"/>
                                    <a:pt x="1369" y="218"/>
                                  </a:cubicBezTo>
                                  <a:lnTo>
                                    <a:pt x="1368" y="221"/>
                                  </a:lnTo>
                                  <a:close/>
                                  <a:moveTo>
                                    <a:pt x="1382" y="204"/>
                                  </a:moveTo>
                                  <a:cubicBezTo>
                                    <a:pt x="1374" y="199"/>
                                    <a:pt x="1374" y="199"/>
                                    <a:pt x="1374" y="199"/>
                                  </a:cubicBezTo>
                                  <a:cubicBezTo>
                                    <a:pt x="1371" y="197"/>
                                    <a:pt x="1367" y="197"/>
                                    <a:pt x="1363" y="197"/>
                                  </a:cubicBezTo>
                                  <a:cubicBezTo>
                                    <a:pt x="1358" y="197"/>
                                    <a:pt x="1354" y="198"/>
                                    <a:pt x="1350" y="200"/>
                                  </a:cubicBezTo>
                                  <a:cubicBezTo>
                                    <a:pt x="1346" y="203"/>
                                    <a:pt x="1342" y="206"/>
                                    <a:pt x="1340" y="210"/>
                                  </a:cubicBezTo>
                                  <a:cubicBezTo>
                                    <a:pt x="1338" y="214"/>
                                    <a:pt x="1336" y="218"/>
                                    <a:pt x="1336" y="223"/>
                                  </a:cubicBezTo>
                                  <a:cubicBezTo>
                                    <a:pt x="1336" y="228"/>
                                    <a:pt x="1338" y="233"/>
                                    <a:pt x="1340" y="237"/>
                                  </a:cubicBezTo>
                                  <a:cubicBezTo>
                                    <a:pt x="1342" y="241"/>
                                    <a:pt x="1346" y="244"/>
                                    <a:pt x="1350" y="246"/>
                                  </a:cubicBezTo>
                                  <a:cubicBezTo>
                                    <a:pt x="1354" y="249"/>
                                    <a:pt x="1358" y="250"/>
                                    <a:pt x="1363" y="250"/>
                                  </a:cubicBezTo>
                                  <a:cubicBezTo>
                                    <a:pt x="1368" y="250"/>
                                    <a:pt x="1373" y="249"/>
                                    <a:pt x="1377" y="246"/>
                                  </a:cubicBezTo>
                                  <a:cubicBezTo>
                                    <a:pt x="1381" y="244"/>
                                    <a:pt x="1384" y="241"/>
                                    <a:pt x="1387" y="237"/>
                                  </a:cubicBezTo>
                                  <a:cubicBezTo>
                                    <a:pt x="1389" y="233"/>
                                    <a:pt x="1390" y="228"/>
                                    <a:pt x="1390" y="223"/>
                                  </a:cubicBezTo>
                                  <a:cubicBezTo>
                                    <a:pt x="1390" y="220"/>
                                    <a:pt x="1389" y="216"/>
                                    <a:pt x="1388" y="213"/>
                                  </a:cubicBezTo>
                                  <a:lnTo>
                                    <a:pt x="1382" y="204"/>
                                  </a:lnTo>
                                  <a:close/>
                                  <a:moveTo>
                                    <a:pt x="1382" y="234"/>
                                  </a:moveTo>
                                  <a:cubicBezTo>
                                    <a:pt x="1374" y="242"/>
                                    <a:pt x="1374" y="242"/>
                                    <a:pt x="1374" y="242"/>
                                  </a:cubicBezTo>
                                  <a:cubicBezTo>
                                    <a:pt x="1371" y="244"/>
                                    <a:pt x="1367" y="245"/>
                                    <a:pt x="1363" y="245"/>
                                  </a:cubicBezTo>
                                  <a:cubicBezTo>
                                    <a:pt x="1359" y="245"/>
                                    <a:pt x="1356" y="244"/>
                                    <a:pt x="1352" y="242"/>
                                  </a:cubicBezTo>
                                  <a:cubicBezTo>
                                    <a:pt x="1345" y="234"/>
                                    <a:pt x="1345" y="234"/>
                                    <a:pt x="1345" y="234"/>
                                  </a:cubicBezTo>
                                  <a:cubicBezTo>
                                    <a:pt x="1343" y="231"/>
                                    <a:pt x="1342" y="227"/>
                                    <a:pt x="1342" y="223"/>
                                  </a:cubicBezTo>
                                  <a:cubicBezTo>
                                    <a:pt x="1342" y="219"/>
                                    <a:pt x="1343" y="216"/>
                                    <a:pt x="1345" y="212"/>
                                  </a:cubicBezTo>
                                  <a:cubicBezTo>
                                    <a:pt x="1352" y="205"/>
                                    <a:pt x="1352" y="205"/>
                                    <a:pt x="1352" y="205"/>
                                  </a:cubicBezTo>
                                  <a:cubicBezTo>
                                    <a:pt x="1356" y="203"/>
                                    <a:pt x="1359" y="202"/>
                                    <a:pt x="1363" y="202"/>
                                  </a:cubicBezTo>
                                  <a:cubicBezTo>
                                    <a:pt x="1367" y="202"/>
                                    <a:pt x="1371" y="203"/>
                                    <a:pt x="1374" y="205"/>
                                  </a:cubicBezTo>
                                  <a:cubicBezTo>
                                    <a:pt x="1382" y="212"/>
                                    <a:pt x="1382" y="212"/>
                                    <a:pt x="1382" y="212"/>
                                  </a:cubicBezTo>
                                  <a:cubicBezTo>
                                    <a:pt x="1384" y="216"/>
                                    <a:pt x="1385" y="219"/>
                                    <a:pt x="1385" y="223"/>
                                  </a:cubicBezTo>
                                  <a:cubicBezTo>
                                    <a:pt x="1385" y="227"/>
                                    <a:pt x="1384" y="231"/>
                                    <a:pt x="1382" y="23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12B4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68D868" id="Logo(JU-LOCK)" o:spid="_x0000_s1026" style="position:absolute;margin-left:35.5pt;margin-top:370.55pt;width:118.75pt;height:36.6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2185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" path="m459,253c449,242,438,234,424,229v-14,-6,-29,-9,-47,-9c355,220,336,225,319,235v-18,11,-31,25,-41,42c268,295,263,316,263,339v,23,5,42,14,60c287,417,301,432,318,442v18,11,39,16,63,16c396,458,411,456,424,451v13,-5,24,-11,34,-20c467,423,474,413,479,402,433,380,433,380,433,380v-5,9,-12,15,-21,20c404,405,393,408,381,408v-12,,-23,-3,-32,-9c339,394,332,386,328,375v-3,-6,-5,-12,-6,-20c486,355,486,355,486,355v1,-3,1,-7,2,-11c488,340,488,336,488,332v,-16,-2,-30,-7,-44c476,275,468,263,459,253xm324,312v1,-4,2,-8,3,-12c332,289,338,281,347,275v8,-6,18,-8,30,-8c388,267,398,269,407,275v8,6,14,14,17,24c426,303,427,307,427,312r-103,xm1194,272v-5,4,-8,10,-8,16c1186,292,1187,295,1189,298v3,3,6,5,10,7c1203,307,1207,309,1213,311v36,11,36,11,36,11c1268,327,1283,336,1293,347v10,11,15,25,15,41c1308,402,1304,414,1297,425v-8,10,-18,19,-31,24c1254,455,1238,458,1221,458v-25,,-46,-6,-65,-17c1138,429,1126,413,1119,393v43,-20,43,-20,43,-20c1168,385,1176,395,1186,402v11,8,22,11,35,11c1230,413,1238,411,1244,407v5,-4,8,-10,8,-17c1252,386,1251,383,1249,380v-3,-3,-5,-5,-9,-7c1236,371,1232,369,1227,368v-38,-11,-38,-11,-38,-11c1169,352,1155,343,1145,331v-10,-11,-15,-25,-15,-41c1130,276,1134,264,1141,253v7,-10,17,-18,30,-24c1184,223,1199,220,1215,220v22,,41,5,58,16c1290,246,1301,260,1308,279v-43,21,-43,21,-43,21c1261,290,1255,282,1246,276v-9,-6,-19,-9,-31,-9c1206,267,1199,269,1194,272xm729,225v58,,58,,58,c787,453,787,453,787,453v-58,,-58,,-58,l729,225xm545,225v130,,130,,130,c675,276,675,276,675,276v-72,,-72,,-72,c603,453,603,453,603,453v-58,,-58,,-58,l545,225xm728,125v59,,59,,59,c787,185,787,185,787,185v-59,,-59,,-59,l728,125xm68,304v-5,10,-8,22,-8,35c60,352,63,363,68,374v5,10,12,18,21,23c99,403,109,406,120,406v13,,24,-4,34,-10c164,389,171,379,175,368v50,22,50,22,50,22c221,403,213,415,203,425v-10,11,-22,19,-36,24c153,455,137,458,120,458v-23,,-43,-5,-61,-15c41,432,27,418,16,400,6,382,,361,,339,,316,5,296,16,278,26,260,40,246,59,235v18,-10,38,-15,61,-15c137,220,152,223,166,229v14,5,27,13,37,23c213,262,220,274,225,288v-50,22,-50,22,-50,22c171,299,164,290,154,283v-10,-7,-21,-11,-34,-11c109,272,99,275,89,281v-9,5,-16,13,-21,23xm1023,235v-18,-10,-39,-15,-61,-15c939,220,919,225,900,235v-18,11,-33,25,-43,42c846,295,840,316,840,339v,23,6,43,17,61c868,418,882,432,901,443v18,10,38,15,61,15c984,458,1004,453,1023,443v18,-11,33,-25,44,-43c1077,383,1083,362,1083,339v,-23,-6,-44,-16,-62c1056,260,1041,246,1023,235xm1015,374v-5,10,-12,18,-21,23c984,403,974,406,962,406v-12,,-23,-3,-32,-9c921,392,913,384,908,374v-5,-11,-8,-22,-8,-35c900,326,903,314,908,305v5,-10,13,-18,22,-24c939,275,950,272,962,272v12,,22,3,32,9c1003,287,1010,295,1015,305v5,9,8,21,8,34c1023,352,1020,363,1015,374xm2165,371c2095,249,2095,249,2095,249v3,-2,3,-2,3,-2c2127,221,2137,180,2123,144v-13,-37,-48,-61,-87,-61c1895,83,1895,83,1895,83v,-3,,-3,,-3c1887,41,1857,12,1818,6v-38,-6,-76,12,-96,45c1652,173,1652,173,1652,173v-3,-1,-3,-1,-3,-1c1612,160,1572,171,1547,201v-25,31,-28,72,-9,106c1608,429,1608,429,1608,429v-2,2,-2,2,-2,2c1576,457,1566,498,1580,534v14,37,48,61,87,61c1808,595,1808,595,1808,595v1,3,1,3,1,3c1816,636,1846,665,1885,672v5,1,10,1,16,1c1934,673,1964,656,1981,626v70,-121,70,-121,70,-121c2055,506,2055,506,2055,506v10,3,20,5,30,5c2112,511,2139,499,2157,477v25,-31,28,-72,8,-106xm2036,133v,,,,,c2058,133,2072,148,2077,161v5,14,4,33,-12,48c2054,219,2054,219,2054,219v-94,,-94,,-94,c1938,219,1919,203,1915,182v-10,-49,-10,-49,-10,-49l2036,133xm1766,76v,,,,,c1777,57,1796,53,1810,55v15,3,31,13,36,35c1849,104,1849,104,1849,104v-47,81,-47,81,-47,81c1791,204,1768,213,1747,206v-47,-16,-47,-16,-47,-16l1766,76xm1581,282v-11,-19,-5,-38,4,-49c1592,225,1604,217,1618,217v5,,10,1,15,3c1647,224,1647,224,1647,224v47,82,47,82,47,82c1704,324,1700,348,1684,363v-37,32,-37,32,-37,32l1581,282xm1667,545v-22,,-35,-15,-40,-28c1622,503,1622,483,1639,469v11,-10,11,-10,11,-10c1744,459,1744,459,1744,459v21,,40,16,44,37c1798,545,1798,545,1798,545r-131,xm1837,486v-8,-44,-48,-77,-93,-77c1707,409,1707,409,1707,409v10,-9,10,-9,10,-9c1751,370,1760,320,1737,281v-19,-32,-19,-32,-19,-32c1731,253,1731,253,1731,253v10,3,21,5,31,5c1795,258,1827,240,1845,210v18,-32,18,-32,18,-32c1866,192,1866,192,1866,192v9,44,48,77,94,77c1997,269,1997,269,1997,269v-11,9,-11,9,-11,9c1952,308,1944,358,1967,397v18,32,18,32,18,32c1972,425,1972,425,1972,425v-43,-15,-91,3,-113,43c1840,499,1840,499,1840,499r-3,-13xm1938,601v,,,,,c1927,621,1907,625,1893,622v-14,-2,-31,-12,-35,-34c1855,574,1855,574,1855,574v47,-82,47,-82,47,-82c1913,474,1935,465,1956,472v47,16,47,16,47,16l1938,601xm2118,445v-9,11,-26,21,-47,14c2057,454,2057,454,2057,454v-47,-82,-47,-82,-47,-82c1999,354,2003,330,2019,315v38,-32,38,-32,38,-32c2122,396,2122,396,2122,396v11,19,5,38,-4,49xm1373,223v1,-5,1,-5,1,-5c1372,211,1372,211,1372,211v-8,-2,-8,-2,-8,-2c1354,209,1354,209,1354,209v,28,,28,,28c1359,237,1359,237,1359,237v,-10,,-10,,-10c1364,227,1364,227,1364,227v6,10,6,10,6,10c1376,237,1376,237,1376,237v-7,-11,-7,-11,-7,-11l1373,223xm1368,221v-4,1,-4,1,-4,1c1359,222,1359,222,1359,222v,-8,,-8,,-8c1364,214,1364,214,1364,214v4,1,4,1,4,1c1369,218,1369,218,1369,218r-1,3xm1382,204v-8,-5,-8,-5,-8,-5c1371,197,1367,197,1363,197v-5,,-9,1,-13,3c1346,203,1342,206,1340,210v-2,4,-4,8,-4,13c1336,228,1338,233,1340,237v2,4,6,7,10,9c1354,249,1358,250,1363,250v5,,10,-1,14,-4c1381,244,1384,241,1387,237v2,-4,3,-9,3,-14c1390,220,1389,216,1388,213r-6,-9xm1382,234v-8,8,-8,8,-8,8c1371,244,1367,245,1363,245v-4,,-7,-1,-11,-3c1345,234,1345,234,1345,234v-2,-3,-3,-7,-3,-11c1342,219,1343,216,1345,212v7,-7,7,-7,7,-7c1356,203,1359,202,1363,202v4,,8,1,11,3c1382,212,1382,212,1382,212v2,4,3,7,3,11c1385,227,1384,231,1382,234xe" fillcolor="#212b46" stroked="f">
                    <v:path arrowok="t" o:connecttype="custom" o:connectlocs="191880,191315;292652,311492;262973,281793;336826,237590;225701,207201;294723,215489;827571,210654;895212,293534;802033,257619;862082,262454;779946,200294;902804,192697;503168,155400;376168,155400;376168,312873;502478,127774;61429,274195;140114,293534;0,234137;140114,174048;61429,194078;591516,191315;706092,305966;700571,258310;621196,234137;700571,210654;1448076,170595;1254815,4144;1061554,212035;1247913,410948;1415636,348788;1405283,91859;1352826,151256;1218924,52491;1205810,142278;1116772,149875;1136788,272814;1138859,317017;1267929,335665;1185793,171976;1287946,132608;1370082,296297;1337641,415092;1312793,339809;1429440,317017;1464641,273505;941457,144350;941457,156782;944217,152638;944217,148494;940766,136062;931793,169904;958022,147112;933174,167142;940766,139515" o:connectangles="0,0,0,0,0,0,0,0,0,0,0,0,0,0,0,0,0,0,0,0,0,0,0,0,0,0,0,0,0,0,0,0,0,0,0,0,0,0,0,0,0,0,0,0,0,0,0,0,0,0,0,0,0,0,0"/>
                    <o:lock v:ext="edit" selection="t" verticies="t"/>
                    <w10:wrap anchorx="page" anchory="page"/>
                  </v:shape>
                </w:pict>
              </mc:Fallback>
            </mc:AlternateContent>
          </w:r>
          <w:r w:rsidR="00DB23F7"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1" locked="0" layoutInCell="1" allowOverlap="1" wp14:anchorId="134132CB" wp14:editId="47465EE0">
                    <wp:simplePos x="0" y="0"/>
                    <wp:positionH relativeFrom="page">
                      <wp:posOffset>2315718</wp:posOffset>
                    </wp:positionH>
                    <wp:positionV relativeFrom="page">
                      <wp:posOffset>0</wp:posOffset>
                    </wp:positionV>
                    <wp:extent cx="5245100" cy="825500"/>
                    <wp:effectExtent l="0" t="0" r="0" b="0"/>
                    <wp:wrapNone/>
                    <wp:docPr id="1448124957" name="Rechthoek 31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/>
                          </wps:cNvSpPr>
                          <wps:spPr>
                            <a:xfrm>
                              <a:off x="0" y="0"/>
                              <a:ext cx="5245100" cy="8255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616629" id="Rechthoek 31(JU-LOCK)" o:spid="_x0000_s1026" style="position:absolute;margin-left:182.35pt;margin-top:0;width:413pt;height:6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" fillcolor="white [3212]" stroked="f" strokeweight="1pt">
                    <o:lock v:ext="edit" selection="t"/>
                    <w10:wrap anchorx="page" anchory="page"/>
                  </v:rect>
                </w:pict>
              </mc:Fallback>
            </mc:AlternateContent>
          </w:r>
          <w:r w:rsidR="00DB23F7"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1" locked="0" layoutInCell="0" allowOverlap="1" wp14:anchorId="71B29C00" wp14:editId="6C17AA07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2311400" cy="9829800"/>
                    <wp:effectExtent l="0" t="0" r="0" b="0"/>
                    <wp:wrapNone/>
                    <wp:docPr id="188009271" name="Rechthoek 29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/>
                          </wps:cNvSpPr>
                          <wps:spPr>
                            <a:xfrm>
                              <a:off x="0" y="0"/>
                              <a:ext cx="2311400" cy="9829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787C748" id="Rechthoek 29(JU-LOCK)" o:spid="_x0000_s1026" style="position:absolute;margin-left:0;margin-top:0;width:182pt;height:774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" o:allowincell="f" fillcolor="white [3212]" stroked="f" strokeweight="1pt">
                    <o:lock v:ext="edit" selection="t"/>
                    <w10:wrap anchorx="page" anchory="page"/>
                  </v:rect>
                </w:pict>
              </mc:Fallback>
            </mc:AlternateContent>
          </w:r>
          <w:r w:rsidR="00DB23F7"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1" locked="0" layoutInCell="0" allowOverlap="1" wp14:anchorId="62E2BC76" wp14:editId="2F64E6B1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60310" cy="9829800"/>
                    <wp:effectExtent l="0" t="0" r="0" b="0"/>
                    <wp:wrapNone/>
                    <wp:docPr id="1755147615" name="Rectangle 20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7560310" cy="9829800"/>
                            </a:xfrm>
                            <a:prstGeom prst="rect">
                              <a:avLst/>
                            </a:prstGeom>
                            <a:blipFill>
                              <a:blip r:embed="rId9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AC13DA7" id="Rectangle 20(JU-LOCK)" o:spid="_x0000_s1026" style="position:absolute;margin-left:0;margin-top:0;width:595.3pt;height:774pt;z-index:-2516439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Ao8P3hw&#10;YWNrZXQgZW5kPSJ3Ij8+/+IMWElDQ19QUk9GSUxFAAEBAAAMSExpbm8CEAAAbW50clJHQiBYWVog&#10;B84AAgAJAAYAMQAAYWNzcE1TRlQAAAAASUVDIHNSR0IAAAAAAAAAAAAAAAA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" o:allowincell="f" stroked="f">
                    <v:fill r:id="rId10" o:title="" recolor="t" rotate="t" type="frame"/>
                    <o:lock v:ext="edit" selection="t"/>
                    <w10:wrap anchorx="page" anchory="page"/>
                  </v:rect>
                </w:pict>
              </mc:Fallback>
            </mc:AlternateContent>
          </w:r>
          <w:r>
            <w:t xml:space="preserve"> </w:t>
          </w:r>
        </w:p>
      </w:sdtContent>
    </w:sdt>
    <w:p w14:paraId="39C19907" w14:textId="77777777" w:rsidR="008F1DA4" w:rsidRDefault="008F1DA4" w:rsidP="00067E9B">
      <w:pPr>
        <w:pStyle w:val="BasistekstCerios"/>
      </w:pPr>
    </w:p>
    <w:tbl>
      <w:tblPr>
        <w:tblpPr w:vertAnchor="page" w:horzAnchor="page" w:tblpX="4735" w:tblpY="11585"/>
        <w:tblW w:w="66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3"/>
      </w:tblGrid>
      <w:tr w:rsidR="000138CF" w:rsidRPr="00170735" w14:paraId="6DF74820" w14:textId="77777777" w:rsidTr="000138CF">
        <w:trPr>
          <w:trHeight w:hRule="exact" w:val="1148"/>
        </w:trPr>
        <w:tc>
          <w:tcPr>
            <w:tcW w:w="6633" w:type="dxa"/>
            <w:shd w:val="clear" w:color="auto" w:fill="auto"/>
          </w:tcPr>
          <w:p w14:paraId="5318801A" w14:textId="65CDC391" w:rsidR="00DB23F7" w:rsidRPr="00FF0CFF" w:rsidRDefault="00000000" w:rsidP="000138CF">
            <w:pPr>
              <w:pStyle w:val="TitelCerios"/>
            </w:pPr>
            <w:sdt>
              <w:sdtPr>
                <w:id w:val="-203493284"/>
                <w:placeholder>
                  <w:docPart w:val="E8E5BD1DE9914003BEEE70D1FDBA40F6"/>
                </w:placeholder>
                <w:text w:multiLine="1"/>
              </w:sdtPr>
              <w:sdtContent>
                <w:r w:rsidR="001C46B3">
                  <w:t>GIT Cheatsheet</w:t>
                </w:r>
              </w:sdtContent>
            </w:sdt>
          </w:p>
        </w:tc>
      </w:tr>
      <w:tr w:rsidR="000138CF" w:rsidRPr="00170735" w14:paraId="2F99F14A" w14:textId="77777777" w:rsidTr="000138CF">
        <w:trPr>
          <w:trHeight w:hRule="exact" w:val="1028"/>
        </w:trPr>
        <w:tc>
          <w:tcPr>
            <w:tcW w:w="6633" w:type="dxa"/>
            <w:shd w:val="clear" w:color="auto" w:fill="auto"/>
          </w:tcPr>
          <w:p w14:paraId="4296D5EE" w14:textId="3E483B8E" w:rsidR="00DB23F7" w:rsidRPr="00FF0CFF" w:rsidRDefault="00DB23F7" w:rsidP="000138CF">
            <w:pPr>
              <w:pStyle w:val="DocumentnaamCerios"/>
            </w:pPr>
          </w:p>
        </w:tc>
      </w:tr>
    </w:tbl>
    <w:tbl>
      <w:tblPr>
        <w:tblpPr w:leftFromText="28350" w:rightFromText="28350" w:vertAnchor="page" w:horzAnchor="page" w:tblpX="4735" w:tblpY="14480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</w:tblGrid>
      <w:tr w:rsidR="00DB23F7" w:rsidRPr="0043431A" w14:paraId="55689DD6" w14:textId="77777777" w:rsidTr="002963D8">
        <w:trPr>
          <w:trHeight w:hRule="exact" w:val="251"/>
        </w:trPr>
        <w:tc>
          <w:tcPr>
            <w:tcW w:w="1814" w:type="dxa"/>
            <w:shd w:val="clear" w:color="auto" w:fill="auto"/>
          </w:tcPr>
          <w:p w14:paraId="3FCA77F4" w14:textId="46161526" w:rsidR="00DB23F7" w:rsidRPr="00512980" w:rsidRDefault="001C46B3" w:rsidP="002963D8">
            <w:pPr>
              <w:pStyle w:val="VoorbladmaandjaarCerios"/>
            </w:pPr>
            <w:r>
              <w:t>2025</w:t>
            </w:r>
          </w:p>
        </w:tc>
      </w:tr>
    </w:tbl>
    <w:p w14:paraId="297BFE8C" w14:textId="77777777" w:rsidR="00C148F9" w:rsidRPr="00067E9B" w:rsidRDefault="00C148F9" w:rsidP="00067E9B">
      <w:pPr>
        <w:pStyle w:val="BasistekstCerios"/>
      </w:pPr>
    </w:p>
    <w:p w14:paraId="14E1189A" w14:textId="77777777" w:rsidR="00C148F9" w:rsidRDefault="00C148F9" w:rsidP="00FC3BA6">
      <w:pPr>
        <w:pStyle w:val="BasistekstCerios"/>
        <w:sectPr w:rsidR="00C148F9" w:rsidSect="009438B0">
          <w:pgSz w:w="11906" w:h="16838" w:code="9"/>
          <w:pgMar w:top="1219" w:right="1134" w:bottom="992" w:left="1134" w:header="284" w:footer="284" w:gutter="0"/>
          <w:cols w:space="708"/>
          <w:titlePg/>
          <w:docGrid w:linePitch="360"/>
        </w:sectPr>
      </w:pPr>
    </w:p>
    <w:tbl>
      <w:tblPr>
        <w:tblStyle w:val="Tabelraster"/>
        <w:tblpPr w:leftFromText="28350" w:rightFromText="28350" w:bottomFromText="170" w:vertAnchor="page" w:horzAnchor="margin" w:tblpY="121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F70CA0" w:rsidRPr="0021478C" w14:paraId="4622157A" w14:textId="77777777" w:rsidTr="00393F34">
        <w:tc>
          <w:tcPr>
            <w:tcW w:w="9638" w:type="dxa"/>
            <w:shd w:val="clear" w:color="auto" w:fill="auto"/>
          </w:tcPr>
          <w:p w14:paraId="1A799A53" w14:textId="77777777" w:rsidR="00F70CA0" w:rsidRPr="0021478C" w:rsidRDefault="00F70CA0" w:rsidP="00393F34">
            <w:pPr>
              <w:pStyle w:val="Kop1zondernummernietintocCerios"/>
            </w:pPr>
            <w:r w:rsidRPr="0021478C">
              <w:lastRenderedPageBreak/>
              <w:t>Inhoud</w:t>
            </w:r>
          </w:p>
        </w:tc>
      </w:tr>
    </w:tbl>
    <w:p w14:paraId="5ECA7DF5" w14:textId="716DCCD7" w:rsidR="001C46B3" w:rsidRDefault="002924E1">
      <w:pPr>
        <w:pStyle w:val="Inhopg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nl-NL" w:bidi="ar-SA"/>
          <w14:ligatures w14:val="standardContextual"/>
        </w:rPr>
      </w:pPr>
      <w:r>
        <w:fldChar w:fldCharType="begin"/>
      </w:r>
      <w:r>
        <w:instrText xml:space="preserve"> TOC \n "0-0" \h \w \z \t "Kop 1 Cerios;1;Kop 2 Cerios;2" \t "Kop 1 Cerios,1,Kop 2 Cerios,2" </w:instrText>
      </w:r>
      <w:r>
        <w:fldChar w:fldCharType="separate"/>
      </w:r>
      <w:hyperlink w:anchor="_Toc203660486" w:history="1">
        <w:r w:rsidR="001C46B3" w:rsidRPr="004B6E47">
          <w:rPr>
            <w:rStyle w:val="Hyperlink"/>
            <w:noProof/>
          </w:rPr>
          <w:t>1</w:t>
        </w:r>
        <w:r w:rsidR="001C46B3" w:rsidRPr="004B6E47">
          <w:rPr>
            <w:rStyle w:val="Hyperlink"/>
            <w:noProof/>
          </w:rPr>
          <w:tab/>
          <w:t>Configuratie opties</w:t>
        </w:r>
        <w:r w:rsidR="001C46B3">
          <w:rPr>
            <w:noProof/>
            <w:webHidden/>
          </w:rPr>
          <w:tab/>
        </w:r>
        <w:r w:rsidR="001C46B3">
          <w:rPr>
            <w:noProof/>
            <w:webHidden/>
          </w:rPr>
          <w:fldChar w:fldCharType="begin"/>
        </w:r>
        <w:r w:rsidR="001C46B3">
          <w:rPr>
            <w:noProof/>
            <w:webHidden/>
          </w:rPr>
          <w:instrText xml:space="preserve"> PAGEREF _Toc203660486 \h </w:instrText>
        </w:r>
        <w:r w:rsidR="001C46B3">
          <w:rPr>
            <w:noProof/>
            <w:webHidden/>
          </w:rPr>
        </w:r>
        <w:r w:rsidR="001C46B3">
          <w:rPr>
            <w:noProof/>
            <w:webHidden/>
          </w:rPr>
          <w:fldChar w:fldCharType="separate"/>
        </w:r>
        <w:r w:rsidR="001C46B3">
          <w:rPr>
            <w:noProof/>
            <w:webHidden/>
          </w:rPr>
          <w:t>3</w:t>
        </w:r>
        <w:r w:rsidR="001C46B3">
          <w:rPr>
            <w:noProof/>
            <w:webHidden/>
          </w:rPr>
          <w:fldChar w:fldCharType="end"/>
        </w:r>
      </w:hyperlink>
    </w:p>
    <w:p w14:paraId="194EF7BF" w14:textId="00DB6CBA" w:rsidR="001C46B3" w:rsidRDefault="001C46B3">
      <w:pPr>
        <w:pStyle w:val="Inhopg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nl-NL" w:bidi="ar-SA"/>
          <w14:ligatures w14:val="standardContextual"/>
        </w:rPr>
      </w:pPr>
      <w:hyperlink w:anchor="_Toc203660487" w:history="1">
        <w:r w:rsidRPr="004B6E47">
          <w:rPr>
            <w:rStyle w:val="Hyperlink"/>
            <w:noProof/>
          </w:rPr>
          <w:t>2</w:t>
        </w:r>
        <w:r w:rsidRPr="004B6E47">
          <w:rPr>
            <w:rStyle w:val="Hyperlink"/>
            <w:noProof/>
          </w:rPr>
          <w:tab/>
          <w:t>Remote repository opties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_Toc203660487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8328C4" w14:textId="3E346A70" w:rsidR="001C46B3" w:rsidRDefault="001C46B3">
      <w:pPr>
        <w:pStyle w:val="Inhopg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nl-NL" w:bidi="ar-SA"/>
          <w14:ligatures w14:val="standardContextual"/>
        </w:rPr>
      </w:pPr>
      <w:hyperlink w:anchor="_Toc203660488" w:history="1">
        <w:r w:rsidRPr="004B6E47">
          <w:rPr>
            <w:rStyle w:val="Hyperlink"/>
            <w:noProof/>
          </w:rPr>
          <w:t>3</w:t>
        </w:r>
        <w:r w:rsidRPr="004B6E47">
          <w:rPr>
            <w:rStyle w:val="Hyperlink"/>
            <w:noProof/>
          </w:rPr>
          <w:tab/>
          <w:t>Branch acties lokaal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_Toc203660488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BF9A88" w14:textId="79462D20" w:rsidR="001C46B3" w:rsidRDefault="001C46B3">
      <w:pPr>
        <w:pStyle w:val="Inhopg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nl-NL" w:bidi="ar-SA"/>
          <w14:ligatures w14:val="standardContextual"/>
        </w:rPr>
      </w:pPr>
      <w:hyperlink w:anchor="_Toc203660489" w:history="1">
        <w:r w:rsidRPr="004B6E47">
          <w:rPr>
            <w:rStyle w:val="Hyperlink"/>
            <w:noProof/>
          </w:rPr>
          <w:t>4</w:t>
        </w:r>
        <w:r w:rsidRPr="004B6E47">
          <w:rPr>
            <w:rStyle w:val="Hyperlink"/>
            <w:noProof/>
          </w:rPr>
          <w:tab/>
          <w:t>File acties lokaal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_Toc203660489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981724" w14:textId="30D81697" w:rsidR="001C46B3" w:rsidRDefault="001C46B3">
      <w:pPr>
        <w:pStyle w:val="Inhopg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nl-NL" w:bidi="ar-SA"/>
          <w14:ligatures w14:val="standardContextual"/>
        </w:rPr>
      </w:pPr>
      <w:hyperlink w:anchor="_Toc203660490" w:history="1">
        <w:r w:rsidRPr="004B6E47">
          <w:rPr>
            <w:rStyle w:val="Hyperlink"/>
            <w:noProof/>
          </w:rPr>
          <w:t>5</w:t>
        </w:r>
        <w:r w:rsidRPr="004B6E47">
          <w:rPr>
            <w:rStyle w:val="Hyperlink"/>
            <w:noProof/>
          </w:rPr>
          <w:tab/>
          <w:t>Extra commando’s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_Toc203660490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3B19D2" w14:textId="3DBCA1B6" w:rsidR="009C63A9" w:rsidRPr="00ED3560" w:rsidRDefault="002924E1" w:rsidP="00ED3560">
      <w:pPr>
        <w:pStyle w:val="BasistekstCerios"/>
      </w:pPr>
      <w:r>
        <w:fldChar w:fldCharType="end"/>
      </w:r>
    </w:p>
    <w:p w14:paraId="725A6926" w14:textId="77777777" w:rsidR="004D757B" w:rsidRDefault="004D757B" w:rsidP="002F2F90">
      <w:pPr>
        <w:pStyle w:val="BasistekstCerios"/>
        <w:rPr>
          <w:lang w:eastAsia="en-US"/>
        </w:rPr>
        <w:sectPr w:rsidR="004D757B" w:rsidSect="009438B0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219" w:right="1134" w:bottom="992" w:left="1134" w:header="284" w:footer="284" w:gutter="0"/>
          <w:cols w:num="2" w:space="255"/>
          <w:titlePg/>
          <w:docGrid w:linePitch="360"/>
        </w:sectPr>
      </w:pPr>
    </w:p>
    <w:p w14:paraId="698635B5" w14:textId="77777777" w:rsidR="001C46B3" w:rsidRPr="001C46B3" w:rsidRDefault="001C46B3" w:rsidP="001C46B3">
      <w:pPr>
        <w:pStyle w:val="Kop1"/>
      </w:pPr>
      <w:bookmarkStart w:id="0" w:name="_Toc203660486"/>
      <w:r w:rsidRPr="001C46B3">
        <w:lastRenderedPageBreak/>
        <w:t>Configuratie opties</w:t>
      </w:r>
      <w:bookmarkEnd w:id="0"/>
      <w:r w:rsidRPr="001C46B3">
        <w:t> </w:t>
      </w:r>
    </w:p>
    <w:p w14:paraId="5CC75B69" w14:textId="77777777" w:rsidR="001C46B3" w:rsidRPr="001C46B3" w:rsidRDefault="001C46B3" w:rsidP="001C46B3">
      <w:pPr>
        <w:pStyle w:val="BasistekstCerios"/>
      </w:pPr>
      <w:r w:rsidRPr="001C46B3">
        <w:rPr>
          <w:i/>
          <w:iCs/>
          <w:u w:val="single"/>
        </w:rPr>
        <w:t>Let op: alleen de waarden tussen &lt;&gt; moet gebruikt worden voor het</w:t>
      </w:r>
      <w:r w:rsidRPr="001C46B3">
        <w:rPr>
          <w:b/>
          <w:bCs/>
          <w:i/>
          <w:iCs/>
          <w:u w:val="single"/>
        </w:rPr>
        <w:t xml:space="preserve"> </w:t>
      </w:r>
      <w:r w:rsidRPr="001C46B3">
        <w:rPr>
          <w:i/>
          <w:iCs/>
          <w:u w:val="single"/>
        </w:rPr>
        <w:t>commando. De &lt;&gt; geven enkel aan dat de waarde ertussen niet vaststaat. &lt;je naam&gt; betekent dus dat je je naam moet invullen, e.g. James Bond</w:t>
      </w:r>
      <w:r w:rsidRPr="001C46B3">
        <w:t> </w:t>
      </w:r>
      <w:r w:rsidRPr="001C46B3">
        <w:br/>
        <w:t> </w:t>
      </w:r>
    </w:p>
    <w:p w14:paraId="670AB23E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init</w:t>
      </w:r>
      <w:proofErr w:type="spellEnd"/>
      <w:r w:rsidRPr="001C46B3">
        <w:rPr>
          <w:b/>
          <w:bCs/>
        </w:rPr>
        <w:t>:</w:t>
      </w:r>
      <w:r w:rsidRPr="001C46B3">
        <w:t xml:space="preserve"> commando dat ervoor zorgt dat git weet dat de map waar dit commando in wordt uitgevoerd </w:t>
      </w:r>
    </w:p>
    <w:p w14:paraId="2064F255" w14:textId="77777777" w:rsidR="001C46B3" w:rsidRPr="001C46B3" w:rsidRDefault="001C46B3" w:rsidP="001C46B3">
      <w:pPr>
        <w:pStyle w:val="BasistekstCerios"/>
      </w:pPr>
      <w:r w:rsidRPr="001C46B3">
        <w:t>een git project is. Doet onder andere de volgende dingen: </w:t>
      </w:r>
    </w:p>
    <w:p w14:paraId="5BB15961" w14:textId="77777777" w:rsidR="001C46B3" w:rsidRPr="001C46B3" w:rsidRDefault="001C46B3" w:rsidP="001C46B3">
      <w:pPr>
        <w:pStyle w:val="BasistekstCerios"/>
      </w:pPr>
      <w:r w:rsidRPr="001C46B3">
        <w:t> </w:t>
      </w:r>
    </w:p>
    <w:p w14:paraId="3DBEC86A" w14:textId="77777777" w:rsidR="001C46B3" w:rsidRPr="001C46B3" w:rsidRDefault="001C46B3" w:rsidP="001C46B3">
      <w:pPr>
        <w:pStyle w:val="BasistekstCerios"/>
      </w:pPr>
      <w:r w:rsidRPr="001C46B3">
        <w:t>1: creëert een verborgen .git map in het project met configuratie informatie. </w:t>
      </w:r>
    </w:p>
    <w:p w14:paraId="5B1B4CBE" w14:textId="77777777" w:rsidR="001C46B3" w:rsidRPr="001C46B3" w:rsidRDefault="001C46B3" w:rsidP="001C46B3">
      <w:pPr>
        <w:pStyle w:val="BasistekstCerios"/>
      </w:pPr>
      <w:r w:rsidRPr="001C46B3">
        <w:t xml:space="preserve">2: creëert automatisch een standaard </w:t>
      </w:r>
      <w:proofErr w:type="spellStart"/>
      <w:r w:rsidRPr="001C46B3">
        <w:t>branch</w:t>
      </w:r>
      <w:proofErr w:type="spellEnd"/>
      <w:r w:rsidRPr="001C46B3">
        <w:t xml:space="preserve"> ‘master’ </w:t>
      </w:r>
    </w:p>
    <w:p w14:paraId="415C04BE" w14:textId="77777777" w:rsidR="001C46B3" w:rsidRPr="001C46B3" w:rsidRDefault="001C46B3" w:rsidP="001C46B3">
      <w:pPr>
        <w:pStyle w:val="BasistekstCerios"/>
      </w:pPr>
      <w:r w:rsidRPr="001C46B3">
        <w:t> </w:t>
      </w:r>
    </w:p>
    <w:p w14:paraId="022EC033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config</w:t>
      </w:r>
      <w:proofErr w:type="spellEnd"/>
      <w:r w:rsidRPr="001C46B3">
        <w:rPr>
          <w:b/>
          <w:bCs/>
        </w:rPr>
        <w:t xml:space="preserve"> user.name</w:t>
      </w:r>
      <w:r w:rsidRPr="001C46B3">
        <w:t xml:space="preserve"> “&lt;je naam&gt;”: Voegt een regel toe in de configuratie file van git met je naam </w:t>
      </w:r>
    </w:p>
    <w:p w14:paraId="56900977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config</w:t>
      </w:r>
      <w:proofErr w:type="spellEnd"/>
      <w:r w:rsidRPr="001C46B3">
        <w:rPr>
          <w:b/>
          <w:bCs/>
        </w:rPr>
        <w:t xml:space="preserve"> </w:t>
      </w:r>
      <w:proofErr w:type="spellStart"/>
      <w:r w:rsidRPr="001C46B3">
        <w:rPr>
          <w:b/>
          <w:bCs/>
        </w:rPr>
        <w:t>user.email</w:t>
      </w:r>
      <w:proofErr w:type="spellEnd"/>
      <w:r w:rsidRPr="001C46B3">
        <w:t xml:space="preserve"> “&lt;je emailadres&gt;”: Voegt een regel toe in de configuratie file van git met je </w:t>
      </w:r>
    </w:p>
    <w:p w14:paraId="6EC80920" w14:textId="77777777" w:rsidR="001C46B3" w:rsidRPr="001C46B3" w:rsidRDefault="001C46B3" w:rsidP="001C46B3">
      <w:pPr>
        <w:pStyle w:val="BasistekstCerios"/>
      </w:pPr>
      <w:r w:rsidRPr="001C46B3">
        <w:t>email. </w:t>
      </w:r>
    </w:p>
    <w:p w14:paraId="0B12FAE0" w14:textId="77777777" w:rsidR="001C46B3" w:rsidRPr="001C46B3" w:rsidRDefault="001C46B3" w:rsidP="001C46B3">
      <w:pPr>
        <w:pStyle w:val="BasistekstCerios"/>
      </w:pPr>
      <w:r w:rsidRPr="001C46B3">
        <w:t> </w:t>
      </w:r>
    </w:p>
    <w:p w14:paraId="722F2CBA" w14:textId="77777777" w:rsidR="001C46B3" w:rsidRPr="001C46B3" w:rsidRDefault="001C46B3" w:rsidP="001C46B3">
      <w:pPr>
        <w:pStyle w:val="Kop1"/>
      </w:pPr>
      <w:bookmarkStart w:id="1" w:name="_Toc203660487"/>
      <w:r w:rsidRPr="001C46B3">
        <w:t xml:space="preserve">Remote </w:t>
      </w:r>
      <w:proofErr w:type="spellStart"/>
      <w:r w:rsidRPr="001C46B3">
        <w:t>repository</w:t>
      </w:r>
      <w:proofErr w:type="spellEnd"/>
      <w:r w:rsidRPr="001C46B3">
        <w:t xml:space="preserve"> opties</w:t>
      </w:r>
      <w:bookmarkEnd w:id="1"/>
      <w:r w:rsidRPr="001C46B3">
        <w:t> </w:t>
      </w:r>
    </w:p>
    <w:p w14:paraId="16D3D51B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*git remote </w:t>
      </w:r>
      <w:proofErr w:type="spellStart"/>
      <w:r w:rsidRPr="001C46B3">
        <w:rPr>
          <w:b/>
          <w:bCs/>
        </w:rPr>
        <w:t>add</w:t>
      </w:r>
      <w:proofErr w:type="spellEnd"/>
      <w:r w:rsidRPr="001C46B3">
        <w:rPr>
          <w:b/>
          <w:bCs/>
        </w:rPr>
        <w:t xml:space="preserve"> </w:t>
      </w:r>
      <w:proofErr w:type="spellStart"/>
      <w:r w:rsidRPr="001C46B3">
        <w:rPr>
          <w:b/>
          <w:bCs/>
        </w:rPr>
        <w:t>origin</w:t>
      </w:r>
      <w:proofErr w:type="spellEnd"/>
      <w:r w:rsidRPr="001C46B3">
        <w:t xml:space="preserve"> &lt;link naar remote </w:t>
      </w:r>
      <w:proofErr w:type="spellStart"/>
      <w:r w:rsidRPr="001C46B3">
        <w:t>repository</w:t>
      </w:r>
      <w:proofErr w:type="spellEnd"/>
      <w:r w:rsidRPr="001C46B3">
        <w:t>&gt;: Zorgt ervoor dat git weet naar welke </w:t>
      </w:r>
    </w:p>
    <w:p w14:paraId="57A33843" w14:textId="77777777" w:rsidR="001C46B3" w:rsidRPr="001C46B3" w:rsidRDefault="001C46B3" w:rsidP="001C46B3">
      <w:pPr>
        <w:pStyle w:val="BasistekstCerios"/>
      </w:pPr>
      <w:proofErr w:type="spellStart"/>
      <w:r w:rsidRPr="001C46B3">
        <w:t>repository</w:t>
      </w:r>
      <w:proofErr w:type="spellEnd"/>
      <w:r w:rsidRPr="001C46B3">
        <w:t xml:space="preserve"> jouw lokaal aangebrachte wijzigingen moeten gaan, wanneer je de remote naam opgeeft. </w:t>
      </w:r>
    </w:p>
    <w:p w14:paraId="2BB238CF" w14:textId="77777777" w:rsidR="001C46B3" w:rsidRPr="001C46B3" w:rsidRDefault="001C46B3" w:rsidP="001C46B3">
      <w:pPr>
        <w:pStyle w:val="BasistekstCerios"/>
      </w:pPr>
      <w:r w:rsidRPr="001C46B3">
        <w:t> </w:t>
      </w:r>
    </w:p>
    <w:p w14:paraId="6F3A2833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clone</w:t>
      </w:r>
      <w:proofErr w:type="spellEnd"/>
      <w:r w:rsidRPr="001C46B3">
        <w:t xml:space="preserve"> &lt;link&gt;: Download een project beschikbaar op de remote </w:t>
      </w:r>
      <w:proofErr w:type="spellStart"/>
      <w:r w:rsidRPr="001C46B3">
        <w:t>repository</w:t>
      </w:r>
      <w:proofErr w:type="spellEnd"/>
      <w:r w:rsidRPr="001C46B3">
        <w:t xml:space="preserve"> die je hebt opgegeven </w:t>
      </w:r>
    </w:p>
    <w:p w14:paraId="252525EA" w14:textId="77777777" w:rsidR="001C46B3" w:rsidRPr="001C46B3" w:rsidRDefault="001C46B3" w:rsidP="001C46B3">
      <w:pPr>
        <w:pStyle w:val="BasistekstCerios"/>
      </w:pPr>
      <w:r w:rsidRPr="001C46B3">
        <w:t>naar je lokale omgeving (je pc). Dit project wordt opgeslagen op de plek waar je terminal zich </w:t>
      </w:r>
    </w:p>
    <w:p w14:paraId="1D2C3F60" w14:textId="77777777" w:rsidR="001C46B3" w:rsidRPr="001C46B3" w:rsidRDefault="001C46B3" w:rsidP="001C46B3">
      <w:pPr>
        <w:pStyle w:val="BasistekstCerios"/>
      </w:pPr>
      <w:r w:rsidRPr="001C46B3">
        <w:t>bevindt. </w:t>
      </w:r>
    </w:p>
    <w:p w14:paraId="458816A6" w14:textId="77777777" w:rsidR="001C46B3" w:rsidRPr="001C46B3" w:rsidRDefault="001C46B3" w:rsidP="001C46B3">
      <w:pPr>
        <w:pStyle w:val="BasistekstCerios"/>
      </w:pPr>
      <w:r w:rsidRPr="001C46B3">
        <w:t> </w:t>
      </w:r>
    </w:p>
    <w:p w14:paraId="10D9B0CE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push </w:t>
      </w:r>
      <w:proofErr w:type="spellStart"/>
      <w:r w:rsidRPr="001C46B3">
        <w:rPr>
          <w:b/>
          <w:bCs/>
        </w:rPr>
        <w:t>origin</w:t>
      </w:r>
      <w:proofErr w:type="spellEnd"/>
      <w:r w:rsidRPr="001C46B3">
        <w:t xml:space="preserve"> &lt;lokale </w:t>
      </w:r>
      <w:proofErr w:type="spellStart"/>
      <w:r w:rsidRPr="001C46B3">
        <w:t>branch</w:t>
      </w:r>
      <w:proofErr w:type="spellEnd"/>
      <w:r w:rsidRPr="001C46B3">
        <w:t xml:space="preserve">&gt;: Creëert een </w:t>
      </w:r>
      <w:proofErr w:type="spellStart"/>
      <w:r w:rsidRPr="001C46B3">
        <w:t>branch</w:t>
      </w:r>
      <w:proofErr w:type="spellEnd"/>
      <w:r w:rsidRPr="001C46B3">
        <w:t xml:space="preserve"> in de remote </w:t>
      </w:r>
      <w:proofErr w:type="spellStart"/>
      <w:r w:rsidRPr="001C46B3">
        <w:t>repository</w:t>
      </w:r>
      <w:proofErr w:type="spellEnd"/>
      <w:r w:rsidRPr="001C46B3">
        <w:t xml:space="preserve"> (als deze </w:t>
      </w:r>
      <w:proofErr w:type="spellStart"/>
      <w:r w:rsidRPr="001C46B3">
        <w:t>branch</w:t>
      </w:r>
      <w:proofErr w:type="spellEnd"/>
      <w:r w:rsidRPr="001C46B3">
        <w:t xml:space="preserve"> nog niet  </w:t>
      </w:r>
    </w:p>
    <w:p w14:paraId="0A6081CA" w14:textId="77777777" w:rsidR="001C46B3" w:rsidRPr="001C46B3" w:rsidRDefault="001C46B3" w:rsidP="001C46B3">
      <w:pPr>
        <w:pStyle w:val="BasistekstCerios"/>
      </w:pPr>
      <w:r w:rsidRPr="001C46B3">
        <w:t xml:space="preserve">bestaat in de remote </w:t>
      </w:r>
      <w:proofErr w:type="spellStart"/>
      <w:r w:rsidRPr="001C46B3">
        <w:t>repository</w:t>
      </w:r>
      <w:proofErr w:type="spellEnd"/>
      <w:r w:rsidRPr="001C46B3">
        <w:t>) en wanneer de remote versie afwijkt van jouw lokale versie wordt </w:t>
      </w:r>
    </w:p>
    <w:p w14:paraId="335FE9A4" w14:textId="77777777" w:rsidR="001C46B3" w:rsidRPr="001C46B3" w:rsidRDefault="001C46B3" w:rsidP="001C46B3">
      <w:pPr>
        <w:pStyle w:val="BasistekstCerios"/>
      </w:pPr>
      <w:r w:rsidRPr="001C46B3">
        <w:t>de remote versie geüpdatet met jouw wijzingen.  </w:t>
      </w:r>
    </w:p>
    <w:p w14:paraId="01930875" w14:textId="77777777" w:rsidR="001C46B3" w:rsidRPr="001C46B3" w:rsidRDefault="001C46B3" w:rsidP="001C46B3">
      <w:pPr>
        <w:pStyle w:val="BasistekstCerios"/>
      </w:pPr>
      <w:r w:rsidRPr="001C46B3">
        <w:t> </w:t>
      </w:r>
    </w:p>
    <w:p w14:paraId="00B815BF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pull </w:t>
      </w:r>
      <w:proofErr w:type="spellStart"/>
      <w:r w:rsidRPr="001C46B3">
        <w:rPr>
          <w:b/>
          <w:bCs/>
        </w:rPr>
        <w:t>origin</w:t>
      </w:r>
      <w:proofErr w:type="spellEnd"/>
      <w:r w:rsidRPr="001C46B3">
        <w:t xml:space="preserve"> &lt;remote </w:t>
      </w:r>
      <w:proofErr w:type="spellStart"/>
      <w:r w:rsidRPr="001C46B3">
        <w:t>branch</w:t>
      </w:r>
      <w:proofErr w:type="spellEnd"/>
      <w:r w:rsidRPr="001C46B3">
        <w:t xml:space="preserve">&gt;: Update de lokale </w:t>
      </w:r>
      <w:proofErr w:type="spellStart"/>
      <w:r w:rsidRPr="001C46B3">
        <w:t>branch</w:t>
      </w:r>
      <w:proofErr w:type="spellEnd"/>
      <w:r w:rsidRPr="001C46B3">
        <w:t xml:space="preserve"> waar je op dat moment inzit met wijzingen </w:t>
      </w:r>
    </w:p>
    <w:p w14:paraId="3FFB9039" w14:textId="25C668E8" w:rsidR="001C46B3" w:rsidRDefault="001C46B3" w:rsidP="001C46B3">
      <w:pPr>
        <w:pStyle w:val="BasistekstCerios"/>
      </w:pPr>
      <w:r w:rsidRPr="001C46B3">
        <w:t xml:space="preserve">van de opgegeven </w:t>
      </w:r>
      <w:proofErr w:type="spellStart"/>
      <w:r w:rsidRPr="001C46B3">
        <w:t>branch</w:t>
      </w:r>
      <w:proofErr w:type="spellEnd"/>
      <w:r w:rsidRPr="001C46B3">
        <w:t xml:space="preserve"> in de remote </w:t>
      </w:r>
      <w:proofErr w:type="spellStart"/>
      <w:r w:rsidRPr="001C46B3">
        <w:t>repository</w:t>
      </w:r>
      <w:proofErr w:type="spellEnd"/>
      <w:r w:rsidRPr="001C46B3">
        <w:t>. </w:t>
      </w:r>
    </w:p>
    <w:p w14:paraId="1DC65CEA" w14:textId="77777777" w:rsidR="001C46B3" w:rsidRPr="001C46B3" w:rsidRDefault="001C46B3" w:rsidP="001C46B3">
      <w:pPr>
        <w:pStyle w:val="BasistekstCerios"/>
      </w:pPr>
    </w:p>
    <w:p w14:paraId="30D8A620" w14:textId="77777777" w:rsidR="001C46B3" w:rsidRPr="001C46B3" w:rsidRDefault="001C46B3" w:rsidP="001C46B3">
      <w:pPr>
        <w:pStyle w:val="Kop1"/>
        <w:rPr>
          <w:b/>
        </w:rPr>
      </w:pPr>
      <w:bookmarkStart w:id="2" w:name="_Toc203660488"/>
      <w:proofErr w:type="spellStart"/>
      <w:r w:rsidRPr="001C46B3">
        <w:rPr>
          <w:b/>
        </w:rPr>
        <w:t>Branch</w:t>
      </w:r>
      <w:proofErr w:type="spellEnd"/>
      <w:r w:rsidRPr="001C46B3">
        <w:rPr>
          <w:b/>
        </w:rPr>
        <w:t xml:space="preserve"> acties lokaal</w:t>
      </w:r>
      <w:bookmarkEnd w:id="2"/>
      <w:r w:rsidRPr="001C46B3">
        <w:rPr>
          <w:b/>
        </w:rPr>
        <w:t> </w:t>
      </w:r>
    </w:p>
    <w:p w14:paraId="0269D978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branch</w:t>
      </w:r>
      <w:proofErr w:type="spellEnd"/>
      <w:r w:rsidRPr="001C46B3">
        <w:t xml:space="preserve">: Laat alle branches zien die lokaal zijn aangemaakt. De asterisk geeft aan op welke </w:t>
      </w:r>
      <w:proofErr w:type="spellStart"/>
      <w:r w:rsidRPr="001C46B3">
        <w:t>branch</w:t>
      </w:r>
      <w:proofErr w:type="spellEnd"/>
      <w:r w:rsidRPr="001C46B3">
        <w:t> </w:t>
      </w:r>
    </w:p>
    <w:p w14:paraId="31C87AC8" w14:textId="77777777" w:rsidR="001C46B3" w:rsidRPr="001C46B3" w:rsidRDefault="001C46B3" w:rsidP="001C46B3">
      <w:pPr>
        <w:pStyle w:val="BasistekstCerios"/>
      </w:pPr>
      <w:r w:rsidRPr="001C46B3">
        <w:t>je je nu bevindt. </w:t>
      </w:r>
    </w:p>
    <w:p w14:paraId="731B083F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branch</w:t>
      </w:r>
      <w:proofErr w:type="spellEnd"/>
      <w:r w:rsidRPr="001C46B3">
        <w:t xml:space="preserve"> -l: Hetzelfde als “git </w:t>
      </w:r>
      <w:proofErr w:type="spellStart"/>
      <w:r w:rsidRPr="001C46B3">
        <w:t>branch</w:t>
      </w:r>
      <w:proofErr w:type="spellEnd"/>
      <w:r w:rsidRPr="001C46B3">
        <w:t>”, de -l staat voor list </w:t>
      </w:r>
    </w:p>
    <w:p w14:paraId="6F185591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branch</w:t>
      </w:r>
      <w:proofErr w:type="spellEnd"/>
      <w:r w:rsidRPr="001C46B3">
        <w:t xml:space="preserve"> –list: Hetzelfde als “git </w:t>
      </w:r>
      <w:proofErr w:type="spellStart"/>
      <w:r w:rsidRPr="001C46B3">
        <w:t>branch</w:t>
      </w:r>
      <w:proofErr w:type="spellEnd"/>
      <w:r w:rsidRPr="001C46B3">
        <w:t>” </w:t>
      </w:r>
    </w:p>
    <w:p w14:paraId="13977F1C" w14:textId="77777777" w:rsidR="001C46B3" w:rsidRPr="001C46B3" w:rsidRDefault="001C46B3" w:rsidP="001C46B3">
      <w:pPr>
        <w:pStyle w:val="BasistekstCerios"/>
        <w:rPr>
          <w:lang w:val="en-US"/>
        </w:rPr>
      </w:pPr>
      <w:r w:rsidRPr="001C46B3">
        <w:rPr>
          <w:b/>
          <w:bCs/>
          <w:lang w:val="en-US"/>
        </w:rPr>
        <w:t>git branch</w:t>
      </w:r>
      <w:r w:rsidRPr="001C46B3">
        <w:rPr>
          <w:lang w:val="en-US"/>
        </w:rPr>
        <w:t xml:space="preserve"> -r: Laat alle remote repository branches </w:t>
      </w:r>
      <w:proofErr w:type="spellStart"/>
      <w:r w:rsidRPr="001C46B3">
        <w:rPr>
          <w:lang w:val="en-US"/>
        </w:rPr>
        <w:t>zien</w:t>
      </w:r>
      <w:proofErr w:type="spellEnd"/>
      <w:r w:rsidRPr="001C46B3">
        <w:rPr>
          <w:lang w:val="en-US"/>
        </w:rPr>
        <w:t>. </w:t>
      </w:r>
    </w:p>
    <w:p w14:paraId="35F40A26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branch</w:t>
      </w:r>
      <w:proofErr w:type="spellEnd"/>
      <w:r w:rsidRPr="001C46B3">
        <w:t xml:space="preserve"> –a: Laat alle lokale en remote branches zien </w:t>
      </w:r>
    </w:p>
    <w:p w14:paraId="6E361763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branch</w:t>
      </w:r>
      <w:proofErr w:type="spellEnd"/>
      <w:r w:rsidRPr="001C46B3">
        <w:t xml:space="preserve"> &lt;</w:t>
      </w:r>
      <w:proofErr w:type="spellStart"/>
      <w:r w:rsidRPr="001C46B3">
        <w:t>branchnaam</w:t>
      </w:r>
      <w:proofErr w:type="spellEnd"/>
      <w:r w:rsidRPr="001C46B3">
        <w:t xml:space="preserve">&gt;: Maak een nieuwe </w:t>
      </w:r>
      <w:proofErr w:type="spellStart"/>
      <w:r w:rsidRPr="001C46B3">
        <w:t>branch</w:t>
      </w:r>
      <w:proofErr w:type="spellEnd"/>
      <w:r w:rsidRPr="001C46B3">
        <w:t xml:space="preserve"> aan. Let op, deze nieuwe </w:t>
      </w:r>
      <w:proofErr w:type="spellStart"/>
      <w:r w:rsidRPr="001C46B3">
        <w:t>branch</w:t>
      </w:r>
      <w:proofErr w:type="spellEnd"/>
      <w:r w:rsidRPr="001C46B3">
        <w:t xml:space="preserve"> zal initieel een </w:t>
      </w:r>
    </w:p>
    <w:p w14:paraId="2C2C2B06" w14:textId="77777777" w:rsidR="001C46B3" w:rsidRPr="001C46B3" w:rsidRDefault="001C46B3" w:rsidP="001C46B3">
      <w:pPr>
        <w:pStyle w:val="BasistekstCerios"/>
      </w:pPr>
      <w:r w:rsidRPr="001C46B3">
        <w:t xml:space="preserve">kopie zijn van de </w:t>
      </w:r>
      <w:proofErr w:type="spellStart"/>
      <w:r w:rsidRPr="001C46B3">
        <w:t>branch</w:t>
      </w:r>
      <w:proofErr w:type="spellEnd"/>
      <w:r w:rsidRPr="001C46B3">
        <w:t xml:space="preserve"> waarop je je bevond toen je dit commando uitvoerde </w:t>
      </w:r>
    </w:p>
    <w:p w14:paraId="357B5AF9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branch</w:t>
      </w:r>
      <w:proofErr w:type="spellEnd"/>
      <w:r w:rsidRPr="001C46B3">
        <w:rPr>
          <w:b/>
          <w:bCs/>
        </w:rPr>
        <w:t xml:space="preserve"> -D</w:t>
      </w:r>
      <w:r w:rsidRPr="001C46B3">
        <w:t xml:space="preserve"> &lt;</w:t>
      </w:r>
      <w:proofErr w:type="spellStart"/>
      <w:r w:rsidRPr="001C46B3">
        <w:t>branchnaam</w:t>
      </w:r>
      <w:proofErr w:type="spellEnd"/>
      <w:r w:rsidRPr="001C46B3">
        <w:t xml:space="preserve">&gt;: Verwijdert opgegeven </w:t>
      </w:r>
      <w:proofErr w:type="spellStart"/>
      <w:r w:rsidRPr="001C46B3">
        <w:t>branch</w:t>
      </w:r>
      <w:proofErr w:type="spellEnd"/>
      <w:r w:rsidRPr="001C46B3">
        <w:t>. Let op, dit commando kan alleen </w:t>
      </w:r>
    </w:p>
    <w:p w14:paraId="585DDB78" w14:textId="77777777" w:rsidR="001C46B3" w:rsidRPr="001C46B3" w:rsidRDefault="001C46B3" w:rsidP="001C46B3">
      <w:pPr>
        <w:pStyle w:val="BasistekstCerios"/>
      </w:pPr>
      <w:r w:rsidRPr="001C46B3">
        <w:t xml:space="preserve">uitgevoerd worden indien je op een andere </w:t>
      </w:r>
      <w:proofErr w:type="spellStart"/>
      <w:r w:rsidRPr="001C46B3">
        <w:t>branch</w:t>
      </w:r>
      <w:proofErr w:type="spellEnd"/>
      <w:r w:rsidRPr="001C46B3">
        <w:t xml:space="preserve"> bevindt dan degene die je hebt opgegeven. </w:t>
      </w:r>
    </w:p>
    <w:p w14:paraId="23B982B5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1ED813C0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checkout</w:t>
      </w:r>
      <w:proofErr w:type="spellEnd"/>
      <w:r w:rsidRPr="001C46B3">
        <w:t xml:space="preserve"> &lt;</w:t>
      </w:r>
      <w:proofErr w:type="spellStart"/>
      <w:r w:rsidRPr="001C46B3">
        <w:t>branchnaam</w:t>
      </w:r>
      <w:proofErr w:type="spellEnd"/>
      <w:r w:rsidRPr="001C46B3">
        <w:t>&gt;: Een commando om te navigeren tussen branches. Let op, dit </w:t>
      </w:r>
    </w:p>
    <w:p w14:paraId="627A76DA" w14:textId="77777777" w:rsidR="001C46B3" w:rsidRPr="001C46B3" w:rsidRDefault="001C46B3" w:rsidP="001C46B3">
      <w:pPr>
        <w:pStyle w:val="BasistekstCerios"/>
      </w:pPr>
      <w:r w:rsidRPr="001C46B3">
        <w:t xml:space="preserve">commando is slim. Indien git “weet” dat er een </w:t>
      </w:r>
      <w:proofErr w:type="spellStart"/>
      <w:r w:rsidRPr="001C46B3">
        <w:t>branch</w:t>
      </w:r>
      <w:proofErr w:type="spellEnd"/>
      <w:r w:rsidRPr="001C46B3">
        <w:t xml:space="preserve"> is in de remote </w:t>
      </w:r>
      <w:proofErr w:type="spellStart"/>
      <w:r w:rsidRPr="001C46B3">
        <w:t>repository</w:t>
      </w:r>
      <w:proofErr w:type="spellEnd"/>
      <w:r w:rsidRPr="001C46B3">
        <w:t xml:space="preserve"> met dezelfde naam </w:t>
      </w:r>
    </w:p>
    <w:p w14:paraId="0F2E7BB0" w14:textId="77777777" w:rsidR="001C46B3" w:rsidRPr="001C46B3" w:rsidRDefault="001C46B3" w:rsidP="001C46B3">
      <w:pPr>
        <w:pStyle w:val="BasistekstCerios"/>
      </w:pPr>
      <w:r w:rsidRPr="001C46B3">
        <w:t xml:space="preserve">die je hebt opgegeven in de naam, dan zal git eerst lokaal een </w:t>
      </w:r>
      <w:proofErr w:type="spellStart"/>
      <w:r w:rsidRPr="001C46B3">
        <w:t>branch</w:t>
      </w:r>
      <w:proofErr w:type="spellEnd"/>
      <w:r w:rsidRPr="001C46B3">
        <w:t xml:space="preserve"> met dezelfde naam voor je </w:t>
      </w:r>
    </w:p>
    <w:p w14:paraId="054BD766" w14:textId="77777777" w:rsidR="001C46B3" w:rsidRPr="001C46B3" w:rsidRDefault="001C46B3" w:rsidP="001C46B3">
      <w:pPr>
        <w:pStyle w:val="BasistekstCerios"/>
      </w:pPr>
      <w:r w:rsidRPr="001C46B3">
        <w:t>aanmaken voordat je daarheen navigeert </w:t>
      </w:r>
    </w:p>
    <w:p w14:paraId="499309F8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28F2457D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merge</w:t>
      </w:r>
      <w:proofErr w:type="spellEnd"/>
      <w:r w:rsidRPr="001C46B3">
        <w:rPr>
          <w:b/>
          <w:bCs/>
        </w:rPr>
        <w:t xml:space="preserve"> </w:t>
      </w:r>
      <w:r w:rsidRPr="001C46B3">
        <w:t>&lt;</w:t>
      </w:r>
      <w:proofErr w:type="spellStart"/>
      <w:r w:rsidRPr="001C46B3">
        <w:t>branchnaam</w:t>
      </w:r>
      <w:proofErr w:type="spellEnd"/>
      <w:r w:rsidRPr="001C46B3">
        <w:t xml:space="preserve">&gt;: Voeg eventuele updates van de opgegeven </w:t>
      </w:r>
      <w:proofErr w:type="spellStart"/>
      <w:r w:rsidRPr="001C46B3">
        <w:t>branchnaam</w:t>
      </w:r>
      <w:proofErr w:type="spellEnd"/>
      <w:r w:rsidRPr="001C46B3">
        <w:t xml:space="preserve"> toe aan de </w:t>
      </w:r>
      <w:proofErr w:type="spellStart"/>
      <w:r w:rsidRPr="001C46B3">
        <w:t>branch</w:t>
      </w:r>
      <w:proofErr w:type="spellEnd"/>
      <w:r w:rsidRPr="001C46B3">
        <w:t> </w:t>
      </w:r>
    </w:p>
    <w:p w14:paraId="71609071" w14:textId="77777777" w:rsidR="001C46B3" w:rsidRPr="001C46B3" w:rsidRDefault="001C46B3" w:rsidP="001C46B3">
      <w:pPr>
        <w:pStyle w:val="BasistekstCerios"/>
      </w:pPr>
      <w:r w:rsidRPr="001C46B3">
        <w:t>waar je momenteel in zit. </w:t>
      </w:r>
    </w:p>
    <w:p w14:paraId="20923C8F" w14:textId="77777777" w:rsidR="001C46B3" w:rsidRPr="001C46B3" w:rsidRDefault="001C46B3" w:rsidP="001C46B3">
      <w:pPr>
        <w:pStyle w:val="Kop1"/>
      </w:pPr>
      <w:bookmarkStart w:id="3" w:name="_Toc203660489"/>
      <w:r w:rsidRPr="001C46B3">
        <w:lastRenderedPageBreak/>
        <w:t>File acties lokaal</w:t>
      </w:r>
      <w:bookmarkEnd w:id="3"/>
      <w:r w:rsidRPr="001C46B3">
        <w:t> </w:t>
      </w:r>
    </w:p>
    <w:p w14:paraId="2529F705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add</w:t>
      </w:r>
      <w:proofErr w:type="spellEnd"/>
      <w:r w:rsidRPr="001C46B3">
        <w:t xml:space="preserve"> &lt;filenaam&gt;: Informeert git/brengt git in de status dat er wijzigingen in een file opgeslagen </w:t>
      </w:r>
    </w:p>
    <w:p w14:paraId="55F62FB7" w14:textId="77777777" w:rsidR="001C46B3" w:rsidRPr="001C46B3" w:rsidRDefault="001C46B3" w:rsidP="001C46B3">
      <w:pPr>
        <w:pStyle w:val="BasistekstCerios"/>
      </w:pPr>
      <w:r w:rsidRPr="001C46B3">
        <w:t>kunnen worden, het zogenaamde “stagen” van een file. Let op, de file (wijzigingen) zijn nog niet echt </w:t>
      </w:r>
    </w:p>
    <w:p w14:paraId="60916276" w14:textId="77777777" w:rsidR="001C46B3" w:rsidRPr="001C46B3" w:rsidRDefault="001C46B3" w:rsidP="001C46B3">
      <w:pPr>
        <w:pStyle w:val="BasistekstCerios"/>
      </w:pPr>
      <w:r w:rsidRPr="001C46B3">
        <w:t>opgeslagen binnen git. </w:t>
      </w:r>
    </w:p>
    <w:p w14:paraId="447B20AF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add</w:t>
      </w:r>
      <w:proofErr w:type="spellEnd"/>
      <w:r w:rsidRPr="001C46B3">
        <w:t xml:space="preserve"> *: Hetzelfde als hierboven, maar dan voor alle wijzigingen binnen alle files. Dit voorkomt dat </w:t>
      </w:r>
    </w:p>
    <w:p w14:paraId="42A1AEEB" w14:textId="77777777" w:rsidR="001C46B3" w:rsidRPr="001C46B3" w:rsidRDefault="001C46B3" w:rsidP="001C46B3">
      <w:pPr>
        <w:pStyle w:val="BasistekstCerios"/>
      </w:pPr>
      <w:r w:rsidRPr="001C46B3">
        <w:t>je elk individuele file hoeft toe te voegen. </w:t>
      </w:r>
    </w:p>
    <w:p w14:paraId="4FC042F0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1DD4DBAA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>git reset</w:t>
      </w:r>
      <w:r w:rsidRPr="001C46B3">
        <w:t xml:space="preserve"> &lt;filenaam&gt;: Het tegenovergestelde van </w:t>
      </w:r>
      <w:proofErr w:type="spellStart"/>
      <w:r w:rsidRPr="001C46B3">
        <w:t>add</w:t>
      </w:r>
      <w:proofErr w:type="spellEnd"/>
      <w:r w:rsidRPr="001C46B3">
        <w:t>: Je licht git in dat de wijzigingen nog niet klaar </w:t>
      </w:r>
    </w:p>
    <w:p w14:paraId="09FBC082" w14:textId="77777777" w:rsidR="001C46B3" w:rsidRPr="001C46B3" w:rsidRDefault="001C46B3" w:rsidP="001C46B3">
      <w:pPr>
        <w:pStyle w:val="BasistekstCerios"/>
      </w:pPr>
      <w:r w:rsidRPr="001C46B3">
        <w:t>zijn voor opslag voor de opgegeven file. Let op, de wijzigingen die je hebt gemaakt zijn nog aanwezig. </w:t>
      </w:r>
    </w:p>
    <w:p w14:paraId="1A14F41A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>git reset:</w:t>
      </w:r>
      <w:r w:rsidRPr="001C46B3">
        <w:t xml:space="preserve"> Het tegenovergestelde van </w:t>
      </w:r>
      <w:proofErr w:type="spellStart"/>
      <w:r w:rsidRPr="001C46B3">
        <w:t>add</w:t>
      </w:r>
      <w:proofErr w:type="spellEnd"/>
      <w:r w:rsidRPr="001C46B3">
        <w:t xml:space="preserve"> *: Je licht git in dat de wijzigingen nog niet klaar zijn voor </w:t>
      </w:r>
    </w:p>
    <w:p w14:paraId="30E537C1" w14:textId="77777777" w:rsidR="001C46B3" w:rsidRPr="001C46B3" w:rsidRDefault="001C46B3" w:rsidP="001C46B3">
      <w:pPr>
        <w:pStyle w:val="BasistekstCerios"/>
      </w:pPr>
      <w:r w:rsidRPr="001C46B3">
        <w:t>opslag voor alle files. Let op, de wijzigingen die je hebt gemaakt zijn nog aanwezig. </w:t>
      </w:r>
    </w:p>
    <w:p w14:paraId="6498A454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>git reset --hard:</w:t>
      </w:r>
      <w:r w:rsidRPr="001C46B3">
        <w:t xml:space="preserve"> Hetzelfde als reset echter zijn AL JE WIJZIGINGEN WEG. Dit commando brengt je </w:t>
      </w:r>
    </w:p>
    <w:p w14:paraId="4EE513B7" w14:textId="77777777" w:rsidR="001C46B3" w:rsidRPr="001C46B3" w:rsidRDefault="001C46B3" w:rsidP="001C46B3">
      <w:pPr>
        <w:pStyle w:val="BasistekstCerios"/>
      </w:pPr>
      <w:r w:rsidRPr="001C46B3">
        <w:t>terug naar de versies van alle documenten die je had voordat je de wijzigingen had aangebracht. </w:t>
      </w:r>
    </w:p>
    <w:p w14:paraId="45322E38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3123F2E9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</w:t>
      </w:r>
      <w:proofErr w:type="spellStart"/>
      <w:r w:rsidRPr="001C46B3">
        <w:rPr>
          <w:b/>
          <w:bCs/>
        </w:rPr>
        <w:t>commit</w:t>
      </w:r>
      <w:proofErr w:type="spellEnd"/>
      <w:r w:rsidRPr="001C46B3">
        <w:rPr>
          <w:b/>
          <w:bCs/>
        </w:rPr>
        <w:t xml:space="preserve"> –m</w:t>
      </w:r>
      <w:r w:rsidRPr="001C46B3">
        <w:t xml:space="preserve"> "&lt;beschrijving uitgevoerd werk&gt;": Slaat de wijzingen op binnen het git systeem. Aan </w:t>
      </w:r>
    </w:p>
    <w:p w14:paraId="4B2AA2F2" w14:textId="77777777" w:rsidR="001C46B3" w:rsidRPr="001C46B3" w:rsidRDefault="001C46B3" w:rsidP="001C46B3">
      <w:pPr>
        <w:pStyle w:val="BasistekstCerios"/>
      </w:pPr>
      <w:r w:rsidRPr="001C46B3">
        <w:t>de wijziging wordt een beschrijving meegegeven en achter de schermen wordt daar een unieke </w:t>
      </w:r>
    </w:p>
    <w:p w14:paraId="3DB9F0A3" w14:textId="77777777" w:rsidR="001C46B3" w:rsidRPr="001C46B3" w:rsidRDefault="001C46B3" w:rsidP="001C46B3">
      <w:pPr>
        <w:pStyle w:val="BasistekstCerios"/>
      </w:pPr>
      <w:r w:rsidRPr="001C46B3">
        <w:t xml:space="preserve">karaktercombinatie aan meegegeven, zodat git weet welke </w:t>
      </w:r>
      <w:proofErr w:type="spellStart"/>
      <w:r w:rsidRPr="001C46B3">
        <w:t>commit</w:t>
      </w:r>
      <w:proofErr w:type="spellEnd"/>
      <w:r w:rsidRPr="001C46B3">
        <w:t xml:space="preserve"> wat is. </w:t>
      </w:r>
    </w:p>
    <w:p w14:paraId="21516513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4A9F44CC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>git status</w:t>
      </w:r>
      <w:r w:rsidRPr="001C46B3">
        <w:t>: Geeft algemene status informatie weer, waaronder </w:t>
      </w:r>
    </w:p>
    <w:p w14:paraId="5B1F171B" w14:textId="77777777" w:rsidR="001C46B3" w:rsidRPr="001C46B3" w:rsidRDefault="001C46B3" w:rsidP="001C46B3">
      <w:pPr>
        <w:pStyle w:val="BasistekstCerios"/>
      </w:pPr>
      <w:r w:rsidRPr="001C46B3">
        <w:t xml:space="preserve">1: op welke </w:t>
      </w:r>
      <w:proofErr w:type="spellStart"/>
      <w:r w:rsidRPr="001C46B3">
        <w:t>branch</w:t>
      </w:r>
      <w:proofErr w:type="spellEnd"/>
      <w:r w:rsidRPr="001C46B3">
        <w:t xml:space="preserve"> je momenteel zit </w:t>
      </w:r>
    </w:p>
    <w:p w14:paraId="52C64E35" w14:textId="77777777" w:rsidR="001C46B3" w:rsidRPr="001C46B3" w:rsidRDefault="001C46B3" w:rsidP="001C46B3">
      <w:pPr>
        <w:pStyle w:val="BasistekstCerios"/>
      </w:pPr>
      <w:r w:rsidRPr="001C46B3">
        <w:t xml:space="preserve">2: of er wijzigingen zijn aangebracht sinds de laatste </w:t>
      </w:r>
      <w:proofErr w:type="spellStart"/>
      <w:r w:rsidRPr="001C46B3">
        <w:t>commit</w:t>
      </w:r>
      <w:proofErr w:type="spellEnd"/>
      <w:r w:rsidRPr="001C46B3">
        <w:t xml:space="preserve"> (versie) die bij git bekend zijn </w:t>
      </w:r>
    </w:p>
    <w:p w14:paraId="1CB33A92" w14:textId="77777777" w:rsidR="001C46B3" w:rsidRPr="001C46B3" w:rsidRDefault="001C46B3" w:rsidP="001C46B3">
      <w:pPr>
        <w:pStyle w:val="BasistekstCerios"/>
      </w:pPr>
      <w:r w:rsidRPr="001C46B3">
        <w:t>3: de status van de wijzigingen: klaar om op te slaan (stagen) versus niet-klaar om op te slaan </w:t>
      </w:r>
    </w:p>
    <w:p w14:paraId="22DABB6C" w14:textId="77777777" w:rsidR="001C46B3" w:rsidRPr="001C46B3" w:rsidRDefault="001C46B3" w:rsidP="001C46B3">
      <w:pPr>
        <w:pStyle w:val="BasistekstCerios"/>
      </w:pPr>
      <w:r w:rsidRPr="001C46B3">
        <w:t>(</w:t>
      </w:r>
      <w:proofErr w:type="spellStart"/>
      <w:r w:rsidRPr="001C46B3">
        <w:t>unstaged</w:t>
      </w:r>
      <w:proofErr w:type="spellEnd"/>
      <w:r w:rsidRPr="001C46B3">
        <w:t>) </w:t>
      </w:r>
    </w:p>
    <w:p w14:paraId="3C54E38B" w14:textId="77777777" w:rsidR="001C46B3" w:rsidRPr="001C46B3" w:rsidRDefault="001C46B3" w:rsidP="001C46B3">
      <w:pPr>
        <w:pStyle w:val="Kop1"/>
      </w:pPr>
      <w:bookmarkStart w:id="4" w:name="_Toc203660490"/>
      <w:r w:rsidRPr="001C46B3">
        <w:t>Extra commando’s</w:t>
      </w:r>
      <w:bookmarkEnd w:id="4"/>
      <w:r w:rsidRPr="001C46B3">
        <w:t> </w:t>
      </w:r>
    </w:p>
    <w:p w14:paraId="1FAA2603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>git log</w:t>
      </w:r>
      <w:r w:rsidRPr="001C46B3">
        <w:t xml:space="preserve">: Laat een overzicht zien van alle </w:t>
      </w:r>
      <w:proofErr w:type="spellStart"/>
      <w:r w:rsidRPr="001C46B3">
        <w:t>commits</w:t>
      </w:r>
      <w:proofErr w:type="spellEnd"/>
      <w:r w:rsidRPr="001C46B3">
        <w:t xml:space="preserve"> van nieuw naar oud. Kan handig zijn als je een </w:t>
      </w:r>
    </w:p>
    <w:p w14:paraId="5D8104C0" w14:textId="77777777" w:rsidR="001C46B3" w:rsidRPr="001C46B3" w:rsidRDefault="001C46B3" w:rsidP="001C46B3">
      <w:pPr>
        <w:pStyle w:val="BasistekstCerios"/>
      </w:pPr>
      <w:proofErr w:type="spellStart"/>
      <w:r w:rsidRPr="001C46B3">
        <w:t>branch</w:t>
      </w:r>
      <w:proofErr w:type="spellEnd"/>
      <w:r w:rsidRPr="001C46B3">
        <w:t xml:space="preserve"> wilt herstellen naar de staat van dat specifieke </w:t>
      </w:r>
      <w:proofErr w:type="spellStart"/>
      <w:r w:rsidRPr="001C46B3">
        <w:t>commit</w:t>
      </w:r>
      <w:proofErr w:type="spellEnd"/>
      <w:r w:rsidRPr="001C46B3">
        <w:t xml:space="preserve"> door het </w:t>
      </w:r>
      <w:proofErr w:type="spellStart"/>
      <w:r w:rsidRPr="001C46B3">
        <w:t>commit</w:t>
      </w:r>
      <w:proofErr w:type="spellEnd"/>
      <w:r w:rsidRPr="001C46B3">
        <w:t xml:space="preserve"> </w:t>
      </w:r>
      <w:proofErr w:type="spellStart"/>
      <w:r w:rsidRPr="001C46B3">
        <w:t>id</w:t>
      </w:r>
      <w:proofErr w:type="spellEnd"/>
      <w:r w:rsidRPr="001C46B3">
        <w:t xml:space="preserve"> te gebruiken. </w:t>
      </w:r>
    </w:p>
    <w:p w14:paraId="39A0146A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4D3BF81B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reset </w:t>
      </w:r>
      <w:proofErr w:type="spellStart"/>
      <w:r w:rsidRPr="001C46B3">
        <w:rPr>
          <w:b/>
          <w:bCs/>
        </w:rPr>
        <w:t>head</w:t>
      </w:r>
      <w:proofErr w:type="spellEnd"/>
      <w:r w:rsidRPr="001C46B3">
        <w:rPr>
          <w:b/>
          <w:bCs/>
        </w:rPr>
        <w:t>~</w:t>
      </w:r>
      <w:r w:rsidRPr="001C46B3">
        <w:t>&lt;getal&gt;: Met dit commando kan je teruggaan naar een vorige versie van je project </w:t>
      </w:r>
    </w:p>
    <w:p w14:paraId="10A9F63C" w14:textId="77777777" w:rsidR="001C46B3" w:rsidRPr="001C46B3" w:rsidRDefault="001C46B3" w:rsidP="001C46B3">
      <w:pPr>
        <w:pStyle w:val="BasistekstCerios"/>
      </w:pPr>
      <w:r w:rsidRPr="001C46B3">
        <w:t>(</w:t>
      </w:r>
      <w:proofErr w:type="spellStart"/>
      <w:r w:rsidRPr="001C46B3">
        <w:t>commit</w:t>
      </w:r>
      <w:proofErr w:type="spellEnd"/>
      <w:r w:rsidRPr="001C46B3">
        <w:t xml:space="preserve">). Naar welk </w:t>
      </w:r>
      <w:proofErr w:type="spellStart"/>
      <w:r w:rsidRPr="001C46B3">
        <w:t>commit</w:t>
      </w:r>
      <w:proofErr w:type="spellEnd"/>
      <w:r w:rsidRPr="001C46B3">
        <w:t xml:space="preserve"> je gaat hangt af van het aantal </w:t>
      </w:r>
      <w:proofErr w:type="spellStart"/>
      <w:r w:rsidRPr="001C46B3">
        <w:t>commits</w:t>
      </w:r>
      <w:proofErr w:type="spellEnd"/>
      <w:r w:rsidRPr="001C46B3">
        <w:t xml:space="preserve"> dat je terug wil gaan ten </w:t>
      </w:r>
    </w:p>
    <w:p w14:paraId="635807C7" w14:textId="77777777" w:rsidR="001C46B3" w:rsidRPr="001C46B3" w:rsidRDefault="001C46B3" w:rsidP="001C46B3">
      <w:pPr>
        <w:pStyle w:val="BasistekstCerios"/>
      </w:pPr>
      <w:r w:rsidRPr="001C46B3">
        <w:t xml:space="preserve">opzichte van het </w:t>
      </w:r>
      <w:proofErr w:type="spellStart"/>
      <w:r w:rsidRPr="001C46B3">
        <w:t>commit</w:t>
      </w:r>
      <w:proofErr w:type="spellEnd"/>
      <w:r w:rsidRPr="001C46B3">
        <w:t xml:space="preserve"> waar je je nu op bevindt. Dus git reset head~2 brengt je 2 </w:t>
      </w:r>
      <w:proofErr w:type="spellStart"/>
      <w:r w:rsidRPr="001C46B3">
        <w:t>commits</w:t>
      </w:r>
      <w:proofErr w:type="spellEnd"/>
      <w:r w:rsidRPr="001C46B3">
        <w:t xml:space="preserve"> terug. </w:t>
      </w:r>
    </w:p>
    <w:p w14:paraId="432F4F09" w14:textId="77777777" w:rsidR="001C46B3" w:rsidRPr="001C46B3" w:rsidRDefault="001C46B3" w:rsidP="001C46B3">
      <w:pPr>
        <w:pStyle w:val="BasistekstCerios"/>
      </w:pPr>
      <w:r w:rsidRPr="001C46B3">
        <w:t>-------------------------------------------------------------------------------------------------------------------------------------- </w:t>
      </w:r>
    </w:p>
    <w:p w14:paraId="08F7DBC6" w14:textId="77777777" w:rsidR="001C46B3" w:rsidRPr="001C46B3" w:rsidRDefault="001C46B3" w:rsidP="001C46B3">
      <w:pPr>
        <w:pStyle w:val="BasistekstCerios"/>
      </w:pPr>
      <w:r w:rsidRPr="001C46B3">
        <w:rPr>
          <w:b/>
          <w:bCs/>
        </w:rPr>
        <w:t xml:space="preserve">git reset </w:t>
      </w:r>
      <w:r w:rsidRPr="001C46B3">
        <w:t>&lt;</w:t>
      </w:r>
      <w:proofErr w:type="spellStart"/>
      <w:r w:rsidRPr="001C46B3">
        <w:t>commit</w:t>
      </w:r>
      <w:proofErr w:type="spellEnd"/>
      <w:r w:rsidRPr="001C46B3">
        <w:t xml:space="preserve"> </w:t>
      </w:r>
      <w:proofErr w:type="spellStart"/>
      <w:r w:rsidRPr="001C46B3">
        <w:t>id</w:t>
      </w:r>
      <w:proofErr w:type="spellEnd"/>
      <w:r w:rsidRPr="001C46B3">
        <w:t xml:space="preserve">&gt; Brengt je terug naar het opgegeven </w:t>
      </w:r>
      <w:proofErr w:type="spellStart"/>
      <w:r w:rsidRPr="001C46B3">
        <w:t>commit</w:t>
      </w:r>
      <w:proofErr w:type="spellEnd"/>
      <w:r w:rsidRPr="001C46B3">
        <w:t xml:space="preserve"> en dus naar een andere versie van </w:t>
      </w:r>
    </w:p>
    <w:p w14:paraId="27B6E3B1" w14:textId="77777777" w:rsidR="001C46B3" w:rsidRPr="001C46B3" w:rsidRDefault="001C46B3" w:rsidP="001C46B3">
      <w:pPr>
        <w:pStyle w:val="BasistekstCerios"/>
      </w:pPr>
      <w:r w:rsidRPr="001C46B3">
        <w:t xml:space="preserve">het project. Daarvoor dien je wel het git </w:t>
      </w:r>
      <w:proofErr w:type="spellStart"/>
      <w:r w:rsidRPr="001C46B3">
        <w:t>id</w:t>
      </w:r>
      <w:proofErr w:type="spellEnd"/>
      <w:r w:rsidRPr="001C46B3">
        <w:t xml:space="preserve"> te weten, die je kan achterhalen met git log </w:t>
      </w:r>
    </w:p>
    <w:p w14:paraId="2E49CFF3" w14:textId="77777777" w:rsidR="001C46B3" w:rsidRPr="001C46B3" w:rsidRDefault="001C46B3" w:rsidP="001C46B3">
      <w:pPr>
        <w:pStyle w:val="BasistekstCerios"/>
      </w:pPr>
      <w:r w:rsidRPr="001C46B3">
        <w:t xml:space="preserve">*Omdat </w:t>
      </w:r>
      <w:proofErr w:type="spellStart"/>
      <w:r w:rsidRPr="001C46B3">
        <w:t>origin</w:t>
      </w:r>
      <w:proofErr w:type="spellEnd"/>
      <w:r w:rsidRPr="001C46B3">
        <w:t xml:space="preserve"> een alias is, kan je hier alles invullen wat je wil, maar in de IT is het gangbaar om als </w:t>
      </w:r>
    </w:p>
    <w:p w14:paraId="60BB5E2A" w14:textId="77777777" w:rsidR="001C46B3" w:rsidRPr="001C46B3" w:rsidRDefault="001C46B3" w:rsidP="001C46B3">
      <w:pPr>
        <w:pStyle w:val="BasistekstCerios"/>
      </w:pPr>
      <w:r w:rsidRPr="001C46B3">
        <w:t>alias het woord '</w:t>
      </w:r>
      <w:proofErr w:type="spellStart"/>
      <w:r w:rsidRPr="001C46B3">
        <w:t>origin</w:t>
      </w:r>
      <w:proofErr w:type="spellEnd"/>
      <w:r w:rsidRPr="001C46B3">
        <w:t>' te gebruiken. Dus voor alle commando's die verder in de cheatsheet staan </w:t>
      </w:r>
    </w:p>
    <w:p w14:paraId="0F1856A4" w14:textId="77777777" w:rsidR="001C46B3" w:rsidRPr="001C46B3" w:rsidRDefault="001C46B3" w:rsidP="001C46B3">
      <w:pPr>
        <w:pStyle w:val="BasistekstCerios"/>
      </w:pPr>
      <w:r w:rsidRPr="001C46B3">
        <w:t>met &lt;alias&gt; kan je ervan uitgaan dat je '</w:t>
      </w:r>
      <w:proofErr w:type="spellStart"/>
      <w:r w:rsidRPr="001C46B3">
        <w:t>origin</w:t>
      </w:r>
      <w:proofErr w:type="spellEnd"/>
      <w:r w:rsidRPr="001C46B3">
        <w:t xml:space="preserve">' moet gebruiken. (min de </w:t>
      </w:r>
      <w:proofErr w:type="spellStart"/>
      <w:r w:rsidRPr="001C46B3">
        <w:t>apostrofes</w:t>
      </w:r>
      <w:proofErr w:type="spellEnd"/>
      <w:r w:rsidRPr="001C46B3">
        <w:t>) </w:t>
      </w:r>
    </w:p>
    <w:p w14:paraId="7BDBBE3E" w14:textId="7F27C8AA" w:rsidR="00EE472D" w:rsidRPr="00EE472D" w:rsidRDefault="00EE472D" w:rsidP="00EE384C">
      <w:pPr>
        <w:pStyle w:val="BasistekstCerios"/>
      </w:pPr>
    </w:p>
    <w:p w14:paraId="381E4364" w14:textId="77777777" w:rsidR="00C75EC7" w:rsidRDefault="00C75EC7" w:rsidP="00EE384C">
      <w:pPr>
        <w:pStyle w:val="BasistekstCerios"/>
      </w:pPr>
      <w:r>
        <w:br w:type="page"/>
      </w:r>
    </w:p>
    <w:sdt>
      <w:sdtPr>
        <w:id w:val="1668291439"/>
        <w:lock w:val="sdtContentLocked"/>
        <w:placeholder>
          <w:docPart w:val="FA445EA0BC7F45B18410ACA00EC9C388"/>
        </w:placeholder>
        <w:group/>
      </w:sdtPr>
      <w:sdtContent>
        <w:p w14:paraId="7C0C1855" w14:textId="77777777" w:rsidR="00C75EC7" w:rsidRPr="00C75EC7" w:rsidRDefault="0034780C" w:rsidP="00DA4589">
          <w:pPr>
            <w:pStyle w:val="BasistekstCerios"/>
          </w:pPr>
          <w:r>
            <w:rPr>
              <w:noProof/>
            </w:rPr>
            <mc:AlternateContent>
              <mc:Choice Requires="wpc">
                <w:drawing>
                  <wp:anchor distT="0" distB="0" distL="114300" distR="114300" simplePos="0" relativeHeight="251664384" behindDoc="1" locked="0" layoutInCell="1" allowOverlap="1" wp14:anchorId="4CF2D663" wp14:editId="1B1775C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60310" cy="10692130"/>
                    <wp:effectExtent l="0" t="0" r="2540" b="0"/>
                    <wp:wrapNone/>
                    <wp:docPr id="2120095144" name="JE2504241012JU Plaatjes p4.emf(JU-LOCK)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>
                            <a:ln>
                              <a:noFill/>
                            </a:ln>
                          </wpc:whole>
                          <wps:wsp>
                            <wps:cNvPr id="1966484530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" y="0"/>
                                <a:ext cx="7560310" cy="1069213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5197310" name="Freeform 2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35" y="0"/>
                                <a:ext cx="5699125" cy="5292090"/>
                              </a:xfrm>
                              <a:custGeom>
                                <a:avLst/>
                                <a:gdLst>
                                  <a:gd name="T0" fmla="*/ 17318 w 17951"/>
                                  <a:gd name="T1" fmla="*/ 5262 h 16668"/>
                                  <a:gd name="T2" fmla="*/ 14279 w 17951"/>
                                  <a:gd name="T3" fmla="*/ 0 h 16668"/>
                                  <a:gd name="T4" fmla="*/ 14055 w 17951"/>
                                  <a:gd name="T5" fmla="*/ 0 h 16668"/>
                                  <a:gd name="T6" fmla="*/ 17150 w 17951"/>
                                  <a:gd name="T7" fmla="*/ 5366 h 16668"/>
                                  <a:gd name="T8" fmla="*/ 16892 w 17951"/>
                                  <a:gd name="T9" fmla="*/ 8550 h 16668"/>
                                  <a:gd name="T10" fmla="*/ 14741 w 17951"/>
                                  <a:gd name="T11" fmla="*/ 9583 h 16668"/>
                                  <a:gd name="T12" fmla="*/ 13818 w 17951"/>
                                  <a:gd name="T13" fmla="*/ 9428 h 16668"/>
                                  <a:gd name="T14" fmla="*/ 12881 w 17951"/>
                                  <a:gd name="T15" fmla="*/ 9112 h 16668"/>
                                  <a:gd name="T16" fmla="*/ 10698 w 17951"/>
                                  <a:gd name="T17" fmla="*/ 5333 h 16668"/>
                                  <a:gd name="T18" fmla="*/ 11299 w 17951"/>
                                  <a:gd name="T19" fmla="*/ 1697 h 16668"/>
                                  <a:gd name="T20" fmla="*/ 11306 w 17951"/>
                                  <a:gd name="T21" fmla="*/ 1697 h 16668"/>
                                  <a:gd name="T22" fmla="*/ 13234 w 17951"/>
                                  <a:gd name="T23" fmla="*/ 0 h 16668"/>
                                  <a:gd name="T24" fmla="*/ 12949 w 17951"/>
                                  <a:gd name="T25" fmla="*/ 0 h 16668"/>
                                  <a:gd name="T26" fmla="*/ 11170 w 17951"/>
                                  <a:gd name="T27" fmla="*/ 1562 h 16668"/>
                                  <a:gd name="T28" fmla="*/ 10530 w 17951"/>
                                  <a:gd name="T29" fmla="*/ 5430 h 16668"/>
                                  <a:gd name="T30" fmla="*/ 12597 w 17951"/>
                                  <a:gd name="T31" fmla="*/ 9008 h 16668"/>
                                  <a:gd name="T32" fmla="*/ 9613 w 17951"/>
                                  <a:gd name="T33" fmla="*/ 7994 h 16668"/>
                                  <a:gd name="T34" fmla="*/ 8632 w 17951"/>
                                  <a:gd name="T35" fmla="*/ 7833 h 16668"/>
                                  <a:gd name="T36" fmla="*/ 5945 w 17951"/>
                                  <a:gd name="T37" fmla="*/ 9376 h 16668"/>
                                  <a:gd name="T38" fmla="*/ 3878 w 17951"/>
                                  <a:gd name="T39" fmla="*/ 12961 h 16668"/>
                                  <a:gd name="T40" fmla="*/ 3258 w 17951"/>
                                  <a:gd name="T41" fmla="*/ 9874 h 16668"/>
                                  <a:gd name="T42" fmla="*/ 223 w 17951"/>
                                  <a:gd name="T43" fmla="*/ 7387 h 16668"/>
                                  <a:gd name="T44" fmla="*/ 0 w 17951"/>
                                  <a:gd name="T45" fmla="*/ 7387 h 16668"/>
                                  <a:gd name="T46" fmla="*/ 0 w 17951"/>
                                  <a:gd name="T47" fmla="*/ 7568 h 16668"/>
                                  <a:gd name="T48" fmla="*/ 229 w 17951"/>
                                  <a:gd name="T49" fmla="*/ 7568 h 16668"/>
                                  <a:gd name="T50" fmla="*/ 3078 w 17951"/>
                                  <a:gd name="T51" fmla="*/ 9906 h 16668"/>
                                  <a:gd name="T52" fmla="*/ 3723 w 17951"/>
                                  <a:gd name="T53" fmla="*/ 13142 h 16668"/>
                                  <a:gd name="T54" fmla="*/ 0 w 17951"/>
                                  <a:gd name="T55" fmla="*/ 13142 h 16668"/>
                                  <a:gd name="T56" fmla="*/ 0 w 17951"/>
                                  <a:gd name="T57" fmla="*/ 13329 h 16668"/>
                                  <a:gd name="T58" fmla="*/ 3743 w 17951"/>
                                  <a:gd name="T59" fmla="*/ 13329 h 16668"/>
                                  <a:gd name="T60" fmla="*/ 3930 w 17951"/>
                                  <a:gd name="T61" fmla="*/ 14259 h 16668"/>
                                  <a:gd name="T62" fmla="*/ 6384 w 17951"/>
                                  <a:gd name="T63" fmla="*/ 16629 h 16668"/>
                                  <a:gd name="T64" fmla="*/ 6888 w 17951"/>
                                  <a:gd name="T65" fmla="*/ 16668 h 16668"/>
                                  <a:gd name="T66" fmla="*/ 6907 w 17951"/>
                                  <a:gd name="T67" fmla="*/ 16661 h 16668"/>
                                  <a:gd name="T68" fmla="*/ 9484 w 17951"/>
                                  <a:gd name="T69" fmla="*/ 15163 h 16668"/>
                                  <a:gd name="T70" fmla="*/ 12868 w 17951"/>
                                  <a:gd name="T71" fmla="*/ 9299 h 16668"/>
                                  <a:gd name="T72" fmla="*/ 13766 w 17951"/>
                                  <a:gd name="T73" fmla="*/ 9602 h 16668"/>
                                  <a:gd name="T74" fmla="*/ 14741 w 17951"/>
                                  <a:gd name="T75" fmla="*/ 9764 h 16668"/>
                                  <a:gd name="T76" fmla="*/ 17040 w 17951"/>
                                  <a:gd name="T77" fmla="*/ 8659 h 16668"/>
                                  <a:gd name="T78" fmla="*/ 17318 w 17951"/>
                                  <a:gd name="T79" fmla="*/ 5262 h 16668"/>
                                  <a:gd name="T80" fmla="*/ 9303 w 17951"/>
                                  <a:gd name="T81" fmla="*/ 15072 h 16668"/>
                                  <a:gd name="T82" fmla="*/ 6881 w 17951"/>
                                  <a:gd name="T83" fmla="*/ 16480 h 16668"/>
                                  <a:gd name="T84" fmla="*/ 6416 w 17951"/>
                                  <a:gd name="T85" fmla="*/ 16442 h 16668"/>
                                  <a:gd name="T86" fmla="*/ 4117 w 17951"/>
                                  <a:gd name="T87" fmla="*/ 14220 h 16668"/>
                                  <a:gd name="T88" fmla="*/ 3924 w 17951"/>
                                  <a:gd name="T89" fmla="*/ 13251 h 16668"/>
                                  <a:gd name="T90" fmla="*/ 6106 w 17951"/>
                                  <a:gd name="T91" fmla="*/ 9473 h 16668"/>
                                  <a:gd name="T92" fmla="*/ 8625 w 17951"/>
                                  <a:gd name="T93" fmla="*/ 8020 h 16668"/>
                                  <a:gd name="T94" fmla="*/ 8632 w 17951"/>
                                  <a:gd name="T95" fmla="*/ 8014 h 16668"/>
                                  <a:gd name="T96" fmla="*/ 9562 w 17951"/>
                                  <a:gd name="T97" fmla="*/ 8168 h 16668"/>
                                  <a:gd name="T98" fmla="*/ 12681 w 17951"/>
                                  <a:gd name="T99" fmla="*/ 9228 h 16668"/>
                                  <a:gd name="T100" fmla="*/ 9303 w 17951"/>
                                  <a:gd name="T101" fmla="*/ 15072 h 16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17951" h="16668">
                                    <a:moveTo>
                                      <a:pt x="17318" y="5262"/>
                                    </a:moveTo>
                                    <a:cubicBezTo>
                                      <a:pt x="14279" y="0"/>
                                      <a:pt x="14279" y="0"/>
                                      <a:pt x="14279" y="0"/>
                                    </a:cubicBezTo>
                                    <a:cubicBezTo>
                                      <a:pt x="14055" y="0"/>
                                      <a:pt x="14055" y="0"/>
                                      <a:pt x="14055" y="0"/>
                                    </a:cubicBezTo>
                                    <a:cubicBezTo>
                                      <a:pt x="17150" y="5366"/>
                                      <a:pt x="17150" y="5366"/>
                                      <a:pt x="17150" y="5366"/>
                                    </a:cubicBezTo>
                                    <a:cubicBezTo>
                                      <a:pt x="17867" y="6606"/>
                                      <a:pt x="17460" y="7852"/>
                                      <a:pt x="16892" y="8550"/>
                                    </a:cubicBezTo>
                                    <a:cubicBezTo>
                                      <a:pt x="16350" y="9208"/>
                                      <a:pt x="15568" y="9583"/>
                                      <a:pt x="14741" y="9583"/>
                                    </a:cubicBezTo>
                                    <a:cubicBezTo>
                                      <a:pt x="14431" y="9583"/>
                                      <a:pt x="14121" y="9531"/>
                                      <a:pt x="13818" y="9428"/>
                                    </a:cubicBezTo>
                                    <a:cubicBezTo>
                                      <a:pt x="12881" y="9112"/>
                                      <a:pt x="12881" y="9112"/>
                                      <a:pt x="12881" y="9112"/>
                                    </a:cubicBezTo>
                                    <a:cubicBezTo>
                                      <a:pt x="10698" y="5333"/>
                                      <a:pt x="10698" y="5333"/>
                                      <a:pt x="10698" y="5333"/>
                                    </a:cubicBezTo>
                                    <a:cubicBezTo>
                                      <a:pt x="10007" y="4138"/>
                                      <a:pt x="10259" y="2608"/>
                                      <a:pt x="11299" y="1697"/>
                                    </a:cubicBezTo>
                                    <a:cubicBezTo>
                                      <a:pt x="11306" y="1697"/>
                                      <a:pt x="11306" y="1697"/>
                                      <a:pt x="11306" y="1697"/>
                                    </a:cubicBezTo>
                                    <a:cubicBezTo>
                                      <a:pt x="13234" y="0"/>
                                      <a:pt x="13234" y="0"/>
                                      <a:pt x="13234" y="0"/>
                                    </a:cubicBezTo>
                                    <a:cubicBezTo>
                                      <a:pt x="12949" y="0"/>
                                      <a:pt x="12949" y="0"/>
                                      <a:pt x="12949" y="0"/>
                                    </a:cubicBezTo>
                                    <a:cubicBezTo>
                                      <a:pt x="11170" y="1562"/>
                                      <a:pt x="11170" y="1562"/>
                                      <a:pt x="11170" y="1562"/>
                                    </a:cubicBezTo>
                                    <a:cubicBezTo>
                                      <a:pt x="10065" y="2530"/>
                                      <a:pt x="9794" y="4158"/>
                                      <a:pt x="10530" y="5430"/>
                                    </a:cubicBezTo>
                                    <a:cubicBezTo>
                                      <a:pt x="12597" y="9008"/>
                                      <a:pt x="12597" y="9008"/>
                                      <a:pt x="12597" y="9008"/>
                                    </a:cubicBezTo>
                                    <a:cubicBezTo>
                                      <a:pt x="9613" y="7994"/>
                                      <a:pt x="9613" y="7994"/>
                                      <a:pt x="9613" y="7994"/>
                                    </a:cubicBezTo>
                                    <a:cubicBezTo>
                                      <a:pt x="9297" y="7884"/>
                                      <a:pt x="8968" y="7833"/>
                                      <a:pt x="8632" y="7833"/>
                                    </a:cubicBezTo>
                                    <a:cubicBezTo>
                                      <a:pt x="7527" y="7833"/>
                                      <a:pt x="6494" y="8420"/>
                                      <a:pt x="5945" y="9376"/>
                                    </a:cubicBezTo>
                                    <a:cubicBezTo>
                                      <a:pt x="3878" y="12961"/>
                                      <a:pt x="3878" y="12961"/>
                                      <a:pt x="3878" y="12961"/>
                                    </a:cubicBezTo>
                                    <a:cubicBezTo>
                                      <a:pt x="3258" y="9874"/>
                                      <a:pt x="3258" y="9874"/>
                                      <a:pt x="3258" y="9874"/>
                                    </a:cubicBezTo>
                                    <a:cubicBezTo>
                                      <a:pt x="2968" y="8433"/>
                                      <a:pt x="1695" y="7387"/>
                                      <a:pt x="223" y="7387"/>
                                    </a:cubicBezTo>
                                    <a:cubicBezTo>
                                      <a:pt x="0" y="7387"/>
                                      <a:pt x="0" y="7387"/>
                                      <a:pt x="0" y="7387"/>
                                    </a:cubicBezTo>
                                    <a:cubicBezTo>
                                      <a:pt x="0" y="7568"/>
                                      <a:pt x="0" y="7568"/>
                                      <a:pt x="0" y="7568"/>
                                    </a:cubicBezTo>
                                    <a:cubicBezTo>
                                      <a:pt x="229" y="7568"/>
                                      <a:pt x="229" y="7568"/>
                                      <a:pt x="229" y="7568"/>
                                    </a:cubicBezTo>
                                    <a:cubicBezTo>
                                      <a:pt x="1611" y="7568"/>
                                      <a:pt x="2806" y="8550"/>
                                      <a:pt x="3078" y="9906"/>
                                    </a:cubicBezTo>
                                    <a:cubicBezTo>
                                      <a:pt x="3723" y="13142"/>
                                      <a:pt x="3723" y="13142"/>
                                      <a:pt x="3723" y="13142"/>
                                    </a:cubicBezTo>
                                    <a:cubicBezTo>
                                      <a:pt x="0" y="13142"/>
                                      <a:pt x="0" y="13142"/>
                                      <a:pt x="0" y="13142"/>
                                    </a:cubicBezTo>
                                    <a:cubicBezTo>
                                      <a:pt x="0" y="13329"/>
                                      <a:pt x="0" y="13329"/>
                                      <a:pt x="0" y="13329"/>
                                    </a:cubicBezTo>
                                    <a:cubicBezTo>
                                      <a:pt x="3743" y="13329"/>
                                      <a:pt x="3743" y="13329"/>
                                      <a:pt x="3743" y="13329"/>
                                    </a:cubicBezTo>
                                    <a:cubicBezTo>
                                      <a:pt x="3930" y="14259"/>
                                      <a:pt x="3930" y="14259"/>
                                      <a:pt x="3930" y="14259"/>
                                    </a:cubicBezTo>
                                    <a:cubicBezTo>
                                      <a:pt x="4175" y="15492"/>
                                      <a:pt x="5138" y="16422"/>
                                      <a:pt x="6384" y="16629"/>
                                    </a:cubicBezTo>
                                    <a:cubicBezTo>
                                      <a:pt x="6552" y="16655"/>
                                      <a:pt x="6720" y="16668"/>
                                      <a:pt x="6888" y="16668"/>
                                    </a:cubicBezTo>
                                    <a:cubicBezTo>
                                      <a:pt x="6907" y="16661"/>
                                      <a:pt x="6907" y="16661"/>
                                      <a:pt x="6907" y="16661"/>
                                    </a:cubicBezTo>
                                    <a:cubicBezTo>
                                      <a:pt x="7979" y="16661"/>
                                      <a:pt x="8942" y="16099"/>
                                      <a:pt x="9484" y="15163"/>
                                    </a:cubicBezTo>
                                    <a:cubicBezTo>
                                      <a:pt x="12868" y="9299"/>
                                      <a:pt x="12868" y="9299"/>
                                      <a:pt x="12868" y="9299"/>
                                    </a:cubicBezTo>
                                    <a:cubicBezTo>
                                      <a:pt x="13766" y="9602"/>
                                      <a:pt x="13766" y="9602"/>
                                      <a:pt x="13766" y="9602"/>
                                    </a:cubicBezTo>
                                    <a:cubicBezTo>
                                      <a:pt x="14082" y="9712"/>
                                      <a:pt x="14412" y="9764"/>
                                      <a:pt x="14741" y="9764"/>
                                    </a:cubicBezTo>
                                    <a:cubicBezTo>
                                      <a:pt x="15626" y="9764"/>
                                      <a:pt x="16466" y="9357"/>
                                      <a:pt x="17040" y="8659"/>
                                    </a:cubicBezTo>
                                    <a:cubicBezTo>
                                      <a:pt x="17841" y="7684"/>
                                      <a:pt x="17951" y="6354"/>
                                      <a:pt x="17318" y="5262"/>
                                    </a:cubicBezTo>
                                    <a:close/>
                                    <a:moveTo>
                                      <a:pt x="9303" y="15072"/>
                                    </a:moveTo>
                                    <a:cubicBezTo>
                                      <a:pt x="8787" y="15970"/>
                                      <a:pt x="7908" y="16480"/>
                                      <a:pt x="6881" y="16480"/>
                                    </a:cubicBezTo>
                                    <a:cubicBezTo>
                                      <a:pt x="6720" y="16480"/>
                                      <a:pt x="6565" y="16468"/>
                                      <a:pt x="6416" y="16442"/>
                                    </a:cubicBezTo>
                                    <a:cubicBezTo>
                                      <a:pt x="5532" y="16293"/>
                                      <a:pt x="4395" y="15628"/>
                                      <a:pt x="4117" y="14220"/>
                                    </a:cubicBezTo>
                                    <a:cubicBezTo>
                                      <a:pt x="3924" y="13251"/>
                                      <a:pt x="3924" y="13251"/>
                                      <a:pt x="3924" y="13251"/>
                                    </a:cubicBezTo>
                                    <a:cubicBezTo>
                                      <a:pt x="6106" y="9473"/>
                                      <a:pt x="6106" y="9473"/>
                                      <a:pt x="6106" y="9473"/>
                                    </a:cubicBezTo>
                                    <a:cubicBezTo>
                                      <a:pt x="6623" y="8575"/>
                                      <a:pt x="7585" y="8020"/>
                                      <a:pt x="8625" y="8020"/>
                                    </a:cubicBezTo>
                                    <a:cubicBezTo>
                                      <a:pt x="8632" y="8014"/>
                                      <a:pt x="8632" y="8014"/>
                                      <a:pt x="8632" y="8014"/>
                                    </a:cubicBezTo>
                                    <a:cubicBezTo>
                                      <a:pt x="8948" y="8014"/>
                                      <a:pt x="9258" y="8065"/>
                                      <a:pt x="9562" y="8168"/>
                                    </a:cubicBezTo>
                                    <a:cubicBezTo>
                                      <a:pt x="12681" y="9228"/>
                                      <a:pt x="12681" y="9228"/>
                                      <a:pt x="12681" y="9228"/>
                                    </a:cubicBezTo>
                                    <a:lnTo>
                                      <a:pt x="9303" y="150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6E09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5736335" name="Freeform 2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135370" y="9940290"/>
                                <a:ext cx="971550" cy="299085"/>
                              </a:xfrm>
                              <a:custGeom>
                                <a:avLst/>
                                <a:gdLst>
                                  <a:gd name="T0" fmla="*/ 388 w 3058"/>
                                  <a:gd name="T1" fmla="*/ 388 h 942"/>
                                  <a:gd name="T2" fmla="*/ 593 w 3058"/>
                                  <a:gd name="T3" fmla="*/ 631 h 942"/>
                                  <a:gd name="T4" fmla="*/ 533 w 3058"/>
                                  <a:gd name="T5" fmla="*/ 571 h 942"/>
                                  <a:gd name="T6" fmla="*/ 682 w 3058"/>
                                  <a:gd name="T7" fmla="*/ 482 h 942"/>
                                  <a:gd name="T8" fmla="*/ 458 w 3058"/>
                                  <a:gd name="T9" fmla="*/ 420 h 942"/>
                                  <a:gd name="T10" fmla="*/ 597 w 3058"/>
                                  <a:gd name="T11" fmla="*/ 436 h 942"/>
                                  <a:gd name="T12" fmla="*/ 1677 w 3058"/>
                                  <a:gd name="T13" fmla="*/ 427 h 942"/>
                                  <a:gd name="T14" fmla="*/ 1815 w 3058"/>
                                  <a:gd name="T15" fmla="*/ 595 h 942"/>
                                  <a:gd name="T16" fmla="*/ 1626 w 3058"/>
                                  <a:gd name="T17" fmla="*/ 522 h 942"/>
                                  <a:gd name="T18" fmla="*/ 1747 w 3058"/>
                                  <a:gd name="T19" fmla="*/ 532 h 942"/>
                                  <a:gd name="T20" fmla="*/ 1581 w 3058"/>
                                  <a:gd name="T21" fmla="*/ 406 h 942"/>
                                  <a:gd name="T22" fmla="*/ 1831 w 3058"/>
                                  <a:gd name="T23" fmla="*/ 391 h 942"/>
                                  <a:gd name="T24" fmla="*/ 1020 w 3058"/>
                                  <a:gd name="T25" fmla="*/ 315 h 942"/>
                                  <a:gd name="T26" fmla="*/ 763 w 3058"/>
                                  <a:gd name="T27" fmla="*/ 315 h 942"/>
                                  <a:gd name="T28" fmla="*/ 763 w 3058"/>
                                  <a:gd name="T29" fmla="*/ 634 h 942"/>
                                  <a:gd name="T30" fmla="*/ 1019 w 3058"/>
                                  <a:gd name="T31" fmla="*/ 259 h 942"/>
                                  <a:gd name="T32" fmla="*/ 125 w 3058"/>
                                  <a:gd name="T33" fmla="*/ 556 h 942"/>
                                  <a:gd name="T34" fmla="*/ 284 w 3058"/>
                                  <a:gd name="T35" fmla="*/ 595 h 942"/>
                                  <a:gd name="T36" fmla="*/ 0 w 3058"/>
                                  <a:gd name="T37" fmla="*/ 474 h 942"/>
                                  <a:gd name="T38" fmla="*/ 283 w 3058"/>
                                  <a:gd name="T39" fmla="*/ 353 h 942"/>
                                  <a:gd name="T40" fmla="*/ 125 w 3058"/>
                                  <a:gd name="T41" fmla="*/ 393 h 942"/>
                                  <a:gd name="T42" fmla="*/ 1198 w 3058"/>
                                  <a:gd name="T43" fmla="*/ 388 h 942"/>
                                  <a:gd name="T44" fmla="*/ 1431 w 3058"/>
                                  <a:gd name="T45" fmla="*/ 620 h 942"/>
                                  <a:gd name="T46" fmla="*/ 1420 w 3058"/>
                                  <a:gd name="T47" fmla="*/ 523 h 942"/>
                                  <a:gd name="T48" fmla="*/ 1259 w 3058"/>
                                  <a:gd name="T49" fmla="*/ 475 h 942"/>
                                  <a:gd name="T50" fmla="*/ 1420 w 3058"/>
                                  <a:gd name="T51" fmla="*/ 426 h 942"/>
                                  <a:gd name="T52" fmla="*/ 2935 w 3058"/>
                                  <a:gd name="T53" fmla="*/ 345 h 942"/>
                                  <a:gd name="T54" fmla="*/ 2545 w 3058"/>
                                  <a:gd name="T55" fmla="*/ 8 h 942"/>
                                  <a:gd name="T56" fmla="*/ 2152 w 3058"/>
                                  <a:gd name="T57" fmla="*/ 430 h 942"/>
                                  <a:gd name="T58" fmla="*/ 2530 w 3058"/>
                                  <a:gd name="T59" fmla="*/ 832 h 942"/>
                                  <a:gd name="T60" fmla="*/ 2871 w 3058"/>
                                  <a:gd name="T61" fmla="*/ 706 h 942"/>
                                  <a:gd name="T62" fmla="*/ 2849 w 3058"/>
                                  <a:gd name="T63" fmla="*/ 186 h 942"/>
                                  <a:gd name="T64" fmla="*/ 2742 w 3058"/>
                                  <a:gd name="T65" fmla="*/ 306 h 942"/>
                                  <a:gd name="T66" fmla="*/ 2471 w 3058"/>
                                  <a:gd name="T67" fmla="*/ 107 h 942"/>
                                  <a:gd name="T68" fmla="*/ 2445 w 3058"/>
                                  <a:gd name="T69" fmla="*/ 288 h 942"/>
                                  <a:gd name="T70" fmla="*/ 2265 w 3058"/>
                                  <a:gd name="T71" fmla="*/ 304 h 942"/>
                                  <a:gd name="T72" fmla="*/ 2305 w 3058"/>
                                  <a:gd name="T73" fmla="*/ 553 h 942"/>
                                  <a:gd name="T74" fmla="*/ 2309 w 3058"/>
                                  <a:gd name="T75" fmla="*/ 643 h 942"/>
                                  <a:gd name="T76" fmla="*/ 2571 w 3058"/>
                                  <a:gd name="T77" fmla="*/ 680 h 942"/>
                                  <a:gd name="T78" fmla="*/ 2405 w 3058"/>
                                  <a:gd name="T79" fmla="*/ 348 h 942"/>
                                  <a:gd name="T80" fmla="*/ 2611 w 3058"/>
                                  <a:gd name="T81" fmla="*/ 268 h 942"/>
                                  <a:gd name="T82" fmla="*/ 2778 w 3058"/>
                                  <a:gd name="T83" fmla="*/ 601 h 942"/>
                                  <a:gd name="T84" fmla="*/ 2712 w 3058"/>
                                  <a:gd name="T85" fmla="*/ 842 h 942"/>
                                  <a:gd name="T86" fmla="*/ 2662 w 3058"/>
                                  <a:gd name="T87" fmla="*/ 689 h 942"/>
                                  <a:gd name="T88" fmla="*/ 2898 w 3058"/>
                                  <a:gd name="T89" fmla="*/ 642 h 942"/>
                                  <a:gd name="T90" fmla="*/ 2970 w 3058"/>
                                  <a:gd name="T91" fmla="*/ 554 h 942"/>
                                  <a:gd name="T92" fmla="*/ 1909 w 3058"/>
                                  <a:gd name="T93" fmla="*/ 293 h 942"/>
                                  <a:gd name="T94" fmla="*/ 1909 w 3058"/>
                                  <a:gd name="T95" fmla="*/ 318 h 942"/>
                                  <a:gd name="T96" fmla="*/ 1914 w 3058"/>
                                  <a:gd name="T97" fmla="*/ 309 h 942"/>
                                  <a:gd name="T98" fmla="*/ 1914 w 3058"/>
                                  <a:gd name="T99" fmla="*/ 301 h 942"/>
                                  <a:gd name="T100" fmla="*/ 1908 w 3058"/>
                                  <a:gd name="T101" fmla="*/ 275 h 942"/>
                                  <a:gd name="T102" fmla="*/ 1889 w 3058"/>
                                  <a:gd name="T103" fmla="*/ 345 h 942"/>
                                  <a:gd name="T104" fmla="*/ 1942 w 3058"/>
                                  <a:gd name="T105" fmla="*/ 298 h 942"/>
                                  <a:gd name="T106" fmla="*/ 1892 w 3058"/>
                                  <a:gd name="T107" fmla="*/ 338 h 942"/>
                                  <a:gd name="T108" fmla="*/ 1908 w 3058"/>
                                  <a:gd name="T109" fmla="*/ 282 h 9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058" h="942">
                                    <a:moveTo>
                                      <a:pt x="642" y="354"/>
                                    </a:moveTo>
                                    <a:cubicBezTo>
                                      <a:pt x="629" y="339"/>
                                      <a:pt x="613" y="328"/>
                                      <a:pt x="593" y="320"/>
                                    </a:cubicBezTo>
                                    <a:cubicBezTo>
                                      <a:pt x="574" y="312"/>
                                      <a:pt x="552" y="308"/>
                                      <a:pt x="527" y="308"/>
                                    </a:cubicBezTo>
                                    <a:cubicBezTo>
                                      <a:pt x="497" y="308"/>
                                      <a:pt x="470" y="315"/>
                                      <a:pt x="446" y="329"/>
                                    </a:cubicBezTo>
                                    <a:cubicBezTo>
                                      <a:pt x="422" y="344"/>
                                      <a:pt x="403" y="363"/>
                                      <a:pt x="388" y="388"/>
                                    </a:cubicBezTo>
                                    <a:cubicBezTo>
                                      <a:pt x="374" y="413"/>
                                      <a:pt x="367" y="442"/>
                                      <a:pt x="367" y="474"/>
                                    </a:cubicBezTo>
                                    <a:cubicBezTo>
                                      <a:pt x="367" y="506"/>
                                      <a:pt x="374" y="533"/>
                                      <a:pt x="388" y="559"/>
                                    </a:cubicBezTo>
                                    <a:cubicBezTo>
                                      <a:pt x="402" y="584"/>
                                      <a:pt x="421" y="604"/>
                                      <a:pt x="445" y="619"/>
                                    </a:cubicBezTo>
                                    <a:cubicBezTo>
                                      <a:pt x="470" y="634"/>
                                      <a:pt x="499" y="641"/>
                                      <a:pt x="532" y="641"/>
                                    </a:cubicBezTo>
                                    <a:cubicBezTo>
                                      <a:pt x="554" y="641"/>
                                      <a:pt x="574" y="638"/>
                                      <a:pt x="593" y="631"/>
                                    </a:cubicBezTo>
                                    <a:cubicBezTo>
                                      <a:pt x="611" y="625"/>
                                      <a:pt x="627" y="616"/>
                                      <a:pt x="640" y="604"/>
                                    </a:cubicBezTo>
                                    <a:cubicBezTo>
                                      <a:pt x="654" y="592"/>
                                      <a:pt x="663" y="579"/>
                                      <a:pt x="670" y="563"/>
                                    </a:cubicBezTo>
                                    <a:cubicBezTo>
                                      <a:pt x="605" y="532"/>
                                      <a:pt x="605" y="532"/>
                                      <a:pt x="605" y="532"/>
                                    </a:cubicBezTo>
                                    <a:cubicBezTo>
                                      <a:pt x="598" y="544"/>
                                      <a:pt x="589" y="553"/>
                                      <a:pt x="577" y="560"/>
                                    </a:cubicBezTo>
                                    <a:cubicBezTo>
                                      <a:pt x="565" y="567"/>
                                      <a:pt x="550" y="571"/>
                                      <a:pt x="533" y="571"/>
                                    </a:cubicBezTo>
                                    <a:cubicBezTo>
                                      <a:pt x="517" y="571"/>
                                      <a:pt x="501" y="567"/>
                                      <a:pt x="488" y="559"/>
                                    </a:cubicBezTo>
                                    <a:cubicBezTo>
                                      <a:pt x="475" y="551"/>
                                      <a:pt x="465" y="540"/>
                                      <a:pt x="458" y="525"/>
                                    </a:cubicBezTo>
                                    <a:cubicBezTo>
                                      <a:pt x="454" y="517"/>
                                      <a:pt x="452" y="508"/>
                                      <a:pt x="451" y="498"/>
                                    </a:cubicBezTo>
                                    <a:cubicBezTo>
                                      <a:pt x="680" y="498"/>
                                      <a:pt x="680" y="498"/>
                                      <a:pt x="680" y="498"/>
                                    </a:cubicBezTo>
                                    <a:cubicBezTo>
                                      <a:pt x="681" y="493"/>
                                      <a:pt x="682" y="488"/>
                                      <a:pt x="682" y="482"/>
                                    </a:cubicBezTo>
                                    <a:cubicBezTo>
                                      <a:pt x="683" y="476"/>
                                      <a:pt x="683" y="470"/>
                                      <a:pt x="683" y="464"/>
                                    </a:cubicBezTo>
                                    <a:cubicBezTo>
                                      <a:pt x="683" y="443"/>
                                      <a:pt x="680" y="422"/>
                                      <a:pt x="673" y="404"/>
                                    </a:cubicBezTo>
                                    <a:cubicBezTo>
                                      <a:pt x="666" y="385"/>
                                      <a:pt x="655" y="368"/>
                                      <a:pt x="642" y="354"/>
                                    </a:cubicBezTo>
                                    <a:close/>
                                    <a:moveTo>
                                      <a:pt x="453" y="436"/>
                                    </a:moveTo>
                                    <a:cubicBezTo>
                                      <a:pt x="454" y="431"/>
                                      <a:pt x="456" y="425"/>
                                      <a:pt x="458" y="420"/>
                                    </a:cubicBezTo>
                                    <a:cubicBezTo>
                                      <a:pt x="464" y="405"/>
                                      <a:pt x="473" y="393"/>
                                      <a:pt x="485" y="385"/>
                                    </a:cubicBezTo>
                                    <a:cubicBezTo>
                                      <a:pt x="497" y="377"/>
                                      <a:pt x="511" y="373"/>
                                      <a:pt x="527" y="373"/>
                                    </a:cubicBezTo>
                                    <a:cubicBezTo>
                                      <a:pt x="543" y="373"/>
                                      <a:pt x="557" y="377"/>
                                      <a:pt x="569" y="385"/>
                                    </a:cubicBezTo>
                                    <a:cubicBezTo>
                                      <a:pt x="580" y="393"/>
                                      <a:pt x="589" y="404"/>
                                      <a:pt x="594" y="418"/>
                                    </a:cubicBezTo>
                                    <a:cubicBezTo>
                                      <a:pt x="596" y="424"/>
                                      <a:pt x="597" y="430"/>
                                      <a:pt x="597" y="436"/>
                                    </a:cubicBezTo>
                                    <a:lnTo>
                                      <a:pt x="453" y="436"/>
                                    </a:lnTo>
                                    <a:close/>
                                    <a:moveTo>
                                      <a:pt x="1671" y="381"/>
                                    </a:moveTo>
                                    <a:cubicBezTo>
                                      <a:pt x="1664" y="387"/>
                                      <a:pt x="1660" y="394"/>
                                      <a:pt x="1660" y="403"/>
                                    </a:cubicBezTo>
                                    <a:cubicBezTo>
                                      <a:pt x="1660" y="408"/>
                                      <a:pt x="1661" y="413"/>
                                      <a:pt x="1664" y="417"/>
                                    </a:cubicBezTo>
                                    <a:cubicBezTo>
                                      <a:pt x="1667" y="421"/>
                                      <a:pt x="1672" y="424"/>
                                      <a:pt x="1677" y="427"/>
                                    </a:cubicBezTo>
                                    <a:cubicBezTo>
                                      <a:pt x="1683" y="430"/>
                                      <a:pt x="1689" y="432"/>
                                      <a:pt x="1697" y="435"/>
                                    </a:cubicBezTo>
                                    <a:cubicBezTo>
                                      <a:pt x="1748" y="450"/>
                                      <a:pt x="1748" y="450"/>
                                      <a:pt x="1748" y="450"/>
                                    </a:cubicBezTo>
                                    <a:cubicBezTo>
                                      <a:pt x="1775" y="458"/>
                                      <a:pt x="1795" y="470"/>
                                      <a:pt x="1809" y="485"/>
                                    </a:cubicBezTo>
                                    <a:cubicBezTo>
                                      <a:pt x="1823" y="501"/>
                                      <a:pt x="1830" y="521"/>
                                      <a:pt x="1830" y="543"/>
                                    </a:cubicBezTo>
                                    <a:cubicBezTo>
                                      <a:pt x="1830" y="563"/>
                                      <a:pt x="1825" y="580"/>
                                      <a:pt x="1815" y="595"/>
                                    </a:cubicBezTo>
                                    <a:cubicBezTo>
                                      <a:pt x="1804" y="609"/>
                                      <a:pt x="1790" y="621"/>
                                      <a:pt x="1772" y="629"/>
                                    </a:cubicBezTo>
                                    <a:cubicBezTo>
                                      <a:pt x="1754" y="637"/>
                                      <a:pt x="1733" y="641"/>
                                      <a:pt x="1708" y="641"/>
                                    </a:cubicBezTo>
                                    <a:cubicBezTo>
                                      <a:pt x="1674" y="641"/>
                                      <a:pt x="1644" y="633"/>
                                      <a:pt x="1618" y="617"/>
                                    </a:cubicBezTo>
                                    <a:cubicBezTo>
                                      <a:pt x="1593" y="600"/>
                                      <a:pt x="1575" y="578"/>
                                      <a:pt x="1566" y="550"/>
                                    </a:cubicBezTo>
                                    <a:cubicBezTo>
                                      <a:pt x="1626" y="522"/>
                                      <a:pt x="1626" y="522"/>
                                      <a:pt x="1626" y="522"/>
                                    </a:cubicBezTo>
                                    <a:cubicBezTo>
                                      <a:pt x="1634" y="539"/>
                                      <a:pt x="1645" y="553"/>
                                      <a:pt x="1660" y="563"/>
                                    </a:cubicBezTo>
                                    <a:cubicBezTo>
                                      <a:pt x="1674" y="573"/>
                                      <a:pt x="1690" y="579"/>
                                      <a:pt x="1708" y="579"/>
                                    </a:cubicBezTo>
                                    <a:cubicBezTo>
                                      <a:pt x="1722" y="579"/>
                                      <a:pt x="1732" y="576"/>
                                      <a:pt x="1740" y="570"/>
                                    </a:cubicBezTo>
                                    <a:cubicBezTo>
                                      <a:pt x="1748" y="564"/>
                                      <a:pt x="1752" y="556"/>
                                      <a:pt x="1752" y="546"/>
                                    </a:cubicBezTo>
                                    <a:cubicBezTo>
                                      <a:pt x="1752" y="540"/>
                                      <a:pt x="1750" y="536"/>
                                      <a:pt x="1747" y="532"/>
                                    </a:cubicBezTo>
                                    <a:cubicBezTo>
                                      <a:pt x="1744" y="528"/>
                                      <a:pt x="1740" y="525"/>
                                      <a:pt x="1735" y="522"/>
                                    </a:cubicBezTo>
                                    <a:cubicBezTo>
                                      <a:pt x="1729" y="519"/>
                                      <a:pt x="1723" y="517"/>
                                      <a:pt x="1716" y="515"/>
                                    </a:cubicBezTo>
                                    <a:cubicBezTo>
                                      <a:pt x="1663" y="500"/>
                                      <a:pt x="1663" y="500"/>
                                      <a:pt x="1663" y="500"/>
                                    </a:cubicBezTo>
                                    <a:cubicBezTo>
                                      <a:pt x="1636" y="492"/>
                                      <a:pt x="1616" y="480"/>
                                      <a:pt x="1602" y="464"/>
                                    </a:cubicBezTo>
                                    <a:cubicBezTo>
                                      <a:pt x="1588" y="448"/>
                                      <a:pt x="1581" y="428"/>
                                      <a:pt x="1581" y="406"/>
                                    </a:cubicBezTo>
                                    <a:cubicBezTo>
                                      <a:pt x="1581" y="386"/>
                                      <a:pt x="1586" y="369"/>
                                      <a:pt x="1597" y="355"/>
                                    </a:cubicBezTo>
                                    <a:cubicBezTo>
                                      <a:pt x="1607" y="340"/>
                                      <a:pt x="1621" y="328"/>
                                      <a:pt x="1639" y="320"/>
                                    </a:cubicBezTo>
                                    <a:cubicBezTo>
                                      <a:pt x="1657" y="312"/>
                                      <a:pt x="1677" y="308"/>
                                      <a:pt x="1700" y="308"/>
                                    </a:cubicBezTo>
                                    <a:cubicBezTo>
                                      <a:pt x="1731" y="308"/>
                                      <a:pt x="1758" y="315"/>
                                      <a:pt x="1781" y="330"/>
                                    </a:cubicBezTo>
                                    <a:cubicBezTo>
                                      <a:pt x="1804" y="344"/>
                                      <a:pt x="1821" y="364"/>
                                      <a:pt x="1831" y="391"/>
                                    </a:cubicBezTo>
                                    <a:cubicBezTo>
                                      <a:pt x="1770" y="419"/>
                                      <a:pt x="1770" y="419"/>
                                      <a:pt x="1770" y="419"/>
                                    </a:cubicBezTo>
                                    <a:cubicBezTo>
                                      <a:pt x="1765" y="405"/>
                                      <a:pt x="1756" y="394"/>
                                      <a:pt x="1743" y="386"/>
                                    </a:cubicBezTo>
                                    <a:cubicBezTo>
                                      <a:pt x="1731" y="377"/>
                                      <a:pt x="1717" y="373"/>
                                      <a:pt x="1700" y="373"/>
                                    </a:cubicBezTo>
                                    <a:cubicBezTo>
                                      <a:pt x="1688" y="373"/>
                                      <a:pt x="1678" y="376"/>
                                      <a:pt x="1671" y="381"/>
                                    </a:cubicBezTo>
                                    <a:close/>
                                    <a:moveTo>
                                      <a:pt x="1020" y="315"/>
                                    </a:moveTo>
                                    <a:cubicBezTo>
                                      <a:pt x="1101" y="315"/>
                                      <a:pt x="1101" y="315"/>
                                      <a:pt x="1101" y="315"/>
                                    </a:cubicBezTo>
                                    <a:cubicBezTo>
                                      <a:pt x="1101" y="634"/>
                                      <a:pt x="1101" y="634"/>
                                      <a:pt x="1101" y="634"/>
                                    </a:cubicBezTo>
                                    <a:cubicBezTo>
                                      <a:pt x="1020" y="634"/>
                                      <a:pt x="1020" y="634"/>
                                      <a:pt x="1020" y="634"/>
                                    </a:cubicBezTo>
                                    <a:lnTo>
                                      <a:pt x="1020" y="315"/>
                                    </a:lnTo>
                                    <a:close/>
                                    <a:moveTo>
                                      <a:pt x="763" y="315"/>
                                    </a:moveTo>
                                    <a:cubicBezTo>
                                      <a:pt x="945" y="315"/>
                                      <a:pt x="945" y="315"/>
                                      <a:pt x="945" y="315"/>
                                    </a:cubicBezTo>
                                    <a:cubicBezTo>
                                      <a:pt x="945" y="386"/>
                                      <a:pt x="945" y="386"/>
                                      <a:pt x="945" y="386"/>
                                    </a:cubicBezTo>
                                    <a:cubicBezTo>
                                      <a:pt x="843" y="386"/>
                                      <a:pt x="843" y="386"/>
                                      <a:pt x="843" y="386"/>
                                    </a:cubicBezTo>
                                    <a:cubicBezTo>
                                      <a:pt x="843" y="634"/>
                                      <a:pt x="843" y="634"/>
                                      <a:pt x="843" y="634"/>
                                    </a:cubicBezTo>
                                    <a:cubicBezTo>
                                      <a:pt x="763" y="634"/>
                                      <a:pt x="763" y="634"/>
                                      <a:pt x="763" y="634"/>
                                    </a:cubicBezTo>
                                    <a:lnTo>
                                      <a:pt x="763" y="315"/>
                                    </a:lnTo>
                                    <a:close/>
                                    <a:moveTo>
                                      <a:pt x="1019" y="175"/>
                                    </a:moveTo>
                                    <a:cubicBezTo>
                                      <a:pt x="1101" y="175"/>
                                      <a:pt x="1101" y="175"/>
                                      <a:pt x="1101" y="175"/>
                                    </a:cubicBezTo>
                                    <a:cubicBezTo>
                                      <a:pt x="1101" y="259"/>
                                      <a:pt x="1101" y="259"/>
                                      <a:pt x="1101" y="259"/>
                                    </a:cubicBezTo>
                                    <a:cubicBezTo>
                                      <a:pt x="1019" y="259"/>
                                      <a:pt x="1019" y="259"/>
                                      <a:pt x="1019" y="259"/>
                                    </a:cubicBezTo>
                                    <a:lnTo>
                                      <a:pt x="1019" y="175"/>
                                    </a:lnTo>
                                    <a:close/>
                                    <a:moveTo>
                                      <a:pt x="95" y="426"/>
                                    </a:moveTo>
                                    <a:cubicBezTo>
                                      <a:pt x="87" y="440"/>
                                      <a:pt x="84" y="457"/>
                                      <a:pt x="84" y="475"/>
                                    </a:cubicBezTo>
                                    <a:cubicBezTo>
                                      <a:pt x="84" y="493"/>
                                      <a:pt x="87" y="509"/>
                                      <a:pt x="95" y="523"/>
                                    </a:cubicBezTo>
                                    <a:cubicBezTo>
                                      <a:pt x="102" y="537"/>
                                      <a:pt x="112" y="548"/>
                                      <a:pt x="125" y="556"/>
                                    </a:cubicBezTo>
                                    <a:cubicBezTo>
                                      <a:pt x="138" y="564"/>
                                      <a:pt x="152" y="568"/>
                                      <a:pt x="168" y="568"/>
                                    </a:cubicBezTo>
                                    <a:cubicBezTo>
                                      <a:pt x="186" y="568"/>
                                      <a:pt x="202" y="563"/>
                                      <a:pt x="215" y="554"/>
                                    </a:cubicBezTo>
                                    <a:cubicBezTo>
                                      <a:pt x="229" y="544"/>
                                      <a:pt x="239" y="531"/>
                                      <a:pt x="244" y="515"/>
                                    </a:cubicBezTo>
                                    <a:cubicBezTo>
                                      <a:pt x="315" y="546"/>
                                      <a:pt x="315" y="546"/>
                                      <a:pt x="315" y="546"/>
                                    </a:cubicBezTo>
                                    <a:cubicBezTo>
                                      <a:pt x="309" y="564"/>
                                      <a:pt x="298" y="581"/>
                                      <a:pt x="284" y="595"/>
                                    </a:cubicBezTo>
                                    <a:cubicBezTo>
                                      <a:pt x="270" y="610"/>
                                      <a:pt x="253" y="621"/>
                                      <a:pt x="233" y="629"/>
                                    </a:cubicBezTo>
                                    <a:cubicBezTo>
                                      <a:pt x="213" y="637"/>
                                      <a:pt x="192" y="641"/>
                                      <a:pt x="168" y="641"/>
                                    </a:cubicBezTo>
                                    <a:cubicBezTo>
                                      <a:pt x="136" y="641"/>
                                      <a:pt x="107" y="634"/>
                                      <a:pt x="82" y="619"/>
                                    </a:cubicBezTo>
                                    <a:cubicBezTo>
                                      <a:pt x="57" y="605"/>
                                      <a:pt x="37" y="585"/>
                                      <a:pt x="22" y="560"/>
                                    </a:cubicBezTo>
                                    <a:cubicBezTo>
                                      <a:pt x="7" y="534"/>
                                      <a:pt x="0" y="506"/>
                                      <a:pt x="0" y="474"/>
                                    </a:cubicBezTo>
                                    <a:cubicBezTo>
                                      <a:pt x="0" y="442"/>
                                      <a:pt x="7" y="414"/>
                                      <a:pt x="22" y="389"/>
                                    </a:cubicBezTo>
                                    <a:cubicBezTo>
                                      <a:pt x="36" y="363"/>
                                      <a:pt x="56" y="344"/>
                                      <a:pt x="82" y="329"/>
                                    </a:cubicBezTo>
                                    <a:cubicBezTo>
                                      <a:pt x="107" y="315"/>
                                      <a:pt x="136" y="308"/>
                                      <a:pt x="168" y="308"/>
                                    </a:cubicBezTo>
                                    <a:cubicBezTo>
                                      <a:pt x="191" y="308"/>
                                      <a:pt x="213" y="312"/>
                                      <a:pt x="232" y="320"/>
                                    </a:cubicBezTo>
                                    <a:cubicBezTo>
                                      <a:pt x="252" y="328"/>
                                      <a:pt x="269" y="339"/>
                                      <a:pt x="283" y="353"/>
                                    </a:cubicBezTo>
                                    <a:cubicBezTo>
                                      <a:pt x="298" y="367"/>
                                      <a:pt x="308" y="384"/>
                                      <a:pt x="315" y="404"/>
                                    </a:cubicBezTo>
                                    <a:cubicBezTo>
                                      <a:pt x="244" y="434"/>
                                      <a:pt x="244" y="434"/>
                                      <a:pt x="244" y="434"/>
                                    </a:cubicBezTo>
                                    <a:cubicBezTo>
                                      <a:pt x="239" y="418"/>
                                      <a:pt x="229" y="405"/>
                                      <a:pt x="215" y="396"/>
                                    </a:cubicBezTo>
                                    <a:cubicBezTo>
                                      <a:pt x="201" y="386"/>
                                      <a:pt x="186" y="381"/>
                                      <a:pt x="168" y="381"/>
                                    </a:cubicBezTo>
                                    <a:cubicBezTo>
                                      <a:pt x="152" y="381"/>
                                      <a:pt x="138" y="385"/>
                                      <a:pt x="125" y="393"/>
                                    </a:cubicBezTo>
                                    <a:cubicBezTo>
                                      <a:pt x="112" y="401"/>
                                      <a:pt x="102" y="412"/>
                                      <a:pt x="95" y="426"/>
                                    </a:cubicBezTo>
                                    <a:close/>
                                    <a:moveTo>
                                      <a:pt x="1431" y="329"/>
                                    </a:moveTo>
                                    <a:cubicBezTo>
                                      <a:pt x="1406" y="315"/>
                                      <a:pt x="1377" y="308"/>
                                      <a:pt x="1346" y="308"/>
                                    </a:cubicBezTo>
                                    <a:cubicBezTo>
                                      <a:pt x="1314" y="308"/>
                                      <a:pt x="1286" y="315"/>
                                      <a:pt x="1260" y="329"/>
                                    </a:cubicBezTo>
                                    <a:cubicBezTo>
                                      <a:pt x="1234" y="344"/>
                                      <a:pt x="1213" y="363"/>
                                      <a:pt x="1198" y="388"/>
                                    </a:cubicBezTo>
                                    <a:cubicBezTo>
                                      <a:pt x="1183" y="413"/>
                                      <a:pt x="1176" y="442"/>
                                      <a:pt x="1176" y="475"/>
                                    </a:cubicBezTo>
                                    <a:cubicBezTo>
                                      <a:pt x="1176" y="507"/>
                                      <a:pt x="1183" y="535"/>
                                      <a:pt x="1199" y="560"/>
                                    </a:cubicBezTo>
                                    <a:cubicBezTo>
                                      <a:pt x="1214" y="585"/>
                                      <a:pt x="1234" y="605"/>
                                      <a:pt x="1260" y="620"/>
                                    </a:cubicBezTo>
                                    <a:cubicBezTo>
                                      <a:pt x="1286" y="634"/>
                                      <a:pt x="1314" y="641"/>
                                      <a:pt x="1346" y="641"/>
                                    </a:cubicBezTo>
                                    <a:cubicBezTo>
                                      <a:pt x="1377" y="641"/>
                                      <a:pt x="1405" y="634"/>
                                      <a:pt x="1431" y="620"/>
                                    </a:cubicBezTo>
                                    <a:cubicBezTo>
                                      <a:pt x="1457" y="605"/>
                                      <a:pt x="1477" y="585"/>
                                      <a:pt x="1492" y="560"/>
                                    </a:cubicBezTo>
                                    <a:cubicBezTo>
                                      <a:pt x="1508" y="535"/>
                                      <a:pt x="1515" y="507"/>
                                      <a:pt x="1515" y="475"/>
                                    </a:cubicBezTo>
                                    <a:cubicBezTo>
                                      <a:pt x="1515" y="443"/>
                                      <a:pt x="1508" y="413"/>
                                      <a:pt x="1492" y="388"/>
                                    </a:cubicBezTo>
                                    <a:cubicBezTo>
                                      <a:pt x="1477" y="363"/>
                                      <a:pt x="1457" y="344"/>
                                      <a:pt x="1431" y="329"/>
                                    </a:cubicBezTo>
                                    <a:close/>
                                    <a:moveTo>
                                      <a:pt x="1420" y="523"/>
                                    </a:moveTo>
                                    <a:cubicBezTo>
                                      <a:pt x="1413" y="537"/>
                                      <a:pt x="1403" y="548"/>
                                      <a:pt x="1390" y="556"/>
                                    </a:cubicBezTo>
                                    <a:cubicBezTo>
                                      <a:pt x="1377" y="564"/>
                                      <a:pt x="1362" y="568"/>
                                      <a:pt x="1346" y="568"/>
                                    </a:cubicBezTo>
                                    <a:cubicBezTo>
                                      <a:pt x="1329" y="568"/>
                                      <a:pt x="1314" y="564"/>
                                      <a:pt x="1301" y="556"/>
                                    </a:cubicBezTo>
                                    <a:cubicBezTo>
                                      <a:pt x="1288" y="548"/>
                                      <a:pt x="1278" y="537"/>
                                      <a:pt x="1270" y="523"/>
                                    </a:cubicBezTo>
                                    <a:cubicBezTo>
                                      <a:pt x="1263" y="509"/>
                                      <a:pt x="1259" y="493"/>
                                      <a:pt x="1259" y="475"/>
                                    </a:cubicBezTo>
                                    <a:cubicBezTo>
                                      <a:pt x="1259" y="457"/>
                                      <a:pt x="1263" y="440"/>
                                      <a:pt x="1270" y="426"/>
                                    </a:cubicBezTo>
                                    <a:cubicBezTo>
                                      <a:pt x="1278" y="412"/>
                                      <a:pt x="1288" y="401"/>
                                      <a:pt x="1301" y="393"/>
                                    </a:cubicBezTo>
                                    <a:cubicBezTo>
                                      <a:pt x="1314" y="385"/>
                                      <a:pt x="1329" y="381"/>
                                      <a:pt x="1346" y="381"/>
                                    </a:cubicBezTo>
                                    <a:cubicBezTo>
                                      <a:pt x="1362" y="381"/>
                                      <a:pt x="1377" y="385"/>
                                      <a:pt x="1390" y="393"/>
                                    </a:cubicBezTo>
                                    <a:cubicBezTo>
                                      <a:pt x="1403" y="401"/>
                                      <a:pt x="1413" y="412"/>
                                      <a:pt x="1420" y="426"/>
                                    </a:cubicBezTo>
                                    <a:cubicBezTo>
                                      <a:pt x="1428" y="440"/>
                                      <a:pt x="1431" y="456"/>
                                      <a:pt x="1431" y="475"/>
                                    </a:cubicBezTo>
                                    <a:cubicBezTo>
                                      <a:pt x="1431" y="493"/>
                                      <a:pt x="1428" y="509"/>
                                      <a:pt x="1420" y="523"/>
                                    </a:cubicBezTo>
                                    <a:close/>
                                    <a:moveTo>
                                      <a:pt x="3030" y="519"/>
                                    </a:moveTo>
                                    <a:cubicBezTo>
                                      <a:pt x="2932" y="348"/>
                                      <a:pt x="2932" y="348"/>
                                      <a:pt x="2932" y="348"/>
                                    </a:cubicBezTo>
                                    <a:cubicBezTo>
                                      <a:pt x="2935" y="345"/>
                                      <a:pt x="2935" y="345"/>
                                      <a:pt x="2935" y="345"/>
                                    </a:cubicBezTo>
                                    <a:cubicBezTo>
                                      <a:pt x="2977" y="309"/>
                                      <a:pt x="2991" y="252"/>
                                      <a:pt x="2971" y="201"/>
                                    </a:cubicBezTo>
                                    <a:cubicBezTo>
                                      <a:pt x="2952" y="150"/>
                                      <a:pt x="2904" y="117"/>
                                      <a:pt x="2849" y="117"/>
                                    </a:cubicBezTo>
                                    <a:cubicBezTo>
                                      <a:pt x="2652" y="117"/>
                                      <a:pt x="2652" y="117"/>
                                      <a:pt x="2652" y="117"/>
                                    </a:cubicBezTo>
                                    <a:cubicBezTo>
                                      <a:pt x="2651" y="112"/>
                                      <a:pt x="2651" y="112"/>
                                      <a:pt x="2651" y="112"/>
                                    </a:cubicBezTo>
                                    <a:cubicBezTo>
                                      <a:pt x="2641" y="58"/>
                                      <a:pt x="2599" y="17"/>
                                      <a:pt x="2545" y="8"/>
                                    </a:cubicBezTo>
                                    <a:cubicBezTo>
                                      <a:pt x="2491" y="0"/>
                                      <a:pt x="2438" y="24"/>
                                      <a:pt x="2410" y="72"/>
                                    </a:cubicBezTo>
                                    <a:cubicBezTo>
                                      <a:pt x="2312" y="243"/>
                                      <a:pt x="2312" y="243"/>
                                      <a:pt x="2312" y="243"/>
                                    </a:cubicBezTo>
                                    <a:cubicBezTo>
                                      <a:pt x="2307" y="241"/>
                                      <a:pt x="2307" y="241"/>
                                      <a:pt x="2307" y="241"/>
                                    </a:cubicBezTo>
                                    <a:cubicBezTo>
                                      <a:pt x="2255" y="223"/>
                                      <a:pt x="2199" y="239"/>
                                      <a:pt x="2165" y="282"/>
                                    </a:cubicBezTo>
                                    <a:cubicBezTo>
                                      <a:pt x="2130" y="324"/>
                                      <a:pt x="2125" y="382"/>
                                      <a:pt x="2152" y="430"/>
                                    </a:cubicBezTo>
                                    <a:cubicBezTo>
                                      <a:pt x="2251" y="600"/>
                                      <a:pt x="2251" y="600"/>
                                      <a:pt x="2251" y="600"/>
                                    </a:cubicBezTo>
                                    <a:cubicBezTo>
                                      <a:pt x="2247" y="604"/>
                                      <a:pt x="2247" y="604"/>
                                      <a:pt x="2247" y="604"/>
                                    </a:cubicBezTo>
                                    <a:cubicBezTo>
                                      <a:pt x="2206" y="640"/>
                                      <a:pt x="2192" y="696"/>
                                      <a:pt x="2211" y="748"/>
                                    </a:cubicBezTo>
                                    <a:cubicBezTo>
                                      <a:pt x="2230" y="799"/>
                                      <a:pt x="2278" y="832"/>
                                      <a:pt x="2333" y="832"/>
                                    </a:cubicBezTo>
                                    <a:cubicBezTo>
                                      <a:pt x="2530" y="832"/>
                                      <a:pt x="2530" y="832"/>
                                      <a:pt x="2530" y="832"/>
                                    </a:cubicBezTo>
                                    <a:cubicBezTo>
                                      <a:pt x="2531" y="837"/>
                                      <a:pt x="2531" y="837"/>
                                      <a:pt x="2531" y="837"/>
                                    </a:cubicBezTo>
                                    <a:cubicBezTo>
                                      <a:pt x="2542" y="891"/>
                                      <a:pt x="2584" y="931"/>
                                      <a:pt x="2638" y="940"/>
                                    </a:cubicBezTo>
                                    <a:cubicBezTo>
                                      <a:pt x="2645" y="941"/>
                                      <a:pt x="2652" y="942"/>
                                      <a:pt x="2660" y="942"/>
                                    </a:cubicBezTo>
                                    <a:cubicBezTo>
                                      <a:pt x="2706" y="942"/>
                                      <a:pt x="2748" y="918"/>
                                      <a:pt x="2772" y="877"/>
                                    </a:cubicBezTo>
                                    <a:cubicBezTo>
                                      <a:pt x="2871" y="706"/>
                                      <a:pt x="2871" y="706"/>
                                      <a:pt x="2871" y="706"/>
                                    </a:cubicBezTo>
                                    <a:cubicBezTo>
                                      <a:pt x="2875" y="708"/>
                                      <a:pt x="2875" y="708"/>
                                      <a:pt x="2875" y="708"/>
                                    </a:cubicBezTo>
                                    <a:cubicBezTo>
                                      <a:pt x="2889" y="713"/>
                                      <a:pt x="2904" y="715"/>
                                      <a:pt x="2918" y="715"/>
                                    </a:cubicBezTo>
                                    <a:cubicBezTo>
                                      <a:pt x="2956" y="715"/>
                                      <a:pt x="2993" y="698"/>
                                      <a:pt x="3018" y="667"/>
                                    </a:cubicBezTo>
                                    <a:cubicBezTo>
                                      <a:pt x="3053" y="625"/>
                                      <a:pt x="3058" y="567"/>
                                      <a:pt x="3030" y="519"/>
                                    </a:cubicBezTo>
                                    <a:close/>
                                    <a:moveTo>
                                      <a:pt x="2849" y="186"/>
                                    </a:moveTo>
                                    <a:cubicBezTo>
                                      <a:pt x="2849" y="186"/>
                                      <a:pt x="2849" y="186"/>
                                      <a:pt x="2849" y="186"/>
                                    </a:cubicBezTo>
                                    <a:cubicBezTo>
                                      <a:pt x="2880" y="186"/>
                                      <a:pt x="2899" y="207"/>
                                      <a:pt x="2906" y="226"/>
                                    </a:cubicBezTo>
                                    <a:cubicBezTo>
                                      <a:pt x="2913" y="245"/>
                                      <a:pt x="2913" y="272"/>
                                      <a:pt x="2889" y="293"/>
                                    </a:cubicBezTo>
                                    <a:cubicBezTo>
                                      <a:pt x="2874" y="306"/>
                                      <a:pt x="2874" y="306"/>
                                      <a:pt x="2874" y="306"/>
                                    </a:cubicBezTo>
                                    <a:cubicBezTo>
                                      <a:pt x="2742" y="306"/>
                                      <a:pt x="2742" y="306"/>
                                      <a:pt x="2742" y="306"/>
                                    </a:cubicBezTo>
                                    <a:cubicBezTo>
                                      <a:pt x="2712" y="306"/>
                                      <a:pt x="2686" y="284"/>
                                      <a:pt x="2680" y="255"/>
                                    </a:cubicBezTo>
                                    <a:cubicBezTo>
                                      <a:pt x="2666" y="186"/>
                                      <a:pt x="2666" y="186"/>
                                      <a:pt x="2666" y="186"/>
                                    </a:cubicBezTo>
                                    <a:lnTo>
                                      <a:pt x="2849" y="186"/>
                                    </a:lnTo>
                                    <a:close/>
                                    <a:moveTo>
                                      <a:pt x="2471" y="107"/>
                                    </a:moveTo>
                                    <a:cubicBezTo>
                                      <a:pt x="2471" y="107"/>
                                      <a:pt x="2471" y="107"/>
                                      <a:pt x="2471" y="107"/>
                                    </a:cubicBezTo>
                                    <a:cubicBezTo>
                                      <a:pt x="2486" y="80"/>
                                      <a:pt x="2513" y="74"/>
                                      <a:pt x="2533" y="77"/>
                                    </a:cubicBezTo>
                                    <a:cubicBezTo>
                                      <a:pt x="2553" y="81"/>
                                      <a:pt x="2577" y="95"/>
                                      <a:pt x="2583" y="125"/>
                                    </a:cubicBezTo>
                                    <a:cubicBezTo>
                                      <a:pt x="2587" y="145"/>
                                      <a:pt x="2587" y="145"/>
                                      <a:pt x="2587" y="145"/>
                                    </a:cubicBezTo>
                                    <a:cubicBezTo>
                                      <a:pt x="2521" y="259"/>
                                      <a:pt x="2521" y="259"/>
                                      <a:pt x="2521" y="259"/>
                                    </a:cubicBezTo>
                                    <a:cubicBezTo>
                                      <a:pt x="2506" y="286"/>
                                      <a:pt x="2474" y="298"/>
                                      <a:pt x="2445" y="288"/>
                                    </a:cubicBezTo>
                                    <a:cubicBezTo>
                                      <a:pt x="2379" y="266"/>
                                      <a:pt x="2379" y="266"/>
                                      <a:pt x="2379" y="266"/>
                                    </a:cubicBezTo>
                                    <a:lnTo>
                                      <a:pt x="2471" y="107"/>
                                    </a:lnTo>
                                    <a:close/>
                                    <a:moveTo>
                                      <a:pt x="2213" y="395"/>
                                    </a:moveTo>
                                    <a:cubicBezTo>
                                      <a:pt x="2197" y="368"/>
                                      <a:pt x="2206" y="342"/>
                                      <a:pt x="2219" y="326"/>
                                    </a:cubicBezTo>
                                    <a:cubicBezTo>
                                      <a:pt x="2228" y="314"/>
                                      <a:pt x="2245" y="304"/>
                                      <a:pt x="2265" y="304"/>
                                    </a:cubicBezTo>
                                    <a:cubicBezTo>
                                      <a:pt x="2271" y="304"/>
                                      <a:pt x="2278" y="305"/>
                                      <a:pt x="2285" y="307"/>
                                    </a:cubicBezTo>
                                    <a:cubicBezTo>
                                      <a:pt x="2304" y="314"/>
                                      <a:pt x="2304" y="314"/>
                                      <a:pt x="2304" y="314"/>
                                    </a:cubicBezTo>
                                    <a:cubicBezTo>
                                      <a:pt x="2370" y="428"/>
                                      <a:pt x="2370" y="428"/>
                                      <a:pt x="2370" y="428"/>
                                    </a:cubicBezTo>
                                    <a:cubicBezTo>
                                      <a:pt x="2385" y="454"/>
                                      <a:pt x="2380" y="488"/>
                                      <a:pt x="2357" y="508"/>
                                    </a:cubicBezTo>
                                    <a:cubicBezTo>
                                      <a:pt x="2305" y="553"/>
                                      <a:pt x="2305" y="553"/>
                                      <a:pt x="2305" y="553"/>
                                    </a:cubicBezTo>
                                    <a:lnTo>
                                      <a:pt x="2213" y="395"/>
                                    </a:lnTo>
                                    <a:close/>
                                    <a:moveTo>
                                      <a:pt x="2333" y="762"/>
                                    </a:moveTo>
                                    <a:cubicBezTo>
                                      <a:pt x="2302" y="762"/>
                                      <a:pt x="2284" y="742"/>
                                      <a:pt x="2277" y="723"/>
                                    </a:cubicBezTo>
                                    <a:cubicBezTo>
                                      <a:pt x="2269" y="704"/>
                                      <a:pt x="2270" y="677"/>
                                      <a:pt x="2293" y="656"/>
                                    </a:cubicBezTo>
                                    <a:cubicBezTo>
                                      <a:pt x="2309" y="643"/>
                                      <a:pt x="2309" y="643"/>
                                      <a:pt x="2309" y="643"/>
                                    </a:cubicBezTo>
                                    <a:cubicBezTo>
                                      <a:pt x="2440" y="643"/>
                                      <a:pt x="2440" y="643"/>
                                      <a:pt x="2440" y="643"/>
                                    </a:cubicBezTo>
                                    <a:cubicBezTo>
                                      <a:pt x="2471" y="643"/>
                                      <a:pt x="2497" y="664"/>
                                      <a:pt x="2503" y="694"/>
                                    </a:cubicBezTo>
                                    <a:cubicBezTo>
                                      <a:pt x="2516" y="762"/>
                                      <a:pt x="2516" y="762"/>
                                      <a:pt x="2516" y="762"/>
                                    </a:cubicBezTo>
                                    <a:cubicBezTo>
                                      <a:pt x="2333" y="762"/>
                                      <a:pt x="2333" y="762"/>
                                      <a:pt x="2333" y="762"/>
                                    </a:cubicBezTo>
                                    <a:close/>
                                    <a:moveTo>
                                      <a:pt x="2571" y="680"/>
                                    </a:moveTo>
                                    <a:cubicBezTo>
                                      <a:pt x="2559" y="618"/>
                                      <a:pt x="2504" y="573"/>
                                      <a:pt x="2440" y="573"/>
                                    </a:cubicBezTo>
                                    <a:cubicBezTo>
                                      <a:pt x="2389" y="573"/>
                                      <a:pt x="2389" y="573"/>
                                      <a:pt x="2389" y="573"/>
                                    </a:cubicBezTo>
                                    <a:cubicBezTo>
                                      <a:pt x="2403" y="560"/>
                                      <a:pt x="2403" y="560"/>
                                      <a:pt x="2403" y="560"/>
                                    </a:cubicBezTo>
                                    <a:cubicBezTo>
                                      <a:pt x="2451" y="518"/>
                                      <a:pt x="2462" y="448"/>
                                      <a:pt x="2431" y="393"/>
                                    </a:cubicBezTo>
                                    <a:cubicBezTo>
                                      <a:pt x="2405" y="348"/>
                                      <a:pt x="2405" y="348"/>
                                      <a:pt x="2405" y="348"/>
                                    </a:cubicBezTo>
                                    <a:cubicBezTo>
                                      <a:pt x="2423" y="354"/>
                                      <a:pt x="2423" y="354"/>
                                      <a:pt x="2423" y="354"/>
                                    </a:cubicBezTo>
                                    <a:cubicBezTo>
                                      <a:pt x="2437" y="359"/>
                                      <a:pt x="2451" y="361"/>
                                      <a:pt x="2466" y="361"/>
                                    </a:cubicBezTo>
                                    <a:cubicBezTo>
                                      <a:pt x="2512" y="361"/>
                                      <a:pt x="2557" y="337"/>
                                      <a:pt x="2582" y="294"/>
                                    </a:cubicBezTo>
                                    <a:cubicBezTo>
                                      <a:pt x="2607" y="250"/>
                                      <a:pt x="2607" y="250"/>
                                      <a:pt x="2607" y="250"/>
                                    </a:cubicBezTo>
                                    <a:cubicBezTo>
                                      <a:pt x="2611" y="268"/>
                                      <a:pt x="2611" y="268"/>
                                      <a:pt x="2611" y="268"/>
                                    </a:cubicBezTo>
                                    <a:cubicBezTo>
                                      <a:pt x="2624" y="331"/>
                                      <a:pt x="2679" y="376"/>
                                      <a:pt x="2742" y="376"/>
                                    </a:cubicBezTo>
                                    <a:cubicBezTo>
                                      <a:pt x="2794" y="376"/>
                                      <a:pt x="2794" y="376"/>
                                      <a:pt x="2794" y="376"/>
                                    </a:cubicBezTo>
                                    <a:cubicBezTo>
                                      <a:pt x="2780" y="389"/>
                                      <a:pt x="2780" y="389"/>
                                      <a:pt x="2780" y="389"/>
                                    </a:cubicBezTo>
                                    <a:cubicBezTo>
                                      <a:pt x="2732" y="431"/>
                                      <a:pt x="2720" y="501"/>
                                      <a:pt x="2752" y="556"/>
                                    </a:cubicBezTo>
                                    <a:cubicBezTo>
                                      <a:pt x="2778" y="601"/>
                                      <a:pt x="2778" y="601"/>
                                      <a:pt x="2778" y="601"/>
                                    </a:cubicBezTo>
                                    <a:cubicBezTo>
                                      <a:pt x="2760" y="594"/>
                                      <a:pt x="2760" y="594"/>
                                      <a:pt x="2760" y="594"/>
                                    </a:cubicBezTo>
                                    <a:cubicBezTo>
                                      <a:pt x="2699" y="574"/>
                                      <a:pt x="2633" y="599"/>
                                      <a:pt x="2601" y="654"/>
                                    </a:cubicBezTo>
                                    <a:cubicBezTo>
                                      <a:pt x="2575" y="699"/>
                                      <a:pt x="2575" y="699"/>
                                      <a:pt x="2575" y="699"/>
                                    </a:cubicBezTo>
                                    <a:lnTo>
                                      <a:pt x="2571" y="680"/>
                                    </a:lnTo>
                                    <a:close/>
                                    <a:moveTo>
                                      <a:pt x="2712" y="842"/>
                                    </a:moveTo>
                                    <a:cubicBezTo>
                                      <a:pt x="2712" y="842"/>
                                      <a:pt x="2712" y="842"/>
                                      <a:pt x="2712" y="842"/>
                                    </a:cubicBezTo>
                                    <a:cubicBezTo>
                                      <a:pt x="2696" y="868"/>
                                      <a:pt x="2669" y="874"/>
                                      <a:pt x="2649" y="871"/>
                                    </a:cubicBezTo>
                                    <a:cubicBezTo>
                                      <a:pt x="2629" y="868"/>
                                      <a:pt x="2606" y="854"/>
                                      <a:pt x="2600" y="823"/>
                                    </a:cubicBezTo>
                                    <a:cubicBezTo>
                                      <a:pt x="2596" y="803"/>
                                      <a:pt x="2596" y="803"/>
                                      <a:pt x="2596" y="803"/>
                                    </a:cubicBezTo>
                                    <a:cubicBezTo>
                                      <a:pt x="2662" y="689"/>
                                      <a:pt x="2662" y="689"/>
                                      <a:pt x="2662" y="689"/>
                                    </a:cubicBezTo>
                                    <a:cubicBezTo>
                                      <a:pt x="2677" y="663"/>
                                      <a:pt x="2708" y="651"/>
                                      <a:pt x="2737" y="661"/>
                                    </a:cubicBezTo>
                                    <a:cubicBezTo>
                                      <a:pt x="2803" y="683"/>
                                      <a:pt x="2803" y="683"/>
                                      <a:pt x="2803" y="683"/>
                                    </a:cubicBezTo>
                                    <a:lnTo>
                                      <a:pt x="2712" y="842"/>
                                    </a:lnTo>
                                    <a:close/>
                                    <a:moveTo>
                                      <a:pt x="2964" y="623"/>
                                    </a:moveTo>
                                    <a:cubicBezTo>
                                      <a:pt x="2951" y="638"/>
                                      <a:pt x="2927" y="652"/>
                                      <a:pt x="2898" y="642"/>
                                    </a:cubicBezTo>
                                    <a:cubicBezTo>
                                      <a:pt x="2878" y="635"/>
                                      <a:pt x="2878" y="635"/>
                                      <a:pt x="2878" y="635"/>
                                    </a:cubicBezTo>
                                    <a:cubicBezTo>
                                      <a:pt x="2813" y="521"/>
                                      <a:pt x="2813" y="521"/>
                                      <a:pt x="2813" y="521"/>
                                    </a:cubicBezTo>
                                    <a:cubicBezTo>
                                      <a:pt x="2797" y="495"/>
                                      <a:pt x="2803" y="461"/>
                                      <a:pt x="2826" y="441"/>
                                    </a:cubicBezTo>
                                    <a:cubicBezTo>
                                      <a:pt x="2878" y="395"/>
                                      <a:pt x="2878" y="395"/>
                                      <a:pt x="2878" y="395"/>
                                    </a:cubicBezTo>
                                    <a:cubicBezTo>
                                      <a:pt x="2970" y="554"/>
                                      <a:pt x="2970" y="554"/>
                                      <a:pt x="2970" y="554"/>
                                    </a:cubicBezTo>
                                    <a:cubicBezTo>
                                      <a:pt x="2985" y="581"/>
                                      <a:pt x="2977" y="607"/>
                                      <a:pt x="2964" y="623"/>
                                    </a:cubicBezTo>
                                    <a:close/>
                                    <a:moveTo>
                                      <a:pt x="1921" y="312"/>
                                    </a:moveTo>
                                    <a:cubicBezTo>
                                      <a:pt x="1923" y="305"/>
                                      <a:pt x="1923" y="305"/>
                                      <a:pt x="1923" y="305"/>
                                    </a:cubicBezTo>
                                    <a:cubicBezTo>
                                      <a:pt x="1923" y="301"/>
                                      <a:pt x="1922" y="298"/>
                                      <a:pt x="1919" y="296"/>
                                    </a:cubicBezTo>
                                    <a:cubicBezTo>
                                      <a:pt x="1917" y="294"/>
                                      <a:pt x="1913" y="293"/>
                                      <a:pt x="1909" y="293"/>
                                    </a:cubicBezTo>
                                    <a:cubicBezTo>
                                      <a:pt x="1894" y="293"/>
                                      <a:pt x="1894" y="293"/>
                                      <a:pt x="1894" y="293"/>
                                    </a:cubicBezTo>
                                    <a:cubicBezTo>
                                      <a:pt x="1894" y="332"/>
                                      <a:pt x="1894" y="332"/>
                                      <a:pt x="1894" y="332"/>
                                    </a:cubicBezTo>
                                    <a:cubicBezTo>
                                      <a:pt x="1902" y="332"/>
                                      <a:pt x="1902" y="332"/>
                                      <a:pt x="1902" y="332"/>
                                    </a:cubicBezTo>
                                    <a:cubicBezTo>
                                      <a:pt x="1902" y="318"/>
                                      <a:pt x="1902" y="318"/>
                                      <a:pt x="1902" y="318"/>
                                    </a:cubicBezTo>
                                    <a:cubicBezTo>
                                      <a:pt x="1909" y="318"/>
                                      <a:pt x="1909" y="318"/>
                                      <a:pt x="1909" y="318"/>
                                    </a:cubicBezTo>
                                    <a:cubicBezTo>
                                      <a:pt x="1917" y="332"/>
                                      <a:pt x="1917" y="332"/>
                                      <a:pt x="1917" y="332"/>
                                    </a:cubicBezTo>
                                    <a:cubicBezTo>
                                      <a:pt x="1925" y="332"/>
                                      <a:pt x="1925" y="332"/>
                                      <a:pt x="1925" y="332"/>
                                    </a:cubicBezTo>
                                    <a:cubicBezTo>
                                      <a:pt x="1916" y="316"/>
                                      <a:pt x="1916" y="316"/>
                                      <a:pt x="1916" y="316"/>
                                    </a:cubicBezTo>
                                    <a:lnTo>
                                      <a:pt x="1921" y="312"/>
                                    </a:lnTo>
                                    <a:close/>
                                    <a:moveTo>
                                      <a:pt x="1914" y="309"/>
                                    </a:moveTo>
                                    <a:cubicBezTo>
                                      <a:pt x="1909" y="311"/>
                                      <a:pt x="1909" y="311"/>
                                      <a:pt x="1909" y="311"/>
                                    </a:cubicBezTo>
                                    <a:cubicBezTo>
                                      <a:pt x="1902" y="311"/>
                                      <a:pt x="1902" y="311"/>
                                      <a:pt x="1902" y="311"/>
                                    </a:cubicBezTo>
                                    <a:cubicBezTo>
                                      <a:pt x="1902" y="299"/>
                                      <a:pt x="1902" y="299"/>
                                      <a:pt x="1902" y="299"/>
                                    </a:cubicBezTo>
                                    <a:cubicBezTo>
                                      <a:pt x="1909" y="299"/>
                                      <a:pt x="1909" y="299"/>
                                      <a:pt x="1909" y="299"/>
                                    </a:cubicBezTo>
                                    <a:cubicBezTo>
                                      <a:pt x="1914" y="301"/>
                                      <a:pt x="1914" y="301"/>
                                      <a:pt x="1914" y="301"/>
                                    </a:cubicBezTo>
                                    <a:cubicBezTo>
                                      <a:pt x="1916" y="305"/>
                                      <a:pt x="1916" y="305"/>
                                      <a:pt x="1916" y="305"/>
                                    </a:cubicBezTo>
                                    <a:lnTo>
                                      <a:pt x="1914" y="309"/>
                                    </a:lnTo>
                                    <a:close/>
                                    <a:moveTo>
                                      <a:pt x="1934" y="286"/>
                                    </a:moveTo>
                                    <a:cubicBezTo>
                                      <a:pt x="1931" y="283"/>
                                      <a:pt x="1927" y="280"/>
                                      <a:pt x="1922" y="278"/>
                                    </a:cubicBezTo>
                                    <a:cubicBezTo>
                                      <a:pt x="1918" y="276"/>
                                      <a:pt x="1913" y="275"/>
                                      <a:pt x="1908" y="275"/>
                                    </a:cubicBezTo>
                                    <a:cubicBezTo>
                                      <a:pt x="1901" y="275"/>
                                      <a:pt x="1895" y="277"/>
                                      <a:pt x="1889" y="280"/>
                                    </a:cubicBezTo>
                                    <a:cubicBezTo>
                                      <a:pt x="1883" y="283"/>
                                      <a:pt x="1879" y="288"/>
                                      <a:pt x="1875" y="294"/>
                                    </a:cubicBezTo>
                                    <a:cubicBezTo>
                                      <a:pt x="1872" y="299"/>
                                      <a:pt x="1870" y="306"/>
                                      <a:pt x="1870" y="313"/>
                                    </a:cubicBezTo>
                                    <a:cubicBezTo>
                                      <a:pt x="1870" y="319"/>
                                      <a:pt x="1872" y="326"/>
                                      <a:pt x="1875" y="331"/>
                                    </a:cubicBezTo>
                                    <a:cubicBezTo>
                                      <a:pt x="1879" y="337"/>
                                      <a:pt x="1883" y="342"/>
                                      <a:pt x="1889" y="345"/>
                                    </a:cubicBezTo>
                                    <a:cubicBezTo>
                                      <a:pt x="1895" y="348"/>
                                      <a:pt x="1901" y="350"/>
                                      <a:pt x="1908" y="350"/>
                                    </a:cubicBezTo>
                                    <a:cubicBezTo>
                                      <a:pt x="1915" y="350"/>
                                      <a:pt x="1921" y="348"/>
                                      <a:pt x="1927" y="345"/>
                                    </a:cubicBezTo>
                                    <a:cubicBezTo>
                                      <a:pt x="1932" y="342"/>
                                      <a:pt x="1937" y="337"/>
                                      <a:pt x="1940" y="331"/>
                                    </a:cubicBezTo>
                                    <a:cubicBezTo>
                                      <a:pt x="1944" y="326"/>
                                      <a:pt x="1945" y="319"/>
                                      <a:pt x="1945" y="313"/>
                                    </a:cubicBezTo>
                                    <a:cubicBezTo>
                                      <a:pt x="1945" y="307"/>
                                      <a:pt x="1944" y="302"/>
                                      <a:pt x="1942" y="298"/>
                                    </a:cubicBezTo>
                                    <a:cubicBezTo>
                                      <a:pt x="1940" y="293"/>
                                      <a:pt x="1938" y="289"/>
                                      <a:pt x="1934" y="286"/>
                                    </a:cubicBezTo>
                                    <a:close/>
                                    <a:moveTo>
                                      <a:pt x="1934" y="328"/>
                                    </a:moveTo>
                                    <a:cubicBezTo>
                                      <a:pt x="1931" y="332"/>
                                      <a:pt x="1927" y="336"/>
                                      <a:pt x="1923" y="339"/>
                                    </a:cubicBezTo>
                                    <a:cubicBezTo>
                                      <a:pt x="1918" y="341"/>
                                      <a:pt x="1913" y="343"/>
                                      <a:pt x="1908" y="343"/>
                                    </a:cubicBezTo>
                                    <a:cubicBezTo>
                                      <a:pt x="1902" y="343"/>
                                      <a:pt x="1897" y="341"/>
                                      <a:pt x="1892" y="338"/>
                                    </a:cubicBezTo>
                                    <a:cubicBezTo>
                                      <a:pt x="1888" y="336"/>
                                      <a:pt x="1884" y="332"/>
                                      <a:pt x="1882" y="328"/>
                                    </a:cubicBezTo>
                                    <a:cubicBezTo>
                                      <a:pt x="1879" y="323"/>
                                      <a:pt x="1878" y="318"/>
                                      <a:pt x="1878" y="312"/>
                                    </a:cubicBezTo>
                                    <a:cubicBezTo>
                                      <a:pt x="1878" y="307"/>
                                      <a:pt x="1879" y="302"/>
                                      <a:pt x="1882" y="297"/>
                                    </a:cubicBezTo>
                                    <a:cubicBezTo>
                                      <a:pt x="1884" y="293"/>
                                      <a:pt x="1888" y="289"/>
                                      <a:pt x="1892" y="287"/>
                                    </a:cubicBezTo>
                                    <a:cubicBezTo>
                                      <a:pt x="1897" y="284"/>
                                      <a:pt x="1902" y="282"/>
                                      <a:pt x="1908" y="282"/>
                                    </a:cubicBezTo>
                                    <a:cubicBezTo>
                                      <a:pt x="1913" y="282"/>
                                      <a:pt x="1918" y="284"/>
                                      <a:pt x="1923" y="287"/>
                                    </a:cubicBezTo>
                                    <a:cubicBezTo>
                                      <a:pt x="1927" y="289"/>
                                      <a:pt x="1931" y="293"/>
                                      <a:pt x="1934" y="297"/>
                                    </a:cubicBezTo>
                                    <a:cubicBezTo>
                                      <a:pt x="1936" y="302"/>
                                      <a:pt x="1938" y="307"/>
                                      <a:pt x="1938" y="312"/>
                                    </a:cubicBezTo>
                                    <a:cubicBezTo>
                                      <a:pt x="1938" y="318"/>
                                      <a:pt x="1936" y="323"/>
                                      <a:pt x="1934" y="3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AFA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c:wp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D0136C7" id="JE2504241012JU Plaatjes p4.emf(JU-LOCK)" o:spid="_x0000_s1026" editas="canvas" style="position:absolute;margin-left:0;margin-top:0;width:595.3pt;height:841.9pt;z-index:-251652096;mso-position-horizontal-relative:page;mso-position-vertical-relative:page" coordsize="75603,1069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Ao8P3hwYWNrZXQgZW5kPSJ3Ij8+/+IMWElDQ19Q&#10;Uk9GSUxFAAEBAAAMSExpbm8CEAAAbW50clJHQiBYWVogB84AAgAJAAYAMQAAYWNzcE1TRlQAAAAA&#10;SUVDIHNSR0IAAAAAAAAAAAAAAAA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7" type="#_x0000_t75" style="position:absolute;width:75603;height:106921;visibility:visible;mso-wrap-style:square">
                      <v:fill o:detectmouseclick="t"/>
                      <v:path o:connecttype="none"/>
                    </v:shape>
                    <v:rect id="Rectangle 20" o:spid="_x0000_s1028" style="position:absolute;left:6;width:75603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" stroked="f">
                      <v:fill r:id="rId10" o:title="" recolor="t" rotate="t" type="frame"/>
                    </v:rect>
                    <v:shape id="Freeform 21" o:spid="_x0000_s1029" style="position:absolute;left:6;width:56991;height:52920;visibility:visible;mso-wrap-style:square;v-text-anchor:top" coordsize="17951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" path="m17318,5262c14279,,14279,,14279,v-224,,-224,,-224,c17150,5366,17150,5366,17150,5366v717,1240,310,2486,-258,3184c16350,9208,15568,9583,14741,9583v-310,,-620,-52,-923,-155c12881,9112,12881,9112,12881,9112,10698,5333,10698,5333,10698,5333v-691,-1195,-439,-2725,601,-3636c11306,1697,11306,1697,11306,1697,13234,,13234,,13234,v-285,,-285,,-285,c11170,1562,11170,1562,11170,1562v-1105,968,-1376,2596,-640,3868c12597,9008,12597,9008,12597,9008,9613,7994,9613,7994,9613,7994,9297,7884,8968,7833,8632,7833v-1105,,-2138,587,-2687,1543c3878,12961,3878,12961,3878,12961,3258,9874,3258,9874,3258,9874,2968,8433,1695,7387,223,7387,,7387,,7387,,7387v,181,,181,,181c229,7568,229,7568,229,7568v1382,,2577,982,2849,2338c3723,13142,3723,13142,3723,13142,,13142,,13142,,13142v,187,,187,,187c3743,13329,3743,13329,3743,13329v187,930,187,930,187,930c4175,15492,5138,16422,6384,16629v168,26,336,39,504,39c6907,16661,6907,16661,6907,16661v1072,,2035,-562,2577,-1498c12868,9299,12868,9299,12868,9299v898,303,898,303,898,303c14082,9712,14412,9764,14741,9764v885,,1725,-407,2299,-1105c17841,7684,17951,6354,17318,5262xm9303,15072v-516,898,-1395,1408,-2422,1408c6720,16480,6565,16468,6416,16442,5532,16293,4395,15628,4117,14220v-193,-969,-193,-969,-193,-969c6106,9473,6106,9473,6106,9473,6623,8575,7585,8020,8625,8020v7,-6,7,-6,7,-6c8948,8014,9258,8065,9562,8168v3119,1060,3119,1060,3119,1060l9303,15072xe" fillcolor="#66e09f" stroked="f">
                      <v:path arrowok="t" o:connecttype="custom" o:connectlocs="5498159,1670685;4533330,0;4462214,0;5444822,1703705;5362911,2714625;4680007,3042603;4386971,2993390;4089490,2893060;3396426,1693228;3587233,538798;3589455,538798;4201561,0;4111078,0;3546277,495935;3343089,1724025;3999325,2860040;3051957,2538095;2740507,2486978;1887432,2976880;1231196,4115118;1034357,3134995;70799,2345373;0,2345373;0,2402840;72703,2402840;977211,3145155;1181987,4172585;0,4172585;0,4231958;1188336,4231958;1247705,4527233;2026807,5279708;2186818,5292090;2192850,5289868;3011002,4814253;4085362,2952433;4370462,3048635;4680007,3100070;5409899,2749233;5498159,1670685;2953538,4785360;2184596,5232400;2036967,5220335;1307075,4514850;1245801,4207193;1938547,3007678;2738285,2546350;2740507,2544445;3035766,2593340;4025993,2929890;2953538,4785360" o:connectangles="0,0,0,0,0,0,0,0,0,0,0,0,0,0,0,0,0,0,0,0,0,0,0,0,0,0,0,0,0,0,0,0,0,0,0,0,0,0,0,0,0,0,0,0,0,0,0,0,0,0,0"/>
                      <o:lock v:ext="edit" verticies="t"/>
                    </v:shape>
                    <v:shape id="Freeform 22" o:spid="_x0000_s1030" style="position:absolute;left:61353;top:99402;width:9716;height:2991;visibility:visible;mso-wrap-style:square;v-text-anchor:top" coordsize="3058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" path="m642,354c629,339,613,328,593,320v-19,-8,-41,-12,-66,-12c497,308,470,315,446,329v-24,15,-43,34,-58,59c374,413,367,442,367,474v,32,7,59,21,85c402,584,421,604,445,619v25,15,54,22,87,22c554,641,574,638,593,631v18,-6,34,-15,47,-27c654,592,663,579,670,563,605,532,605,532,605,532v-7,12,-16,21,-28,28c565,567,550,571,533,571v-16,,-32,-4,-45,-12c475,551,465,540,458,525v-4,-8,-6,-17,-7,-27c680,498,680,498,680,498v1,-5,2,-10,2,-16c683,476,683,470,683,464v,-21,-3,-42,-10,-60c666,385,655,368,642,354xm453,436v1,-5,3,-11,5,-16c464,405,473,393,485,385v12,-8,26,-12,42,-12c543,373,557,377,569,385v11,8,20,19,25,33c596,424,597,430,597,436r-144,xm1671,381v-7,6,-11,13,-11,22c1660,408,1661,413,1664,417v3,4,8,7,13,10c1683,430,1689,432,1697,435v51,15,51,15,51,15c1775,458,1795,470,1809,485v14,16,21,36,21,58c1830,563,1825,580,1815,595v-11,14,-25,26,-43,34c1754,637,1733,641,1708,641v-34,,-64,-8,-90,-24c1593,600,1575,578,1566,550v60,-28,60,-28,60,-28c1634,539,1645,553,1660,563v14,10,30,16,48,16c1722,579,1732,576,1740,570v8,-6,12,-14,12,-24c1752,540,1750,536,1747,532v-3,-4,-7,-7,-12,-10c1729,519,1723,517,1716,515v-53,-15,-53,-15,-53,-15c1636,492,1616,480,1602,464v-14,-16,-21,-36,-21,-58c1581,386,1586,369,1597,355v10,-15,24,-27,42,-35c1657,312,1677,308,1700,308v31,,58,7,81,22c1804,344,1821,364,1831,391v-61,28,-61,28,-61,28c1765,405,1756,394,1743,386v-12,-9,-26,-13,-43,-13c1688,373,1678,376,1671,381xm1020,315v81,,81,,81,c1101,634,1101,634,1101,634v-81,,-81,,-81,l1020,315xm763,315v182,,182,,182,c945,386,945,386,945,386v-102,,-102,,-102,c843,634,843,634,843,634v-80,,-80,,-80,l763,315xm1019,175v82,,82,,82,c1101,259,1101,259,1101,259v-82,,-82,,-82,l1019,175xm95,426v-8,14,-11,31,-11,49c84,493,87,509,95,523v7,14,17,25,30,33c138,564,152,568,168,568v18,,34,-5,47,-14c229,544,239,531,244,515v71,31,71,31,71,31c309,564,298,581,284,595v-14,15,-31,26,-51,34c213,637,192,641,168,641v-32,,-61,-7,-86,-22c57,605,37,585,22,560,7,534,,506,,474,,442,7,414,22,389,36,363,56,344,82,329v25,-14,54,-21,86,-21c191,308,213,312,232,320v20,8,37,19,51,33c298,367,308,384,315,404v-71,30,-71,30,-71,30c239,418,229,405,215,396,201,386,186,381,168,381v-16,,-30,4,-43,12c112,401,102,412,95,426xm1431,329v-25,-14,-54,-21,-85,-21c1314,308,1286,315,1260,329v-26,15,-47,34,-62,59c1183,413,1176,442,1176,475v,32,7,60,23,85c1214,585,1234,605,1260,620v26,14,54,21,86,21c1377,641,1405,634,1431,620v26,-15,46,-35,61,-60c1508,535,1515,507,1515,475v,-32,-7,-62,-23,-87c1477,363,1457,344,1431,329xm1420,523v-7,14,-17,25,-30,33c1377,564,1362,568,1346,568v-17,,-32,-4,-45,-12c1288,548,1278,537,1270,523v-7,-14,-11,-30,-11,-48c1259,457,1263,440,1270,426v8,-14,18,-25,31,-33c1314,385,1329,381,1346,381v16,,31,4,44,12c1403,401,1413,412,1420,426v8,14,11,30,11,49c1431,493,1428,509,1420,523xm3030,519c2932,348,2932,348,2932,348v3,-3,3,-3,3,-3c2977,309,2991,252,2971,201v-19,-51,-67,-84,-122,-84c2652,117,2652,117,2652,117v-1,-5,-1,-5,-1,-5c2641,58,2599,17,2545,8,2491,,2438,24,2410,72v-98,171,-98,171,-98,171c2307,241,2307,241,2307,241v-52,-18,-108,-2,-142,41c2130,324,2125,382,2152,430v99,170,99,170,99,170c2247,604,2247,604,2247,604v-41,36,-55,92,-36,144c2230,799,2278,832,2333,832v197,,197,,197,c2531,837,2531,837,2531,837v11,54,53,94,107,103c2645,941,2652,942,2660,942v46,,88,-24,112,-65c2871,706,2871,706,2871,706v4,2,4,2,4,2c2889,713,2904,715,2918,715v38,,75,-17,100,-48c3053,625,3058,567,3030,519xm2849,186v,,,,,c2880,186,2899,207,2906,226v7,19,7,46,-17,67c2874,306,2874,306,2874,306v-132,,-132,,-132,c2712,306,2686,284,2680,255v-14,-69,-14,-69,-14,-69l2849,186xm2471,107v,,,,,c2486,80,2513,74,2533,77v20,4,44,18,50,48c2587,145,2587,145,2587,145v-66,114,-66,114,-66,114c2506,286,2474,298,2445,288v-66,-22,-66,-22,-66,-22l2471,107xm2213,395v-16,-27,-7,-53,6,-69c2228,314,2245,304,2265,304v6,,13,1,20,3c2304,314,2304,314,2304,314v66,114,66,114,66,114c2385,454,2380,488,2357,508v-52,45,-52,45,-52,45l2213,395xm2333,762v-31,,-49,-20,-56,-39c2269,704,2270,677,2293,656v16,-13,16,-13,16,-13c2440,643,2440,643,2440,643v31,,57,21,63,51c2516,762,2516,762,2516,762v-183,,-183,,-183,xm2571,680c2559,618,2504,573,2440,573v-51,,-51,,-51,c2403,560,2403,560,2403,560v48,-42,59,-112,28,-167c2405,348,2405,348,2405,348v18,6,18,6,18,6c2437,359,2451,361,2466,361v46,,91,-24,116,-67c2607,250,2607,250,2607,250v4,18,4,18,4,18c2624,331,2679,376,2742,376v52,,52,,52,c2780,389,2780,389,2780,389v-48,42,-60,112,-28,167c2778,601,2778,601,2778,601v-18,-7,-18,-7,-18,-7c2699,574,2633,599,2601,654v-26,45,-26,45,-26,45l2571,680xm2712,842v,,,,,c2696,868,2669,874,2649,871v-20,-3,-43,-17,-49,-48c2596,803,2596,803,2596,803v66,-114,66,-114,66,-114c2677,663,2708,651,2737,661v66,22,66,22,66,22l2712,842xm2964,623v-13,15,-37,29,-66,19c2878,635,2878,635,2878,635,2813,521,2813,521,2813,521v-16,-26,-10,-60,13,-80c2878,395,2878,395,2878,395v92,159,92,159,92,159c2985,581,2977,607,2964,623xm1921,312v2,-7,2,-7,2,-7c1923,301,1922,298,1919,296v-2,-2,-6,-3,-10,-3c1894,293,1894,293,1894,293v,39,,39,,39c1902,332,1902,332,1902,332v,-14,,-14,,-14c1909,318,1909,318,1909,318v8,14,8,14,8,14c1925,332,1925,332,1925,332v-9,-16,-9,-16,-9,-16l1921,312xm1914,309v-5,2,-5,2,-5,2c1902,311,1902,311,1902,311v,-12,,-12,,-12c1909,299,1909,299,1909,299v5,2,5,2,5,2c1916,305,1916,305,1916,305r-2,4xm1934,286v-3,-3,-7,-6,-12,-8c1918,276,1913,275,1908,275v-7,,-13,2,-19,5c1883,283,1879,288,1875,294v-3,5,-5,12,-5,19c1870,319,1872,326,1875,331v4,6,8,11,14,14c1895,348,1901,350,1908,350v7,,13,-2,19,-5c1932,342,1937,337,1940,331v4,-5,5,-12,5,-18c1945,307,1944,302,1942,298v-2,-5,-4,-9,-8,-12xm1934,328v-3,4,-7,8,-11,11c1918,341,1913,343,1908,343v-6,,-11,-2,-16,-5c1888,336,1884,332,1882,328v-3,-5,-4,-10,-4,-16c1878,307,1879,302,1882,297v2,-4,6,-8,10,-10c1897,284,1902,282,1908,282v5,,10,2,15,5c1927,289,1931,293,1934,297v2,5,4,10,4,15c1938,318,1936,323,1934,328xe" fillcolor="#fafafa" stroked="f">
                      <v:path arrowok="t" o:connecttype="custom" o:connectlocs="123271,123190;188401,200343;169338,181293;216677,153035;145510,133350;189671,138430;532796,135573;576639,188913;516593,165735;555035,168910;502296,128905;581723,124143;324062,100013;242411,100013;242411,201295;323744,82233;39713,176530;90229,188913;0,150495;89911,112078;39713,124778;380614,123190;454640,196850;451145,166053;399994,150813;451145,135255;932472,109538;808566,2540;683707,136525;803800,264160;912139,224155;905149,59055;871154,97155;785056,33973;776795,91440;719608,96520;732316,175578;733587,204153;816826,215900;764087,110490;829535,85090;882592,190818;861623,267335;845738,218758;920717,203835;943592,175895;606504,93028;606504,100965;608092,98108;608092,95568;606186,87313;600150,109538;616988,94615;601103,107315;606186,89535" o:connectangles="0,0,0,0,0,0,0,0,0,0,0,0,0,0,0,0,0,0,0,0,0,0,0,0,0,0,0,0,0,0,0,0,0,0,0,0,0,0,0,0,0,0,0,0,0,0,0,0,0,0,0,0,0,0,0"/>
                      <o:lock v:ext="edit" verticies="t"/>
                    </v:shape>
                    <w10:wrap anchorx="page" anchory="page"/>
                  </v:group>
                </w:pict>
              </mc:Fallback>
            </mc:AlternateContent>
          </w:r>
          <w:r>
            <w:t xml:space="preserve"> </w:t>
          </w:r>
        </w:p>
      </w:sdtContent>
    </w:sdt>
    <w:sectPr w:rsidR="00C75EC7" w:rsidRPr="00C75EC7" w:rsidSect="009438B0">
      <w:headerReference w:type="default" r:id="rId15"/>
      <w:headerReference w:type="first" r:id="rId16"/>
      <w:pgSz w:w="11906" w:h="16838" w:code="9"/>
      <w:pgMar w:top="1219" w:right="1134" w:bottom="992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22B89" w14:textId="77777777" w:rsidR="00EF74B1" w:rsidRDefault="00EF74B1" w:rsidP="007910B2">
      <w:pPr>
        <w:spacing w:line="240" w:lineRule="auto"/>
      </w:pPr>
      <w:r>
        <w:separator/>
      </w:r>
    </w:p>
  </w:endnote>
  <w:endnote w:type="continuationSeparator" w:id="0">
    <w:p w14:paraId="73E51542" w14:textId="77777777" w:rsidR="00EF74B1" w:rsidRDefault="00EF74B1" w:rsidP="00791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10789" w:tblpY="16032"/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</w:tblGrid>
    <w:tr w:rsidR="007E1414" w:rsidRPr="007C2085" w14:paraId="34EA9FD4" w14:textId="77777777" w:rsidTr="000558BC">
      <w:trPr>
        <w:trHeight w:hRule="exact" w:val="180"/>
      </w:trPr>
      <w:tc>
        <w:tcPr>
          <w:tcW w:w="397" w:type="dxa"/>
          <w:shd w:val="clear" w:color="auto" w:fill="auto"/>
        </w:tcPr>
        <w:p w14:paraId="5E712022" w14:textId="77777777" w:rsidR="007E1414" w:rsidRPr="003A5A9F" w:rsidRDefault="007E1414" w:rsidP="003A5A9F">
          <w:pPr>
            <w:pStyle w:val="PaginanummerCerios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  <w:p w14:paraId="28025BF0" w14:textId="77777777" w:rsidR="007E1414" w:rsidRDefault="007E141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10789" w:tblpY="16032"/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</w:tblGrid>
    <w:tr w:rsidR="00377F30" w:rsidRPr="007C2085" w14:paraId="305FB2F1" w14:textId="77777777" w:rsidTr="0021401C">
      <w:trPr>
        <w:trHeight w:hRule="exact" w:val="180"/>
      </w:trPr>
      <w:tc>
        <w:tcPr>
          <w:tcW w:w="397" w:type="dxa"/>
          <w:shd w:val="clear" w:color="auto" w:fill="auto"/>
        </w:tcPr>
        <w:p w14:paraId="42401B2F" w14:textId="77777777" w:rsidR="00377F30" w:rsidRPr="003A5A9F" w:rsidRDefault="00377F30" w:rsidP="00377F30">
          <w:pPr>
            <w:pStyle w:val="PaginanummerCerios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  <w:p w14:paraId="62608B5C" w14:textId="77777777" w:rsidR="00377F30" w:rsidRDefault="00377F3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D4DC" w14:textId="77777777" w:rsidR="00EF74B1" w:rsidRDefault="00EF74B1" w:rsidP="007910B2">
      <w:pPr>
        <w:spacing w:line="240" w:lineRule="auto"/>
      </w:pPr>
      <w:r>
        <w:separator/>
      </w:r>
    </w:p>
  </w:footnote>
  <w:footnote w:type="continuationSeparator" w:id="0">
    <w:p w14:paraId="68153DC3" w14:textId="77777777" w:rsidR="00EF74B1" w:rsidRDefault="00EF74B1" w:rsidP="007910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639" w:tblpY="740"/>
      <w:tblW w:w="17492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6947"/>
      <w:gridCol w:w="6947"/>
    </w:tblGrid>
    <w:tr w:rsidR="008C786B" w:rsidRPr="006A4DE4" w14:paraId="041B873F" w14:textId="77777777" w:rsidTr="008C786B">
      <w:trPr>
        <w:trHeight w:hRule="exact" w:val="180"/>
      </w:trPr>
      <w:tc>
        <w:tcPr>
          <w:tcW w:w="3598" w:type="dxa"/>
          <w:shd w:val="clear" w:color="auto" w:fill="auto"/>
        </w:tcPr>
        <w:p w14:paraId="4A017457" w14:textId="77777777" w:rsidR="008C786B" w:rsidRPr="004F52FD" w:rsidRDefault="00000000" w:rsidP="008C786B">
          <w:pPr>
            <w:pStyle w:val="KoptekstlinksCerios"/>
          </w:pPr>
          <w:sdt>
            <w:sdtPr>
              <w:tag w:val="Documentnaam"/>
              <w:id w:val="-1104719301"/>
              <w:placeholder>
                <w:docPart w:val="65FA16D61E3B4903A0D47EA19F281EE5"/>
              </w:placeholder>
              <w:dataBinding w:prefixMappings="xmlns:ns0='http://www.joulesunlimited.com/ccmappings' " w:xpath="/ns0:ju[1]/ns0:Documentnaam[1]" w:storeItemID="{9B0D7B3C-9D2C-43BA-9813-1BA212848944}"/>
              <w:text w:multiLine="1"/>
            </w:sdtPr>
            <w:sdtContent>
              <w:r w:rsidR="008C786B">
                <w:t>Personeelsgids</w:t>
              </w:r>
            </w:sdtContent>
          </w:sdt>
        </w:p>
      </w:tc>
      <w:tc>
        <w:tcPr>
          <w:tcW w:w="6947" w:type="dxa"/>
        </w:tcPr>
        <w:p w14:paraId="34D9062C" w14:textId="77777777" w:rsidR="008C786B" w:rsidRPr="006A4DE4" w:rsidRDefault="008C786B" w:rsidP="008C786B">
          <w:pPr>
            <w:pStyle w:val="KoptekstrechtsCerios"/>
          </w:pPr>
          <w:r>
            <w:fldChar w:fldCharType="begin"/>
          </w:r>
          <w:r>
            <w:instrText xml:space="preserve"> STYLEREF "Kop 1 zonder nummer (niet in toc) Cerios" </w:instrText>
          </w:r>
          <w:r>
            <w:fldChar w:fldCharType="separate"/>
          </w:r>
          <w:r w:rsidR="001C46B3">
            <w:rPr>
              <w:noProof/>
            </w:rPr>
            <w:t>Inhoud</w:t>
          </w:r>
          <w:r>
            <w:rPr>
              <w:noProof/>
            </w:rPr>
            <w:fldChar w:fldCharType="end"/>
          </w:r>
        </w:p>
      </w:tc>
      <w:tc>
        <w:tcPr>
          <w:tcW w:w="6947" w:type="dxa"/>
          <w:shd w:val="clear" w:color="auto" w:fill="auto"/>
        </w:tcPr>
        <w:p w14:paraId="04CE944A" w14:textId="77777777" w:rsidR="008C786B" w:rsidRPr="006A4DE4" w:rsidRDefault="008C786B" w:rsidP="008C786B">
          <w:pPr>
            <w:pStyle w:val="KoptekstrechtsCerios"/>
          </w:pPr>
        </w:p>
      </w:tc>
    </w:tr>
  </w:tbl>
  <w:p w14:paraId="2F201D62" w14:textId="77777777" w:rsidR="00A963E7" w:rsidRDefault="00BD0BB8">
    <w:pPr>
      <w:pStyle w:val="Koptekst"/>
    </w:pPr>
    <w:r>
      <w:rPr>
        <w:noProof/>
      </w:rPr>
      <mc:AlternateContent>
        <mc:Choice Requires="wpc">
          <w:drawing>
            <wp:anchor distT="0" distB="0" distL="114300" distR="114300" simplePos="0" relativeHeight="251661312" behindDoc="1" locked="0" layoutInCell="1" allowOverlap="1" wp14:anchorId="3C0BE816" wp14:editId="2FD37A1F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832485"/>
              <wp:effectExtent l="0" t="0" r="0" b="0"/>
              <wp:wrapNone/>
              <wp:docPr id="17" name="JE2504241006JU Plaatjes p2.emf(JU-LOCK)"/>
              <wp:cNvGraphicFramePr>
                <a:graphicFrameLocks xmlns:a="http://schemas.openxmlformats.org/drawingml/2006/main" noSelect="1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488439527" name="Rectangle 11"/>
                      <wps:cNvSpPr>
                        <a:spLocks noChangeArrowheads="1"/>
                      </wps:cNvSpPr>
                      <wps:spPr bwMode="auto">
                        <a:xfrm>
                          <a:off x="872490" y="372745"/>
                          <a:ext cx="5815965" cy="7620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8439528" name="Freeform 12"/>
                      <wps:cNvSpPr>
                        <a:spLocks noEditPoints="1"/>
                      </wps:cNvSpPr>
                      <wps:spPr bwMode="auto">
                        <a:xfrm>
                          <a:off x="370205" y="274955"/>
                          <a:ext cx="201930" cy="204470"/>
                        </a:xfrm>
                        <a:custGeom>
                          <a:avLst/>
                          <a:gdLst>
                            <a:gd name="T0" fmla="*/ 528 w 637"/>
                            <a:gd name="T1" fmla="*/ 438 h 643"/>
                            <a:gd name="T2" fmla="*/ 470 w 637"/>
                            <a:gd name="T3" fmla="*/ 356 h 643"/>
                            <a:gd name="T4" fmla="*/ 514 w 637"/>
                            <a:gd name="T5" fmla="*/ 270 h 643"/>
                            <a:gd name="T6" fmla="*/ 573 w 637"/>
                            <a:gd name="T7" fmla="*/ 425 h 643"/>
                            <a:gd name="T8" fmla="*/ 358 w 637"/>
                            <a:gd name="T9" fmla="*/ 595 h 643"/>
                            <a:gd name="T10" fmla="*/ 322 w 637"/>
                            <a:gd name="T11" fmla="*/ 549 h 643"/>
                            <a:gd name="T12" fmla="*/ 418 w 637"/>
                            <a:gd name="T13" fmla="*/ 451 h 643"/>
                            <a:gd name="T14" fmla="*/ 401 w 637"/>
                            <a:gd name="T15" fmla="*/ 575 h 643"/>
                            <a:gd name="T16" fmla="*/ 216 w 637"/>
                            <a:gd name="T17" fmla="*/ 391 h 643"/>
                            <a:gd name="T18" fmla="*/ 190 w 637"/>
                            <a:gd name="T19" fmla="*/ 383 h 643"/>
                            <a:gd name="T20" fmla="*/ 191 w 637"/>
                            <a:gd name="T21" fmla="*/ 238 h 643"/>
                            <a:gd name="T22" fmla="*/ 233 w 637"/>
                            <a:gd name="T23" fmla="*/ 247 h 643"/>
                            <a:gd name="T24" fmla="*/ 330 w 637"/>
                            <a:gd name="T25" fmla="*/ 171 h 643"/>
                            <a:gd name="T26" fmla="*/ 422 w 637"/>
                            <a:gd name="T27" fmla="*/ 257 h 643"/>
                            <a:gd name="T28" fmla="*/ 447 w 637"/>
                            <a:gd name="T29" fmla="*/ 266 h 643"/>
                            <a:gd name="T30" fmla="*/ 446 w 637"/>
                            <a:gd name="T31" fmla="*/ 410 h 643"/>
                            <a:gd name="T32" fmla="*/ 325 w 637"/>
                            <a:gd name="T33" fmla="*/ 447 h 643"/>
                            <a:gd name="T34" fmla="*/ 305 w 637"/>
                            <a:gd name="T35" fmla="*/ 465 h 643"/>
                            <a:gd name="T36" fmla="*/ 104 w 637"/>
                            <a:gd name="T37" fmla="*/ 494 h 643"/>
                            <a:gd name="T38" fmla="*/ 126 w 637"/>
                            <a:gd name="T39" fmla="*/ 439 h 643"/>
                            <a:gd name="T40" fmla="*/ 258 w 637"/>
                            <a:gd name="T41" fmla="*/ 474 h 643"/>
                            <a:gd name="T42" fmla="*/ 143 w 637"/>
                            <a:gd name="T43" fmla="*/ 520 h 643"/>
                            <a:gd name="T44" fmla="*/ 60 w 637"/>
                            <a:gd name="T45" fmla="*/ 270 h 643"/>
                            <a:gd name="T46" fmla="*/ 96 w 637"/>
                            <a:gd name="T47" fmla="*/ 208 h 643"/>
                            <a:gd name="T48" fmla="*/ 123 w 637"/>
                            <a:gd name="T49" fmla="*/ 214 h 643"/>
                            <a:gd name="T50" fmla="*/ 159 w 637"/>
                            <a:gd name="T51" fmla="*/ 347 h 643"/>
                            <a:gd name="T52" fmla="*/ 60 w 637"/>
                            <a:gd name="T53" fmla="*/ 270 h 643"/>
                            <a:gd name="T54" fmla="*/ 279 w 637"/>
                            <a:gd name="T55" fmla="*/ 53 h 643"/>
                            <a:gd name="T56" fmla="*/ 316 w 637"/>
                            <a:gd name="T57" fmla="*/ 100 h 643"/>
                            <a:gd name="T58" fmla="*/ 219 w 637"/>
                            <a:gd name="T59" fmla="*/ 197 h 643"/>
                            <a:gd name="T60" fmla="*/ 237 w 637"/>
                            <a:gd name="T61" fmla="*/ 73 h 643"/>
                            <a:gd name="T62" fmla="*/ 533 w 637"/>
                            <a:gd name="T63" fmla="*/ 154 h 643"/>
                            <a:gd name="T64" fmla="*/ 512 w 637"/>
                            <a:gd name="T65" fmla="*/ 209 h 643"/>
                            <a:gd name="T66" fmla="*/ 379 w 637"/>
                            <a:gd name="T67" fmla="*/ 174 h 643"/>
                            <a:gd name="T68" fmla="*/ 495 w 637"/>
                            <a:gd name="T69" fmla="*/ 128 h 643"/>
                            <a:gd name="T70" fmla="*/ 553 w 637"/>
                            <a:gd name="T71" fmla="*/ 236 h 643"/>
                            <a:gd name="T72" fmla="*/ 495 w 637"/>
                            <a:gd name="T73" fmla="*/ 80 h 643"/>
                            <a:gd name="T74" fmla="*/ 360 w 637"/>
                            <a:gd name="T75" fmla="*/ 77 h 643"/>
                            <a:gd name="T76" fmla="*/ 195 w 637"/>
                            <a:gd name="T77" fmla="*/ 50 h 643"/>
                            <a:gd name="T78" fmla="*/ 125 w 637"/>
                            <a:gd name="T79" fmla="*/ 165 h 643"/>
                            <a:gd name="T80" fmla="*/ 19 w 637"/>
                            <a:gd name="T81" fmla="*/ 294 h 643"/>
                            <a:gd name="T82" fmla="*/ 84 w 637"/>
                            <a:gd name="T83" fmla="*/ 412 h 643"/>
                            <a:gd name="T84" fmla="*/ 143 w 637"/>
                            <a:gd name="T85" fmla="*/ 568 h 643"/>
                            <a:gd name="T86" fmla="*/ 278 w 637"/>
                            <a:gd name="T87" fmla="*/ 572 h 643"/>
                            <a:gd name="T88" fmla="*/ 365 w 637"/>
                            <a:gd name="T89" fmla="*/ 643 h 643"/>
                            <a:gd name="T90" fmla="*/ 509 w 637"/>
                            <a:gd name="T91" fmla="*/ 482 h 643"/>
                            <a:gd name="T92" fmla="*/ 541 w 637"/>
                            <a:gd name="T93" fmla="*/ 488 h 643"/>
                            <a:gd name="T94" fmla="*/ 618 w 637"/>
                            <a:gd name="T95" fmla="*/ 355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37" h="643">
                              <a:moveTo>
                                <a:pt x="573" y="425"/>
                              </a:moveTo>
                              <a:cubicBezTo>
                                <a:pt x="564" y="436"/>
                                <a:pt x="548" y="445"/>
                                <a:pt x="528" y="438"/>
                              </a:cubicBezTo>
                              <a:cubicBezTo>
                                <a:pt x="515" y="434"/>
                                <a:pt x="515" y="434"/>
                                <a:pt x="515" y="434"/>
                              </a:cubicBezTo>
                              <a:cubicBezTo>
                                <a:pt x="470" y="356"/>
                                <a:pt x="470" y="356"/>
                                <a:pt x="470" y="356"/>
                              </a:cubicBezTo>
                              <a:cubicBezTo>
                                <a:pt x="459" y="338"/>
                                <a:pt x="463" y="315"/>
                                <a:pt x="479" y="302"/>
                              </a:cubicBezTo>
                              <a:cubicBezTo>
                                <a:pt x="514" y="270"/>
                                <a:pt x="514" y="270"/>
                                <a:pt x="514" y="270"/>
                              </a:cubicBezTo>
                              <a:cubicBezTo>
                                <a:pt x="577" y="378"/>
                                <a:pt x="577" y="378"/>
                                <a:pt x="577" y="378"/>
                              </a:cubicBezTo>
                              <a:cubicBezTo>
                                <a:pt x="587" y="397"/>
                                <a:pt x="582" y="415"/>
                                <a:pt x="573" y="425"/>
                              </a:cubicBezTo>
                              <a:moveTo>
                                <a:pt x="401" y="575"/>
                              </a:moveTo>
                              <a:cubicBezTo>
                                <a:pt x="390" y="593"/>
                                <a:pt x="372" y="597"/>
                                <a:pt x="358" y="595"/>
                              </a:cubicBezTo>
                              <a:cubicBezTo>
                                <a:pt x="345" y="593"/>
                                <a:pt x="328" y="583"/>
                                <a:pt x="324" y="562"/>
                              </a:cubicBezTo>
                              <a:cubicBezTo>
                                <a:pt x="322" y="549"/>
                                <a:pt x="322" y="549"/>
                                <a:pt x="322" y="549"/>
                              </a:cubicBezTo>
                              <a:cubicBezTo>
                                <a:pt x="367" y="471"/>
                                <a:pt x="367" y="471"/>
                                <a:pt x="367" y="471"/>
                              </a:cubicBezTo>
                              <a:cubicBezTo>
                                <a:pt x="377" y="453"/>
                                <a:pt x="399" y="445"/>
                                <a:pt x="418" y="451"/>
                              </a:cubicBezTo>
                              <a:cubicBezTo>
                                <a:pt x="463" y="467"/>
                                <a:pt x="463" y="467"/>
                                <a:pt x="463" y="467"/>
                              </a:cubicBezTo>
                              <a:cubicBezTo>
                                <a:pt x="401" y="575"/>
                                <a:pt x="401" y="575"/>
                                <a:pt x="401" y="575"/>
                              </a:cubicBezTo>
                              <a:close/>
                              <a:moveTo>
                                <a:pt x="305" y="465"/>
                              </a:moveTo>
                              <a:cubicBezTo>
                                <a:pt x="297" y="422"/>
                                <a:pt x="259" y="391"/>
                                <a:pt x="216" y="391"/>
                              </a:cubicBezTo>
                              <a:cubicBezTo>
                                <a:pt x="180" y="391"/>
                                <a:pt x="180" y="391"/>
                                <a:pt x="180" y="391"/>
                              </a:cubicBezTo>
                              <a:cubicBezTo>
                                <a:pt x="190" y="383"/>
                                <a:pt x="190" y="383"/>
                                <a:pt x="190" y="383"/>
                              </a:cubicBezTo>
                              <a:cubicBezTo>
                                <a:pt x="223" y="354"/>
                                <a:pt x="231" y="306"/>
                                <a:pt x="209" y="268"/>
                              </a:cubicBezTo>
                              <a:cubicBezTo>
                                <a:pt x="191" y="238"/>
                                <a:pt x="191" y="238"/>
                                <a:pt x="191" y="238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13" y="245"/>
                                <a:pt x="223" y="247"/>
                                <a:pt x="233" y="247"/>
                              </a:cubicBezTo>
                              <a:cubicBezTo>
                                <a:pt x="265" y="247"/>
                                <a:pt x="295" y="230"/>
                                <a:pt x="312" y="201"/>
                              </a:cubicBezTo>
                              <a:cubicBezTo>
                                <a:pt x="330" y="171"/>
                                <a:pt x="330" y="171"/>
                                <a:pt x="330" y="171"/>
                              </a:cubicBezTo>
                              <a:cubicBezTo>
                                <a:pt x="332" y="184"/>
                                <a:pt x="332" y="184"/>
                                <a:pt x="332" y="184"/>
                              </a:cubicBezTo>
                              <a:cubicBezTo>
                                <a:pt x="341" y="226"/>
                                <a:pt x="378" y="257"/>
                                <a:pt x="422" y="257"/>
                              </a:cubicBezTo>
                              <a:cubicBezTo>
                                <a:pt x="457" y="257"/>
                                <a:pt x="457" y="257"/>
                                <a:pt x="457" y="257"/>
                              </a:cubicBezTo>
                              <a:cubicBezTo>
                                <a:pt x="447" y="266"/>
                                <a:pt x="447" y="266"/>
                                <a:pt x="447" y="266"/>
                              </a:cubicBezTo>
                              <a:cubicBezTo>
                                <a:pt x="415" y="294"/>
                                <a:pt x="407" y="342"/>
                                <a:pt x="428" y="380"/>
                              </a:cubicBezTo>
                              <a:cubicBezTo>
                                <a:pt x="446" y="410"/>
                                <a:pt x="446" y="410"/>
                                <a:pt x="446" y="410"/>
                              </a:cubicBezTo>
                              <a:cubicBezTo>
                                <a:pt x="434" y="406"/>
                                <a:pt x="434" y="406"/>
                                <a:pt x="434" y="406"/>
                              </a:cubicBezTo>
                              <a:cubicBezTo>
                                <a:pt x="392" y="392"/>
                                <a:pt x="347" y="409"/>
                                <a:pt x="325" y="447"/>
                              </a:cubicBezTo>
                              <a:cubicBezTo>
                                <a:pt x="308" y="477"/>
                                <a:pt x="308" y="477"/>
                                <a:pt x="308" y="477"/>
                              </a:cubicBezTo>
                              <a:lnTo>
                                <a:pt x="305" y="465"/>
                              </a:lnTo>
                              <a:close/>
                              <a:moveTo>
                                <a:pt x="143" y="521"/>
                              </a:moveTo>
                              <a:cubicBezTo>
                                <a:pt x="121" y="521"/>
                                <a:pt x="109" y="507"/>
                                <a:pt x="104" y="494"/>
                              </a:cubicBezTo>
                              <a:cubicBezTo>
                                <a:pt x="99" y="481"/>
                                <a:pt x="99" y="462"/>
                                <a:pt x="115" y="448"/>
                              </a:cubicBezTo>
                              <a:cubicBezTo>
                                <a:pt x="126" y="439"/>
                                <a:pt x="126" y="439"/>
                                <a:pt x="126" y="439"/>
                              </a:cubicBezTo>
                              <a:cubicBezTo>
                                <a:pt x="216" y="439"/>
                                <a:pt x="216" y="439"/>
                                <a:pt x="216" y="439"/>
                              </a:cubicBezTo>
                              <a:cubicBezTo>
                                <a:pt x="236" y="439"/>
                                <a:pt x="254" y="454"/>
                                <a:pt x="258" y="474"/>
                              </a:cubicBezTo>
                              <a:cubicBezTo>
                                <a:pt x="268" y="520"/>
                                <a:pt x="268" y="520"/>
                                <a:pt x="268" y="520"/>
                              </a:cubicBezTo>
                              <a:cubicBezTo>
                                <a:pt x="143" y="520"/>
                                <a:pt x="143" y="520"/>
                                <a:pt x="143" y="520"/>
                              </a:cubicBezTo>
                              <a:lnTo>
                                <a:pt x="143" y="521"/>
                              </a:lnTo>
                              <a:close/>
                              <a:moveTo>
                                <a:pt x="60" y="270"/>
                              </a:moveTo>
                              <a:cubicBezTo>
                                <a:pt x="50" y="252"/>
                                <a:pt x="56" y="234"/>
                                <a:pt x="64" y="223"/>
                              </a:cubicBezTo>
                              <a:cubicBezTo>
                                <a:pt x="71" y="215"/>
                                <a:pt x="82" y="208"/>
                                <a:pt x="96" y="208"/>
                              </a:cubicBezTo>
                              <a:cubicBezTo>
                                <a:pt x="100" y="208"/>
                                <a:pt x="105" y="208"/>
                                <a:pt x="110" y="210"/>
                              </a:cubicBezTo>
                              <a:cubicBezTo>
                                <a:pt x="123" y="214"/>
                                <a:pt x="123" y="214"/>
                                <a:pt x="123" y="214"/>
                              </a:cubicBezTo>
                              <a:cubicBezTo>
                                <a:pt x="168" y="292"/>
                                <a:pt x="168" y="292"/>
                                <a:pt x="168" y="292"/>
                              </a:cubicBezTo>
                              <a:cubicBezTo>
                                <a:pt x="178" y="310"/>
                                <a:pt x="174" y="333"/>
                                <a:pt x="159" y="347"/>
                              </a:cubicBezTo>
                              <a:cubicBezTo>
                                <a:pt x="123" y="378"/>
                                <a:pt x="123" y="378"/>
                                <a:pt x="123" y="378"/>
                              </a:cubicBezTo>
                              <a:lnTo>
                                <a:pt x="60" y="270"/>
                              </a:lnTo>
                              <a:close/>
                              <a:moveTo>
                                <a:pt x="237" y="73"/>
                              </a:moveTo>
                              <a:cubicBezTo>
                                <a:pt x="247" y="55"/>
                                <a:pt x="265" y="51"/>
                                <a:pt x="279" y="53"/>
                              </a:cubicBezTo>
                              <a:cubicBezTo>
                                <a:pt x="293" y="56"/>
                                <a:pt x="309" y="65"/>
                                <a:pt x="313" y="86"/>
                              </a:cubicBezTo>
                              <a:cubicBezTo>
                                <a:pt x="316" y="100"/>
                                <a:pt x="316" y="100"/>
                                <a:pt x="316" y="100"/>
                              </a:cubicBezTo>
                              <a:cubicBezTo>
                                <a:pt x="271" y="177"/>
                                <a:pt x="271" y="177"/>
                                <a:pt x="271" y="177"/>
                              </a:cubicBezTo>
                              <a:cubicBezTo>
                                <a:pt x="260" y="195"/>
                                <a:pt x="239" y="204"/>
                                <a:pt x="219" y="197"/>
                              </a:cubicBezTo>
                              <a:cubicBezTo>
                                <a:pt x="174" y="182"/>
                                <a:pt x="174" y="182"/>
                                <a:pt x="174" y="182"/>
                              </a:cubicBezTo>
                              <a:lnTo>
                                <a:pt x="237" y="73"/>
                              </a:lnTo>
                              <a:close/>
                              <a:moveTo>
                                <a:pt x="495" y="128"/>
                              </a:moveTo>
                              <a:cubicBezTo>
                                <a:pt x="516" y="128"/>
                                <a:pt x="529" y="141"/>
                                <a:pt x="533" y="154"/>
                              </a:cubicBezTo>
                              <a:cubicBezTo>
                                <a:pt x="538" y="167"/>
                                <a:pt x="538" y="186"/>
                                <a:pt x="522" y="200"/>
                              </a:cubicBezTo>
                              <a:cubicBezTo>
                                <a:pt x="512" y="209"/>
                                <a:pt x="512" y="209"/>
                                <a:pt x="512" y="209"/>
                              </a:cubicBezTo>
                              <a:cubicBezTo>
                                <a:pt x="422" y="209"/>
                                <a:pt x="422" y="209"/>
                                <a:pt x="422" y="209"/>
                              </a:cubicBezTo>
                              <a:cubicBezTo>
                                <a:pt x="401" y="209"/>
                                <a:pt x="383" y="195"/>
                                <a:pt x="379" y="174"/>
                              </a:cubicBezTo>
                              <a:cubicBezTo>
                                <a:pt x="370" y="128"/>
                                <a:pt x="370" y="128"/>
                                <a:pt x="370" y="128"/>
                              </a:cubicBezTo>
                              <a:cubicBezTo>
                                <a:pt x="495" y="128"/>
                                <a:pt x="495" y="128"/>
                                <a:pt x="495" y="128"/>
                              </a:cubicBezTo>
                              <a:close/>
                              <a:moveTo>
                                <a:pt x="551" y="238"/>
                              </a:moveTo>
                              <a:cubicBezTo>
                                <a:pt x="553" y="236"/>
                                <a:pt x="553" y="236"/>
                                <a:pt x="553" y="236"/>
                              </a:cubicBezTo>
                              <a:cubicBezTo>
                                <a:pt x="582" y="211"/>
                                <a:pt x="591" y="173"/>
                                <a:pt x="578" y="138"/>
                              </a:cubicBezTo>
                              <a:cubicBezTo>
                                <a:pt x="565" y="103"/>
                                <a:pt x="532" y="80"/>
                                <a:pt x="495" y="80"/>
                              </a:cubicBezTo>
                              <a:cubicBezTo>
                                <a:pt x="360" y="80"/>
                                <a:pt x="360" y="80"/>
                                <a:pt x="360" y="80"/>
                              </a:cubicBezTo>
                              <a:cubicBezTo>
                                <a:pt x="360" y="77"/>
                                <a:pt x="360" y="77"/>
                                <a:pt x="360" y="77"/>
                              </a:cubicBezTo>
                              <a:cubicBezTo>
                                <a:pt x="352" y="40"/>
                                <a:pt x="324" y="12"/>
                                <a:pt x="287" y="6"/>
                              </a:cubicBezTo>
                              <a:cubicBezTo>
                                <a:pt x="250" y="0"/>
                                <a:pt x="214" y="17"/>
                                <a:pt x="195" y="50"/>
                              </a:cubicBezTo>
                              <a:cubicBezTo>
                                <a:pt x="128" y="166"/>
                                <a:pt x="128" y="166"/>
                                <a:pt x="128" y="166"/>
                              </a:cubicBezTo>
                              <a:cubicBezTo>
                                <a:pt x="125" y="165"/>
                                <a:pt x="125" y="165"/>
                                <a:pt x="125" y="165"/>
                              </a:cubicBezTo>
                              <a:cubicBezTo>
                                <a:pt x="89" y="153"/>
                                <a:pt x="51" y="164"/>
                                <a:pt x="27" y="193"/>
                              </a:cubicBezTo>
                              <a:cubicBezTo>
                                <a:pt x="4" y="222"/>
                                <a:pt x="0" y="261"/>
                                <a:pt x="19" y="294"/>
                              </a:cubicBezTo>
                              <a:cubicBezTo>
                                <a:pt x="86" y="410"/>
                                <a:pt x="86" y="410"/>
                                <a:pt x="86" y="410"/>
                              </a:cubicBezTo>
                              <a:cubicBezTo>
                                <a:pt x="84" y="412"/>
                                <a:pt x="84" y="412"/>
                                <a:pt x="84" y="412"/>
                              </a:cubicBezTo>
                              <a:cubicBezTo>
                                <a:pt x="56" y="437"/>
                                <a:pt x="46" y="476"/>
                                <a:pt x="59" y="511"/>
                              </a:cubicBezTo>
                              <a:cubicBezTo>
                                <a:pt x="72" y="546"/>
                                <a:pt x="105" y="568"/>
                                <a:pt x="143" y="568"/>
                              </a:cubicBezTo>
                              <a:cubicBezTo>
                                <a:pt x="277" y="568"/>
                                <a:pt x="277" y="568"/>
                                <a:pt x="277" y="568"/>
                              </a:cubicBezTo>
                              <a:cubicBezTo>
                                <a:pt x="278" y="572"/>
                                <a:pt x="278" y="572"/>
                                <a:pt x="278" y="572"/>
                              </a:cubicBezTo>
                              <a:cubicBezTo>
                                <a:pt x="285" y="608"/>
                                <a:pt x="314" y="636"/>
                                <a:pt x="350" y="642"/>
                              </a:cubicBezTo>
                              <a:cubicBezTo>
                                <a:pt x="355" y="643"/>
                                <a:pt x="360" y="643"/>
                                <a:pt x="365" y="643"/>
                              </a:cubicBezTo>
                              <a:cubicBezTo>
                                <a:pt x="397" y="643"/>
                                <a:pt x="426" y="627"/>
                                <a:pt x="442" y="599"/>
                              </a:cubicBezTo>
                              <a:cubicBezTo>
                                <a:pt x="509" y="482"/>
                                <a:pt x="509" y="482"/>
                                <a:pt x="509" y="482"/>
                              </a:cubicBezTo>
                              <a:cubicBezTo>
                                <a:pt x="512" y="484"/>
                                <a:pt x="512" y="484"/>
                                <a:pt x="512" y="484"/>
                              </a:cubicBezTo>
                              <a:cubicBezTo>
                                <a:pt x="522" y="487"/>
                                <a:pt x="532" y="488"/>
                                <a:pt x="541" y="488"/>
                              </a:cubicBezTo>
                              <a:cubicBezTo>
                                <a:pt x="568" y="488"/>
                                <a:pt x="593" y="477"/>
                                <a:pt x="610" y="456"/>
                              </a:cubicBezTo>
                              <a:cubicBezTo>
                                <a:pt x="634" y="427"/>
                                <a:pt x="637" y="387"/>
                                <a:pt x="618" y="355"/>
                              </a:cubicBezTo>
                              <a:lnTo>
                                <a:pt x="551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86F270" id="JE2504241006JU Plaatjes p2.emf(JU-LOCK)" o:spid="_x0000_s1026" editas="canvas" style="position:absolute;margin-left:0;margin-top:0;width:595.3pt;height:65.55pt;z-index:-251655168;mso-position-horizontal-relative:page;mso-position-vertical:bottom;mso-position-vertical-relative:page" coordsize="75603,83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Ao8P3hwYWNrZXQgZW5kPSJ3Ij8+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603;height:8324;visibility:visible;mso-wrap-style:square">
                <v:fill o:detectmouseclick="t"/>
                <v:path o:connecttype="none"/>
              </v:shape>
              <v:rect id="Rectangle 11" o:spid="_x0000_s1028" style="position:absolute;left:8724;top:3727;width:58160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" stroked="f">
                <v:fill r:id="rId2" o:title="" recolor="t" rotate="t" type="frame"/>
              </v:rect>
              <v:shape id="Freeform 12" o:spid="_x0000_s1029" style="position:absolute;left:3702;top:2749;width:2019;height:2045;visibility:visible;mso-wrap-style:square;v-text-anchor:top" coordsize="637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" path="m573,425v-9,11,-25,20,-45,13c515,434,515,434,515,434,470,356,470,356,470,356v-11,-18,-7,-41,9,-54c514,270,514,270,514,270v63,108,63,108,63,108c587,397,582,415,573,425m401,575v-11,18,-29,22,-43,20c345,593,328,583,324,562v-2,-13,-2,-13,-2,-13c367,471,367,471,367,471v10,-18,32,-26,51,-20c463,467,463,467,463,467,401,575,401,575,401,575xm305,465v-8,-43,-46,-74,-89,-74c180,391,180,391,180,391v10,-8,10,-8,10,-8c223,354,231,306,209,268,191,238,191,238,191,238v13,4,13,4,13,4c213,245,223,247,233,247v32,,62,-17,79,-46c330,171,330,171,330,171v2,13,2,13,2,13c341,226,378,257,422,257v35,,35,,35,c447,266,447,266,447,266v-32,28,-40,76,-19,114c446,410,446,410,446,410v-12,-4,-12,-4,-12,-4c392,392,347,409,325,447v-17,30,-17,30,-17,30l305,465xm143,521v-22,,-34,-14,-39,-27c99,481,99,462,115,448v11,-9,11,-9,11,-9c216,439,216,439,216,439v20,,38,15,42,35c268,520,268,520,268,520v-125,,-125,,-125,l143,521xm60,270c50,252,56,234,64,223v7,-8,18,-15,32,-15c100,208,105,208,110,210v13,4,13,4,13,4c168,292,168,292,168,292v10,18,6,41,-9,55c123,378,123,378,123,378l60,270xm237,73c247,55,265,51,279,53v14,3,30,12,34,33c316,100,316,100,316,100v-45,77,-45,77,-45,77c260,195,239,204,219,197,174,182,174,182,174,182l237,73xm495,128v21,,34,13,38,26c538,167,538,186,522,200v-10,9,-10,9,-10,9c422,209,422,209,422,209v-21,,-39,-14,-43,-35c370,128,370,128,370,128v125,,125,,125,xm551,238v2,-2,2,-2,2,-2c582,211,591,173,578,138,565,103,532,80,495,80v-135,,-135,,-135,c360,77,360,77,360,77,352,40,324,12,287,6,250,,214,17,195,50,128,166,128,166,128,166v-3,-1,-3,-1,-3,-1c89,153,51,164,27,193,4,222,,261,19,294,86,410,86,410,86,410v-2,2,-2,2,-2,2c56,437,46,476,59,511v13,35,46,57,84,57c277,568,277,568,277,568v1,4,1,4,1,4c285,608,314,636,350,642v5,1,10,1,15,1c397,643,426,627,442,599,509,482,509,482,509,482v3,2,3,2,3,2c522,487,532,488,541,488v27,,52,-11,69,-32c634,427,637,387,618,355l551,238xe" fillcolor="#212b46" stroked="f">
                <v:path arrowok="t" o:connecttype="custom" o:connectlocs="167377,139281;148991,113206;162939,85858;181642,135147;113487,189206;102075,174579;132507,143415;127118,182846;68472,124336;60230,121792;60547,75683;73861,78544;104611,54377;133775,81724;141700,84586;141383,130377;103026,142143;96685,147867;32968,157089;39942,139599;81786,150729;45331,165357;19020,85858;30432,66143;38991,68051;50403,110344;19020,85858;88443,16854;100172,31799;69423,62645;75129,23214;168962,48971;162305,66461;120144,55331;156916,40703;175302,75047;156916,25440;114121,24486;61815,15900;39625,52469;6023,93490;26628,131013;45331,180620;88126,181892;115706,204470;161354,153273;171498,155181;195907,112888" o:connectangles="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639" w:tblpY="740"/>
      <w:tblW w:w="1054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6947"/>
    </w:tblGrid>
    <w:tr w:rsidR="00325844" w:rsidRPr="006A4DE4" w14:paraId="64E89914" w14:textId="77777777" w:rsidTr="00325844">
      <w:trPr>
        <w:trHeight w:hRule="exact" w:val="180"/>
      </w:trPr>
      <w:tc>
        <w:tcPr>
          <w:tcW w:w="3598" w:type="dxa"/>
          <w:shd w:val="clear" w:color="auto" w:fill="auto"/>
        </w:tcPr>
        <w:p w14:paraId="439C6376" w14:textId="77777777" w:rsidR="00325844" w:rsidRPr="004F52FD" w:rsidRDefault="00000000" w:rsidP="00325844">
          <w:pPr>
            <w:pStyle w:val="KoptekstlinksCerios"/>
          </w:pPr>
          <w:sdt>
            <w:sdtPr>
              <w:tag w:val="Documentnaam"/>
              <w:id w:val="-1378850894"/>
              <w:placeholder>
                <w:docPart w:val="C0F47DEACB644A1094CDCCB80A4BAF21"/>
              </w:placeholder>
              <w:dataBinding w:prefixMappings="xmlns:ns0='http://www.joulesunlimited.com/ccmappings' " w:xpath="/ns0:ju[1]/ns0:Documentnaam[1]" w:storeItemID="{9B0D7B3C-9D2C-43BA-9813-1BA212848944}"/>
              <w:text w:multiLine="1"/>
            </w:sdtPr>
            <w:sdtContent>
              <w:r w:rsidR="00325844">
                <w:t>Personeelsgids</w:t>
              </w:r>
            </w:sdtContent>
          </w:sdt>
        </w:p>
      </w:tc>
      <w:tc>
        <w:tcPr>
          <w:tcW w:w="6947" w:type="dxa"/>
        </w:tcPr>
        <w:p w14:paraId="61A07D02" w14:textId="5ED44DD0" w:rsidR="00325844" w:rsidRPr="006A4DE4" w:rsidRDefault="008C786B" w:rsidP="00325844">
          <w:pPr>
            <w:pStyle w:val="KoptekstrechtsCerios"/>
          </w:pPr>
          <w:r>
            <w:fldChar w:fldCharType="begin"/>
          </w:r>
          <w:r>
            <w:instrText xml:space="preserve"> STYLEREF "Kop 1 zonder nummer (niet in toc) Cerios" </w:instrText>
          </w:r>
          <w:r>
            <w:fldChar w:fldCharType="separate"/>
          </w:r>
          <w:r w:rsidR="001C46B3">
            <w:rPr>
              <w:noProof/>
            </w:rPr>
            <w:t>Inhoud</w:t>
          </w:r>
          <w:r>
            <w:rPr>
              <w:noProof/>
            </w:rPr>
            <w:fldChar w:fldCharType="end"/>
          </w:r>
        </w:p>
      </w:tc>
    </w:tr>
  </w:tbl>
  <w:p w14:paraId="4A458EEC" w14:textId="77777777" w:rsidR="00377F30" w:rsidRDefault="002943D2">
    <w:pPr>
      <w:pStyle w:val="Koptekst"/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F00C0D7" wp14:editId="3AF2E02E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832485"/>
              <wp:effectExtent l="0" t="0" r="0" b="0"/>
              <wp:wrapNone/>
              <wp:docPr id="18" name="JE2504241006JU Plaatjes p2.emf(JU-LOCK)"/>
              <wp:cNvGraphicFramePr>
                <a:graphicFrameLocks xmlns:a="http://schemas.openxmlformats.org/drawingml/2006/main" noSelect="1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536682182" name="Rectangle 11"/>
                      <wps:cNvSpPr>
                        <a:spLocks noChangeArrowheads="1"/>
                      </wps:cNvSpPr>
                      <wps:spPr bwMode="auto">
                        <a:xfrm>
                          <a:off x="872490" y="372745"/>
                          <a:ext cx="5815965" cy="7620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9648549" name="Freeform 12"/>
                      <wps:cNvSpPr>
                        <a:spLocks noEditPoints="1"/>
                      </wps:cNvSpPr>
                      <wps:spPr bwMode="auto">
                        <a:xfrm>
                          <a:off x="370205" y="274955"/>
                          <a:ext cx="201930" cy="204470"/>
                        </a:xfrm>
                        <a:custGeom>
                          <a:avLst/>
                          <a:gdLst>
                            <a:gd name="T0" fmla="*/ 528 w 637"/>
                            <a:gd name="T1" fmla="*/ 438 h 643"/>
                            <a:gd name="T2" fmla="*/ 470 w 637"/>
                            <a:gd name="T3" fmla="*/ 356 h 643"/>
                            <a:gd name="T4" fmla="*/ 514 w 637"/>
                            <a:gd name="T5" fmla="*/ 270 h 643"/>
                            <a:gd name="T6" fmla="*/ 573 w 637"/>
                            <a:gd name="T7" fmla="*/ 425 h 643"/>
                            <a:gd name="T8" fmla="*/ 358 w 637"/>
                            <a:gd name="T9" fmla="*/ 595 h 643"/>
                            <a:gd name="T10" fmla="*/ 322 w 637"/>
                            <a:gd name="T11" fmla="*/ 549 h 643"/>
                            <a:gd name="T12" fmla="*/ 418 w 637"/>
                            <a:gd name="T13" fmla="*/ 451 h 643"/>
                            <a:gd name="T14" fmla="*/ 401 w 637"/>
                            <a:gd name="T15" fmla="*/ 575 h 643"/>
                            <a:gd name="T16" fmla="*/ 216 w 637"/>
                            <a:gd name="T17" fmla="*/ 391 h 643"/>
                            <a:gd name="T18" fmla="*/ 190 w 637"/>
                            <a:gd name="T19" fmla="*/ 383 h 643"/>
                            <a:gd name="T20" fmla="*/ 191 w 637"/>
                            <a:gd name="T21" fmla="*/ 238 h 643"/>
                            <a:gd name="T22" fmla="*/ 233 w 637"/>
                            <a:gd name="T23" fmla="*/ 247 h 643"/>
                            <a:gd name="T24" fmla="*/ 330 w 637"/>
                            <a:gd name="T25" fmla="*/ 171 h 643"/>
                            <a:gd name="T26" fmla="*/ 422 w 637"/>
                            <a:gd name="T27" fmla="*/ 257 h 643"/>
                            <a:gd name="T28" fmla="*/ 447 w 637"/>
                            <a:gd name="T29" fmla="*/ 266 h 643"/>
                            <a:gd name="T30" fmla="*/ 446 w 637"/>
                            <a:gd name="T31" fmla="*/ 410 h 643"/>
                            <a:gd name="T32" fmla="*/ 325 w 637"/>
                            <a:gd name="T33" fmla="*/ 447 h 643"/>
                            <a:gd name="T34" fmla="*/ 305 w 637"/>
                            <a:gd name="T35" fmla="*/ 465 h 643"/>
                            <a:gd name="T36" fmla="*/ 104 w 637"/>
                            <a:gd name="T37" fmla="*/ 494 h 643"/>
                            <a:gd name="T38" fmla="*/ 126 w 637"/>
                            <a:gd name="T39" fmla="*/ 439 h 643"/>
                            <a:gd name="T40" fmla="*/ 258 w 637"/>
                            <a:gd name="T41" fmla="*/ 474 h 643"/>
                            <a:gd name="T42" fmla="*/ 143 w 637"/>
                            <a:gd name="T43" fmla="*/ 520 h 643"/>
                            <a:gd name="T44" fmla="*/ 60 w 637"/>
                            <a:gd name="T45" fmla="*/ 270 h 643"/>
                            <a:gd name="T46" fmla="*/ 96 w 637"/>
                            <a:gd name="T47" fmla="*/ 208 h 643"/>
                            <a:gd name="T48" fmla="*/ 123 w 637"/>
                            <a:gd name="T49" fmla="*/ 214 h 643"/>
                            <a:gd name="T50" fmla="*/ 159 w 637"/>
                            <a:gd name="T51" fmla="*/ 347 h 643"/>
                            <a:gd name="T52" fmla="*/ 60 w 637"/>
                            <a:gd name="T53" fmla="*/ 270 h 643"/>
                            <a:gd name="T54" fmla="*/ 279 w 637"/>
                            <a:gd name="T55" fmla="*/ 53 h 643"/>
                            <a:gd name="T56" fmla="*/ 316 w 637"/>
                            <a:gd name="T57" fmla="*/ 100 h 643"/>
                            <a:gd name="T58" fmla="*/ 219 w 637"/>
                            <a:gd name="T59" fmla="*/ 197 h 643"/>
                            <a:gd name="T60" fmla="*/ 237 w 637"/>
                            <a:gd name="T61" fmla="*/ 73 h 643"/>
                            <a:gd name="T62" fmla="*/ 533 w 637"/>
                            <a:gd name="T63" fmla="*/ 154 h 643"/>
                            <a:gd name="T64" fmla="*/ 512 w 637"/>
                            <a:gd name="T65" fmla="*/ 209 h 643"/>
                            <a:gd name="T66" fmla="*/ 379 w 637"/>
                            <a:gd name="T67" fmla="*/ 174 h 643"/>
                            <a:gd name="T68" fmla="*/ 495 w 637"/>
                            <a:gd name="T69" fmla="*/ 128 h 643"/>
                            <a:gd name="T70" fmla="*/ 553 w 637"/>
                            <a:gd name="T71" fmla="*/ 236 h 643"/>
                            <a:gd name="T72" fmla="*/ 495 w 637"/>
                            <a:gd name="T73" fmla="*/ 80 h 643"/>
                            <a:gd name="T74" fmla="*/ 360 w 637"/>
                            <a:gd name="T75" fmla="*/ 77 h 643"/>
                            <a:gd name="T76" fmla="*/ 195 w 637"/>
                            <a:gd name="T77" fmla="*/ 50 h 643"/>
                            <a:gd name="T78" fmla="*/ 125 w 637"/>
                            <a:gd name="T79" fmla="*/ 165 h 643"/>
                            <a:gd name="T80" fmla="*/ 19 w 637"/>
                            <a:gd name="T81" fmla="*/ 294 h 643"/>
                            <a:gd name="T82" fmla="*/ 84 w 637"/>
                            <a:gd name="T83" fmla="*/ 412 h 643"/>
                            <a:gd name="T84" fmla="*/ 143 w 637"/>
                            <a:gd name="T85" fmla="*/ 568 h 643"/>
                            <a:gd name="T86" fmla="*/ 278 w 637"/>
                            <a:gd name="T87" fmla="*/ 572 h 643"/>
                            <a:gd name="T88" fmla="*/ 365 w 637"/>
                            <a:gd name="T89" fmla="*/ 643 h 643"/>
                            <a:gd name="T90" fmla="*/ 509 w 637"/>
                            <a:gd name="T91" fmla="*/ 482 h 643"/>
                            <a:gd name="T92" fmla="*/ 541 w 637"/>
                            <a:gd name="T93" fmla="*/ 488 h 643"/>
                            <a:gd name="T94" fmla="*/ 618 w 637"/>
                            <a:gd name="T95" fmla="*/ 355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37" h="643">
                              <a:moveTo>
                                <a:pt x="573" y="425"/>
                              </a:moveTo>
                              <a:cubicBezTo>
                                <a:pt x="564" y="436"/>
                                <a:pt x="548" y="445"/>
                                <a:pt x="528" y="438"/>
                              </a:cubicBezTo>
                              <a:cubicBezTo>
                                <a:pt x="515" y="434"/>
                                <a:pt x="515" y="434"/>
                                <a:pt x="515" y="434"/>
                              </a:cubicBezTo>
                              <a:cubicBezTo>
                                <a:pt x="470" y="356"/>
                                <a:pt x="470" y="356"/>
                                <a:pt x="470" y="356"/>
                              </a:cubicBezTo>
                              <a:cubicBezTo>
                                <a:pt x="459" y="338"/>
                                <a:pt x="463" y="315"/>
                                <a:pt x="479" y="302"/>
                              </a:cubicBezTo>
                              <a:cubicBezTo>
                                <a:pt x="514" y="270"/>
                                <a:pt x="514" y="270"/>
                                <a:pt x="514" y="270"/>
                              </a:cubicBezTo>
                              <a:cubicBezTo>
                                <a:pt x="577" y="378"/>
                                <a:pt x="577" y="378"/>
                                <a:pt x="577" y="378"/>
                              </a:cubicBezTo>
                              <a:cubicBezTo>
                                <a:pt x="587" y="397"/>
                                <a:pt x="582" y="415"/>
                                <a:pt x="573" y="425"/>
                              </a:cubicBezTo>
                              <a:moveTo>
                                <a:pt x="401" y="575"/>
                              </a:moveTo>
                              <a:cubicBezTo>
                                <a:pt x="390" y="593"/>
                                <a:pt x="372" y="597"/>
                                <a:pt x="358" y="595"/>
                              </a:cubicBezTo>
                              <a:cubicBezTo>
                                <a:pt x="345" y="593"/>
                                <a:pt x="328" y="583"/>
                                <a:pt x="324" y="562"/>
                              </a:cubicBezTo>
                              <a:cubicBezTo>
                                <a:pt x="322" y="549"/>
                                <a:pt x="322" y="549"/>
                                <a:pt x="322" y="549"/>
                              </a:cubicBezTo>
                              <a:cubicBezTo>
                                <a:pt x="367" y="471"/>
                                <a:pt x="367" y="471"/>
                                <a:pt x="367" y="471"/>
                              </a:cubicBezTo>
                              <a:cubicBezTo>
                                <a:pt x="377" y="453"/>
                                <a:pt x="399" y="445"/>
                                <a:pt x="418" y="451"/>
                              </a:cubicBezTo>
                              <a:cubicBezTo>
                                <a:pt x="463" y="467"/>
                                <a:pt x="463" y="467"/>
                                <a:pt x="463" y="467"/>
                              </a:cubicBezTo>
                              <a:cubicBezTo>
                                <a:pt x="401" y="575"/>
                                <a:pt x="401" y="575"/>
                                <a:pt x="401" y="575"/>
                              </a:cubicBezTo>
                              <a:close/>
                              <a:moveTo>
                                <a:pt x="305" y="465"/>
                              </a:moveTo>
                              <a:cubicBezTo>
                                <a:pt x="297" y="422"/>
                                <a:pt x="259" y="391"/>
                                <a:pt x="216" y="391"/>
                              </a:cubicBezTo>
                              <a:cubicBezTo>
                                <a:pt x="180" y="391"/>
                                <a:pt x="180" y="391"/>
                                <a:pt x="180" y="391"/>
                              </a:cubicBezTo>
                              <a:cubicBezTo>
                                <a:pt x="190" y="383"/>
                                <a:pt x="190" y="383"/>
                                <a:pt x="190" y="383"/>
                              </a:cubicBezTo>
                              <a:cubicBezTo>
                                <a:pt x="223" y="354"/>
                                <a:pt x="231" y="306"/>
                                <a:pt x="209" y="268"/>
                              </a:cubicBezTo>
                              <a:cubicBezTo>
                                <a:pt x="191" y="238"/>
                                <a:pt x="191" y="238"/>
                                <a:pt x="191" y="238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13" y="245"/>
                                <a:pt x="223" y="247"/>
                                <a:pt x="233" y="247"/>
                              </a:cubicBezTo>
                              <a:cubicBezTo>
                                <a:pt x="265" y="247"/>
                                <a:pt x="295" y="230"/>
                                <a:pt x="312" y="201"/>
                              </a:cubicBezTo>
                              <a:cubicBezTo>
                                <a:pt x="330" y="171"/>
                                <a:pt x="330" y="171"/>
                                <a:pt x="330" y="171"/>
                              </a:cubicBezTo>
                              <a:cubicBezTo>
                                <a:pt x="332" y="184"/>
                                <a:pt x="332" y="184"/>
                                <a:pt x="332" y="184"/>
                              </a:cubicBezTo>
                              <a:cubicBezTo>
                                <a:pt x="341" y="226"/>
                                <a:pt x="378" y="257"/>
                                <a:pt x="422" y="257"/>
                              </a:cubicBezTo>
                              <a:cubicBezTo>
                                <a:pt x="457" y="257"/>
                                <a:pt x="457" y="257"/>
                                <a:pt x="457" y="257"/>
                              </a:cubicBezTo>
                              <a:cubicBezTo>
                                <a:pt x="447" y="266"/>
                                <a:pt x="447" y="266"/>
                                <a:pt x="447" y="266"/>
                              </a:cubicBezTo>
                              <a:cubicBezTo>
                                <a:pt x="415" y="294"/>
                                <a:pt x="407" y="342"/>
                                <a:pt x="428" y="380"/>
                              </a:cubicBezTo>
                              <a:cubicBezTo>
                                <a:pt x="446" y="410"/>
                                <a:pt x="446" y="410"/>
                                <a:pt x="446" y="410"/>
                              </a:cubicBezTo>
                              <a:cubicBezTo>
                                <a:pt x="434" y="406"/>
                                <a:pt x="434" y="406"/>
                                <a:pt x="434" y="406"/>
                              </a:cubicBezTo>
                              <a:cubicBezTo>
                                <a:pt x="392" y="392"/>
                                <a:pt x="347" y="409"/>
                                <a:pt x="325" y="447"/>
                              </a:cubicBezTo>
                              <a:cubicBezTo>
                                <a:pt x="308" y="477"/>
                                <a:pt x="308" y="477"/>
                                <a:pt x="308" y="477"/>
                              </a:cubicBezTo>
                              <a:lnTo>
                                <a:pt x="305" y="465"/>
                              </a:lnTo>
                              <a:close/>
                              <a:moveTo>
                                <a:pt x="143" y="521"/>
                              </a:moveTo>
                              <a:cubicBezTo>
                                <a:pt x="121" y="521"/>
                                <a:pt x="109" y="507"/>
                                <a:pt x="104" y="494"/>
                              </a:cubicBezTo>
                              <a:cubicBezTo>
                                <a:pt x="99" y="481"/>
                                <a:pt x="99" y="462"/>
                                <a:pt x="115" y="448"/>
                              </a:cubicBezTo>
                              <a:cubicBezTo>
                                <a:pt x="126" y="439"/>
                                <a:pt x="126" y="439"/>
                                <a:pt x="126" y="439"/>
                              </a:cubicBezTo>
                              <a:cubicBezTo>
                                <a:pt x="216" y="439"/>
                                <a:pt x="216" y="439"/>
                                <a:pt x="216" y="439"/>
                              </a:cubicBezTo>
                              <a:cubicBezTo>
                                <a:pt x="236" y="439"/>
                                <a:pt x="254" y="454"/>
                                <a:pt x="258" y="474"/>
                              </a:cubicBezTo>
                              <a:cubicBezTo>
                                <a:pt x="268" y="520"/>
                                <a:pt x="268" y="520"/>
                                <a:pt x="268" y="520"/>
                              </a:cubicBezTo>
                              <a:cubicBezTo>
                                <a:pt x="143" y="520"/>
                                <a:pt x="143" y="520"/>
                                <a:pt x="143" y="520"/>
                              </a:cubicBezTo>
                              <a:lnTo>
                                <a:pt x="143" y="521"/>
                              </a:lnTo>
                              <a:close/>
                              <a:moveTo>
                                <a:pt x="60" y="270"/>
                              </a:moveTo>
                              <a:cubicBezTo>
                                <a:pt x="50" y="252"/>
                                <a:pt x="56" y="234"/>
                                <a:pt x="64" y="223"/>
                              </a:cubicBezTo>
                              <a:cubicBezTo>
                                <a:pt x="71" y="215"/>
                                <a:pt x="82" y="208"/>
                                <a:pt x="96" y="208"/>
                              </a:cubicBezTo>
                              <a:cubicBezTo>
                                <a:pt x="100" y="208"/>
                                <a:pt x="105" y="208"/>
                                <a:pt x="110" y="210"/>
                              </a:cubicBezTo>
                              <a:cubicBezTo>
                                <a:pt x="123" y="214"/>
                                <a:pt x="123" y="214"/>
                                <a:pt x="123" y="214"/>
                              </a:cubicBezTo>
                              <a:cubicBezTo>
                                <a:pt x="168" y="292"/>
                                <a:pt x="168" y="292"/>
                                <a:pt x="168" y="292"/>
                              </a:cubicBezTo>
                              <a:cubicBezTo>
                                <a:pt x="178" y="310"/>
                                <a:pt x="174" y="333"/>
                                <a:pt x="159" y="347"/>
                              </a:cubicBezTo>
                              <a:cubicBezTo>
                                <a:pt x="123" y="378"/>
                                <a:pt x="123" y="378"/>
                                <a:pt x="123" y="378"/>
                              </a:cubicBezTo>
                              <a:lnTo>
                                <a:pt x="60" y="270"/>
                              </a:lnTo>
                              <a:close/>
                              <a:moveTo>
                                <a:pt x="237" y="73"/>
                              </a:moveTo>
                              <a:cubicBezTo>
                                <a:pt x="247" y="55"/>
                                <a:pt x="265" y="51"/>
                                <a:pt x="279" y="53"/>
                              </a:cubicBezTo>
                              <a:cubicBezTo>
                                <a:pt x="293" y="56"/>
                                <a:pt x="309" y="65"/>
                                <a:pt x="313" y="86"/>
                              </a:cubicBezTo>
                              <a:cubicBezTo>
                                <a:pt x="316" y="100"/>
                                <a:pt x="316" y="100"/>
                                <a:pt x="316" y="100"/>
                              </a:cubicBezTo>
                              <a:cubicBezTo>
                                <a:pt x="271" y="177"/>
                                <a:pt x="271" y="177"/>
                                <a:pt x="271" y="177"/>
                              </a:cubicBezTo>
                              <a:cubicBezTo>
                                <a:pt x="260" y="195"/>
                                <a:pt x="239" y="204"/>
                                <a:pt x="219" y="197"/>
                              </a:cubicBezTo>
                              <a:cubicBezTo>
                                <a:pt x="174" y="182"/>
                                <a:pt x="174" y="182"/>
                                <a:pt x="174" y="182"/>
                              </a:cubicBezTo>
                              <a:lnTo>
                                <a:pt x="237" y="73"/>
                              </a:lnTo>
                              <a:close/>
                              <a:moveTo>
                                <a:pt x="495" y="128"/>
                              </a:moveTo>
                              <a:cubicBezTo>
                                <a:pt x="516" y="128"/>
                                <a:pt x="529" y="141"/>
                                <a:pt x="533" y="154"/>
                              </a:cubicBezTo>
                              <a:cubicBezTo>
                                <a:pt x="538" y="167"/>
                                <a:pt x="538" y="186"/>
                                <a:pt x="522" y="200"/>
                              </a:cubicBezTo>
                              <a:cubicBezTo>
                                <a:pt x="512" y="209"/>
                                <a:pt x="512" y="209"/>
                                <a:pt x="512" y="209"/>
                              </a:cubicBezTo>
                              <a:cubicBezTo>
                                <a:pt x="422" y="209"/>
                                <a:pt x="422" y="209"/>
                                <a:pt x="422" y="209"/>
                              </a:cubicBezTo>
                              <a:cubicBezTo>
                                <a:pt x="401" y="209"/>
                                <a:pt x="383" y="195"/>
                                <a:pt x="379" y="174"/>
                              </a:cubicBezTo>
                              <a:cubicBezTo>
                                <a:pt x="370" y="128"/>
                                <a:pt x="370" y="128"/>
                                <a:pt x="370" y="128"/>
                              </a:cubicBezTo>
                              <a:cubicBezTo>
                                <a:pt x="495" y="128"/>
                                <a:pt x="495" y="128"/>
                                <a:pt x="495" y="128"/>
                              </a:cubicBezTo>
                              <a:close/>
                              <a:moveTo>
                                <a:pt x="551" y="238"/>
                              </a:moveTo>
                              <a:cubicBezTo>
                                <a:pt x="553" y="236"/>
                                <a:pt x="553" y="236"/>
                                <a:pt x="553" y="236"/>
                              </a:cubicBezTo>
                              <a:cubicBezTo>
                                <a:pt x="582" y="211"/>
                                <a:pt x="591" y="173"/>
                                <a:pt x="578" y="138"/>
                              </a:cubicBezTo>
                              <a:cubicBezTo>
                                <a:pt x="565" y="103"/>
                                <a:pt x="532" y="80"/>
                                <a:pt x="495" y="80"/>
                              </a:cubicBezTo>
                              <a:cubicBezTo>
                                <a:pt x="360" y="80"/>
                                <a:pt x="360" y="80"/>
                                <a:pt x="360" y="80"/>
                              </a:cubicBezTo>
                              <a:cubicBezTo>
                                <a:pt x="360" y="77"/>
                                <a:pt x="360" y="77"/>
                                <a:pt x="360" y="77"/>
                              </a:cubicBezTo>
                              <a:cubicBezTo>
                                <a:pt x="352" y="40"/>
                                <a:pt x="324" y="12"/>
                                <a:pt x="287" y="6"/>
                              </a:cubicBezTo>
                              <a:cubicBezTo>
                                <a:pt x="250" y="0"/>
                                <a:pt x="214" y="17"/>
                                <a:pt x="195" y="50"/>
                              </a:cubicBezTo>
                              <a:cubicBezTo>
                                <a:pt x="128" y="166"/>
                                <a:pt x="128" y="166"/>
                                <a:pt x="128" y="166"/>
                              </a:cubicBezTo>
                              <a:cubicBezTo>
                                <a:pt x="125" y="165"/>
                                <a:pt x="125" y="165"/>
                                <a:pt x="125" y="165"/>
                              </a:cubicBezTo>
                              <a:cubicBezTo>
                                <a:pt x="89" y="153"/>
                                <a:pt x="51" y="164"/>
                                <a:pt x="27" y="193"/>
                              </a:cubicBezTo>
                              <a:cubicBezTo>
                                <a:pt x="4" y="222"/>
                                <a:pt x="0" y="261"/>
                                <a:pt x="19" y="294"/>
                              </a:cubicBezTo>
                              <a:cubicBezTo>
                                <a:pt x="86" y="410"/>
                                <a:pt x="86" y="410"/>
                                <a:pt x="86" y="410"/>
                              </a:cubicBezTo>
                              <a:cubicBezTo>
                                <a:pt x="84" y="412"/>
                                <a:pt x="84" y="412"/>
                                <a:pt x="84" y="412"/>
                              </a:cubicBezTo>
                              <a:cubicBezTo>
                                <a:pt x="56" y="437"/>
                                <a:pt x="46" y="476"/>
                                <a:pt x="59" y="511"/>
                              </a:cubicBezTo>
                              <a:cubicBezTo>
                                <a:pt x="72" y="546"/>
                                <a:pt x="105" y="568"/>
                                <a:pt x="143" y="568"/>
                              </a:cubicBezTo>
                              <a:cubicBezTo>
                                <a:pt x="277" y="568"/>
                                <a:pt x="277" y="568"/>
                                <a:pt x="277" y="568"/>
                              </a:cubicBezTo>
                              <a:cubicBezTo>
                                <a:pt x="278" y="572"/>
                                <a:pt x="278" y="572"/>
                                <a:pt x="278" y="572"/>
                              </a:cubicBezTo>
                              <a:cubicBezTo>
                                <a:pt x="285" y="608"/>
                                <a:pt x="314" y="636"/>
                                <a:pt x="350" y="642"/>
                              </a:cubicBezTo>
                              <a:cubicBezTo>
                                <a:pt x="355" y="643"/>
                                <a:pt x="360" y="643"/>
                                <a:pt x="365" y="643"/>
                              </a:cubicBezTo>
                              <a:cubicBezTo>
                                <a:pt x="397" y="643"/>
                                <a:pt x="426" y="627"/>
                                <a:pt x="442" y="599"/>
                              </a:cubicBezTo>
                              <a:cubicBezTo>
                                <a:pt x="509" y="482"/>
                                <a:pt x="509" y="482"/>
                                <a:pt x="509" y="482"/>
                              </a:cubicBezTo>
                              <a:cubicBezTo>
                                <a:pt x="512" y="484"/>
                                <a:pt x="512" y="484"/>
                                <a:pt x="512" y="484"/>
                              </a:cubicBezTo>
                              <a:cubicBezTo>
                                <a:pt x="522" y="487"/>
                                <a:pt x="532" y="488"/>
                                <a:pt x="541" y="488"/>
                              </a:cubicBezTo>
                              <a:cubicBezTo>
                                <a:pt x="568" y="488"/>
                                <a:pt x="593" y="477"/>
                                <a:pt x="610" y="456"/>
                              </a:cubicBezTo>
                              <a:cubicBezTo>
                                <a:pt x="634" y="427"/>
                                <a:pt x="637" y="387"/>
                                <a:pt x="618" y="355"/>
                              </a:cubicBezTo>
                              <a:lnTo>
                                <a:pt x="551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7EE9D7" id="JE2504241006JU Plaatjes p2.emf(JU-LOCK)" o:spid="_x0000_s1026" editas="canvas" style="position:absolute;margin-left:0;margin-top:0;width:595.3pt;height:65.55pt;z-index:-251657216;mso-position-horizontal-relative:page;mso-position-vertical:bottom;mso-position-vertical-relative:page" coordsize="75603,83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Q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Ao8P3hwYWNrZXQgZW5kPSJ3Ij8+/+IM&#10;WElDQ19QUk9GSUxFAAEBAAAMSExpbm8CEAAAbW50clJHQiBYWVogB84AAgAJAAYAMQAAYWNzcE1T&#10;RlQAAAAASUVDIHNSR0IAAAAAAAAAAAAAAAA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603;height:8324;visibility:visible;mso-wrap-style:square">
                <v:fill o:detectmouseclick="t"/>
                <v:path o:connecttype="none"/>
              </v:shape>
              <v:rect id="Rectangle 11" o:spid="_x0000_s1028" style="position:absolute;left:8724;top:3727;width:58160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" stroked="f">
                <v:fill r:id="rId2" o:title="" recolor="t" rotate="t" type="frame"/>
              </v:rect>
              <v:shape id="Freeform 12" o:spid="_x0000_s1029" style="position:absolute;left:3702;top:2749;width:2019;height:2045;visibility:visible;mso-wrap-style:square;v-text-anchor:top" coordsize="637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" path="m573,425v-9,11,-25,20,-45,13c515,434,515,434,515,434,470,356,470,356,470,356v-11,-18,-7,-41,9,-54c514,270,514,270,514,270v63,108,63,108,63,108c587,397,582,415,573,425m401,575v-11,18,-29,22,-43,20c345,593,328,583,324,562v-2,-13,-2,-13,-2,-13c367,471,367,471,367,471v10,-18,32,-26,51,-20c463,467,463,467,463,467,401,575,401,575,401,575xm305,465v-8,-43,-46,-74,-89,-74c180,391,180,391,180,391v10,-8,10,-8,10,-8c223,354,231,306,209,268,191,238,191,238,191,238v13,4,13,4,13,4c213,245,223,247,233,247v32,,62,-17,79,-46c330,171,330,171,330,171v2,13,2,13,2,13c341,226,378,257,422,257v35,,35,,35,c447,266,447,266,447,266v-32,28,-40,76,-19,114c446,410,446,410,446,410v-12,-4,-12,-4,-12,-4c392,392,347,409,325,447v-17,30,-17,30,-17,30l305,465xm143,521v-22,,-34,-14,-39,-27c99,481,99,462,115,448v11,-9,11,-9,11,-9c216,439,216,439,216,439v20,,38,15,42,35c268,520,268,520,268,520v-125,,-125,,-125,l143,521xm60,270c50,252,56,234,64,223v7,-8,18,-15,32,-15c100,208,105,208,110,210v13,4,13,4,13,4c168,292,168,292,168,292v10,18,6,41,-9,55c123,378,123,378,123,378l60,270xm237,73c247,55,265,51,279,53v14,3,30,12,34,33c316,100,316,100,316,100v-45,77,-45,77,-45,77c260,195,239,204,219,197,174,182,174,182,174,182l237,73xm495,128v21,,34,13,38,26c538,167,538,186,522,200v-10,9,-10,9,-10,9c422,209,422,209,422,209v-21,,-39,-14,-43,-35c370,128,370,128,370,128v125,,125,,125,xm551,238v2,-2,2,-2,2,-2c582,211,591,173,578,138,565,103,532,80,495,80v-135,,-135,,-135,c360,77,360,77,360,77,352,40,324,12,287,6,250,,214,17,195,50,128,166,128,166,128,166v-3,-1,-3,-1,-3,-1c89,153,51,164,27,193,4,222,,261,19,294,86,410,86,410,86,410v-2,2,-2,2,-2,2c56,437,46,476,59,511v13,35,46,57,84,57c277,568,277,568,277,568v1,4,1,4,1,4c285,608,314,636,350,642v5,1,10,1,15,1c397,643,426,627,442,599,509,482,509,482,509,482v3,2,3,2,3,2c522,487,532,488,541,488v27,,52,-11,69,-32c634,427,637,387,618,355l551,238xe" fillcolor="#212b46" stroked="f">
                <v:path arrowok="t" o:connecttype="custom" o:connectlocs="167377,139281;148991,113206;162939,85858;181642,135147;113487,189206;102075,174579;132507,143415;127118,182846;68472,124336;60230,121792;60547,75683;73861,78544;104611,54377;133775,81724;141700,84586;141383,130377;103026,142143;96685,147867;32968,157089;39942,139599;81786,150729;45331,165357;19020,85858;30432,66143;38991,68051;50403,110344;19020,85858;88443,16854;100172,31799;69423,62645;75129,23214;168962,48971;162305,66461;120144,55331;156916,40703;175302,75047;156916,25440;114121,24486;61815,15900;39625,52469;6023,93490;26628,131013;45331,180620;88126,181892;115706,204470;161354,153273;171498,155181;195907,112888" o:connectangles="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639" w:tblpY="740"/>
      <w:tblW w:w="1054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6947"/>
    </w:tblGrid>
    <w:tr w:rsidR="00D0079F" w:rsidRPr="006A4DE4" w14:paraId="73EFF6DA" w14:textId="77777777" w:rsidTr="0021401C">
      <w:trPr>
        <w:trHeight w:hRule="exact" w:val="180"/>
      </w:trPr>
      <w:tc>
        <w:tcPr>
          <w:tcW w:w="3598" w:type="dxa"/>
          <w:shd w:val="clear" w:color="auto" w:fill="auto"/>
        </w:tcPr>
        <w:p w14:paraId="23987C89" w14:textId="77777777" w:rsidR="00D0079F" w:rsidRPr="004F52FD" w:rsidRDefault="00000000" w:rsidP="008E3453">
          <w:pPr>
            <w:pStyle w:val="KoptekstlinksCerios"/>
          </w:pPr>
          <w:sdt>
            <w:sdtPr>
              <w:tag w:val="Documentnaam"/>
              <w:id w:val="-1858651890"/>
              <w:placeholder>
                <w:docPart w:val="90CEE438AAD54C318A4EAB9EBCDC5054"/>
              </w:placeholder>
              <w:dataBinding w:prefixMappings="xmlns:ns0='http://www.joulesunlimited.com/ccmappings' " w:xpath="/ns0:ju[1]/ns0:Documentnaam[1]" w:storeItemID="{9B0D7B3C-9D2C-43BA-9813-1BA212848944}"/>
              <w:text w:multiLine="1"/>
            </w:sdtPr>
            <w:sdtContent>
              <w:r w:rsidR="00186ADD">
                <w:t>Personeelsgids</w:t>
              </w:r>
            </w:sdtContent>
          </w:sdt>
        </w:p>
      </w:tc>
      <w:tc>
        <w:tcPr>
          <w:tcW w:w="6947" w:type="dxa"/>
          <w:shd w:val="clear" w:color="auto" w:fill="auto"/>
        </w:tcPr>
        <w:p w14:paraId="2BEE66F1" w14:textId="38F0D306" w:rsidR="00D0079F" w:rsidRPr="006A4DE4" w:rsidRDefault="00D0079F" w:rsidP="008E3453">
          <w:pPr>
            <w:pStyle w:val="KoptekstrechtsCerios"/>
          </w:pPr>
          <w:r>
            <w:fldChar w:fldCharType="begin"/>
          </w:r>
          <w:r>
            <w:instrText xml:space="preserve"> STYLEREF "1"</w:instrText>
          </w:r>
          <w:r>
            <w:fldChar w:fldCharType="separate"/>
          </w:r>
          <w:r w:rsidR="001C46B3">
            <w:rPr>
              <w:noProof/>
            </w:rPr>
            <w:t>Extra commando’s</w:t>
          </w:r>
          <w:r>
            <w:fldChar w:fldCharType="end"/>
          </w:r>
        </w:p>
      </w:tc>
    </w:tr>
  </w:tbl>
  <w:p w14:paraId="57DDF817" w14:textId="77777777" w:rsidR="00D0079F" w:rsidRDefault="00BD0BB8">
    <w:pPr>
      <w:pStyle w:val="Koptekst"/>
    </w:pPr>
    <w:r>
      <w:rPr>
        <w:noProof/>
      </w:rPr>
      <mc:AlternateContent>
        <mc:Choice Requires="wpc">
          <w:drawing>
            <wp:anchor distT="0" distB="0" distL="114300" distR="114300" simplePos="0" relativeHeight="251663360" behindDoc="1" locked="0" layoutInCell="1" allowOverlap="1" wp14:anchorId="128F2A04" wp14:editId="194BA51C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832485"/>
              <wp:effectExtent l="0" t="0" r="0" b="0"/>
              <wp:wrapNone/>
              <wp:docPr id="1488439532" name="JE2504241006JU Plaatjes p2.emf(JU-LOCK)"/>
              <wp:cNvGraphicFramePr>
                <a:graphicFrameLocks xmlns:a="http://schemas.openxmlformats.org/drawingml/2006/main" noSelect="1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488439530" name="Rectangle 11"/>
                      <wps:cNvSpPr>
                        <a:spLocks noChangeArrowheads="1"/>
                      </wps:cNvSpPr>
                      <wps:spPr bwMode="auto">
                        <a:xfrm>
                          <a:off x="872490" y="372745"/>
                          <a:ext cx="5815965" cy="7620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8439531" name="Freeform 12"/>
                      <wps:cNvSpPr>
                        <a:spLocks noEditPoints="1"/>
                      </wps:cNvSpPr>
                      <wps:spPr bwMode="auto">
                        <a:xfrm>
                          <a:off x="370205" y="274955"/>
                          <a:ext cx="201930" cy="204470"/>
                        </a:xfrm>
                        <a:custGeom>
                          <a:avLst/>
                          <a:gdLst>
                            <a:gd name="T0" fmla="*/ 528 w 637"/>
                            <a:gd name="T1" fmla="*/ 438 h 643"/>
                            <a:gd name="T2" fmla="*/ 470 w 637"/>
                            <a:gd name="T3" fmla="*/ 356 h 643"/>
                            <a:gd name="T4" fmla="*/ 514 w 637"/>
                            <a:gd name="T5" fmla="*/ 270 h 643"/>
                            <a:gd name="T6" fmla="*/ 573 w 637"/>
                            <a:gd name="T7" fmla="*/ 425 h 643"/>
                            <a:gd name="T8" fmla="*/ 358 w 637"/>
                            <a:gd name="T9" fmla="*/ 595 h 643"/>
                            <a:gd name="T10" fmla="*/ 322 w 637"/>
                            <a:gd name="T11" fmla="*/ 549 h 643"/>
                            <a:gd name="T12" fmla="*/ 418 w 637"/>
                            <a:gd name="T13" fmla="*/ 451 h 643"/>
                            <a:gd name="T14" fmla="*/ 401 w 637"/>
                            <a:gd name="T15" fmla="*/ 575 h 643"/>
                            <a:gd name="T16" fmla="*/ 216 w 637"/>
                            <a:gd name="T17" fmla="*/ 391 h 643"/>
                            <a:gd name="T18" fmla="*/ 190 w 637"/>
                            <a:gd name="T19" fmla="*/ 383 h 643"/>
                            <a:gd name="T20" fmla="*/ 191 w 637"/>
                            <a:gd name="T21" fmla="*/ 238 h 643"/>
                            <a:gd name="T22" fmla="*/ 233 w 637"/>
                            <a:gd name="T23" fmla="*/ 247 h 643"/>
                            <a:gd name="T24" fmla="*/ 330 w 637"/>
                            <a:gd name="T25" fmla="*/ 171 h 643"/>
                            <a:gd name="T26" fmla="*/ 422 w 637"/>
                            <a:gd name="T27" fmla="*/ 257 h 643"/>
                            <a:gd name="T28" fmla="*/ 447 w 637"/>
                            <a:gd name="T29" fmla="*/ 266 h 643"/>
                            <a:gd name="T30" fmla="*/ 446 w 637"/>
                            <a:gd name="T31" fmla="*/ 410 h 643"/>
                            <a:gd name="T32" fmla="*/ 325 w 637"/>
                            <a:gd name="T33" fmla="*/ 447 h 643"/>
                            <a:gd name="T34" fmla="*/ 305 w 637"/>
                            <a:gd name="T35" fmla="*/ 465 h 643"/>
                            <a:gd name="T36" fmla="*/ 104 w 637"/>
                            <a:gd name="T37" fmla="*/ 494 h 643"/>
                            <a:gd name="T38" fmla="*/ 126 w 637"/>
                            <a:gd name="T39" fmla="*/ 439 h 643"/>
                            <a:gd name="T40" fmla="*/ 258 w 637"/>
                            <a:gd name="T41" fmla="*/ 474 h 643"/>
                            <a:gd name="T42" fmla="*/ 143 w 637"/>
                            <a:gd name="T43" fmla="*/ 520 h 643"/>
                            <a:gd name="T44" fmla="*/ 60 w 637"/>
                            <a:gd name="T45" fmla="*/ 270 h 643"/>
                            <a:gd name="T46" fmla="*/ 96 w 637"/>
                            <a:gd name="T47" fmla="*/ 208 h 643"/>
                            <a:gd name="T48" fmla="*/ 123 w 637"/>
                            <a:gd name="T49" fmla="*/ 214 h 643"/>
                            <a:gd name="T50" fmla="*/ 159 w 637"/>
                            <a:gd name="T51" fmla="*/ 347 h 643"/>
                            <a:gd name="T52" fmla="*/ 60 w 637"/>
                            <a:gd name="T53" fmla="*/ 270 h 643"/>
                            <a:gd name="T54" fmla="*/ 279 w 637"/>
                            <a:gd name="T55" fmla="*/ 53 h 643"/>
                            <a:gd name="T56" fmla="*/ 316 w 637"/>
                            <a:gd name="T57" fmla="*/ 100 h 643"/>
                            <a:gd name="T58" fmla="*/ 219 w 637"/>
                            <a:gd name="T59" fmla="*/ 197 h 643"/>
                            <a:gd name="T60" fmla="*/ 237 w 637"/>
                            <a:gd name="T61" fmla="*/ 73 h 643"/>
                            <a:gd name="T62" fmla="*/ 533 w 637"/>
                            <a:gd name="T63" fmla="*/ 154 h 643"/>
                            <a:gd name="T64" fmla="*/ 512 w 637"/>
                            <a:gd name="T65" fmla="*/ 209 h 643"/>
                            <a:gd name="T66" fmla="*/ 379 w 637"/>
                            <a:gd name="T67" fmla="*/ 174 h 643"/>
                            <a:gd name="T68" fmla="*/ 495 w 637"/>
                            <a:gd name="T69" fmla="*/ 128 h 643"/>
                            <a:gd name="T70" fmla="*/ 553 w 637"/>
                            <a:gd name="T71" fmla="*/ 236 h 643"/>
                            <a:gd name="T72" fmla="*/ 495 w 637"/>
                            <a:gd name="T73" fmla="*/ 80 h 643"/>
                            <a:gd name="T74" fmla="*/ 360 w 637"/>
                            <a:gd name="T75" fmla="*/ 77 h 643"/>
                            <a:gd name="T76" fmla="*/ 195 w 637"/>
                            <a:gd name="T77" fmla="*/ 50 h 643"/>
                            <a:gd name="T78" fmla="*/ 125 w 637"/>
                            <a:gd name="T79" fmla="*/ 165 h 643"/>
                            <a:gd name="T80" fmla="*/ 19 w 637"/>
                            <a:gd name="T81" fmla="*/ 294 h 643"/>
                            <a:gd name="T82" fmla="*/ 84 w 637"/>
                            <a:gd name="T83" fmla="*/ 412 h 643"/>
                            <a:gd name="T84" fmla="*/ 143 w 637"/>
                            <a:gd name="T85" fmla="*/ 568 h 643"/>
                            <a:gd name="T86" fmla="*/ 278 w 637"/>
                            <a:gd name="T87" fmla="*/ 572 h 643"/>
                            <a:gd name="T88" fmla="*/ 365 w 637"/>
                            <a:gd name="T89" fmla="*/ 643 h 643"/>
                            <a:gd name="T90" fmla="*/ 509 w 637"/>
                            <a:gd name="T91" fmla="*/ 482 h 643"/>
                            <a:gd name="T92" fmla="*/ 541 w 637"/>
                            <a:gd name="T93" fmla="*/ 488 h 643"/>
                            <a:gd name="T94" fmla="*/ 618 w 637"/>
                            <a:gd name="T95" fmla="*/ 355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37" h="643">
                              <a:moveTo>
                                <a:pt x="573" y="425"/>
                              </a:moveTo>
                              <a:cubicBezTo>
                                <a:pt x="564" y="436"/>
                                <a:pt x="548" y="445"/>
                                <a:pt x="528" y="438"/>
                              </a:cubicBezTo>
                              <a:cubicBezTo>
                                <a:pt x="515" y="434"/>
                                <a:pt x="515" y="434"/>
                                <a:pt x="515" y="434"/>
                              </a:cubicBezTo>
                              <a:cubicBezTo>
                                <a:pt x="470" y="356"/>
                                <a:pt x="470" y="356"/>
                                <a:pt x="470" y="356"/>
                              </a:cubicBezTo>
                              <a:cubicBezTo>
                                <a:pt x="459" y="338"/>
                                <a:pt x="463" y="315"/>
                                <a:pt x="479" y="302"/>
                              </a:cubicBezTo>
                              <a:cubicBezTo>
                                <a:pt x="514" y="270"/>
                                <a:pt x="514" y="270"/>
                                <a:pt x="514" y="270"/>
                              </a:cubicBezTo>
                              <a:cubicBezTo>
                                <a:pt x="577" y="378"/>
                                <a:pt x="577" y="378"/>
                                <a:pt x="577" y="378"/>
                              </a:cubicBezTo>
                              <a:cubicBezTo>
                                <a:pt x="587" y="397"/>
                                <a:pt x="582" y="415"/>
                                <a:pt x="573" y="425"/>
                              </a:cubicBezTo>
                              <a:moveTo>
                                <a:pt x="401" y="575"/>
                              </a:moveTo>
                              <a:cubicBezTo>
                                <a:pt x="390" y="593"/>
                                <a:pt x="372" y="597"/>
                                <a:pt x="358" y="595"/>
                              </a:cubicBezTo>
                              <a:cubicBezTo>
                                <a:pt x="345" y="593"/>
                                <a:pt x="328" y="583"/>
                                <a:pt x="324" y="562"/>
                              </a:cubicBezTo>
                              <a:cubicBezTo>
                                <a:pt x="322" y="549"/>
                                <a:pt x="322" y="549"/>
                                <a:pt x="322" y="549"/>
                              </a:cubicBezTo>
                              <a:cubicBezTo>
                                <a:pt x="367" y="471"/>
                                <a:pt x="367" y="471"/>
                                <a:pt x="367" y="471"/>
                              </a:cubicBezTo>
                              <a:cubicBezTo>
                                <a:pt x="377" y="453"/>
                                <a:pt x="399" y="445"/>
                                <a:pt x="418" y="451"/>
                              </a:cubicBezTo>
                              <a:cubicBezTo>
                                <a:pt x="463" y="467"/>
                                <a:pt x="463" y="467"/>
                                <a:pt x="463" y="467"/>
                              </a:cubicBezTo>
                              <a:cubicBezTo>
                                <a:pt x="401" y="575"/>
                                <a:pt x="401" y="575"/>
                                <a:pt x="401" y="575"/>
                              </a:cubicBezTo>
                              <a:close/>
                              <a:moveTo>
                                <a:pt x="305" y="465"/>
                              </a:moveTo>
                              <a:cubicBezTo>
                                <a:pt x="297" y="422"/>
                                <a:pt x="259" y="391"/>
                                <a:pt x="216" y="391"/>
                              </a:cubicBezTo>
                              <a:cubicBezTo>
                                <a:pt x="180" y="391"/>
                                <a:pt x="180" y="391"/>
                                <a:pt x="180" y="391"/>
                              </a:cubicBezTo>
                              <a:cubicBezTo>
                                <a:pt x="190" y="383"/>
                                <a:pt x="190" y="383"/>
                                <a:pt x="190" y="383"/>
                              </a:cubicBezTo>
                              <a:cubicBezTo>
                                <a:pt x="223" y="354"/>
                                <a:pt x="231" y="306"/>
                                <a:pt x="209" y="268"/>
                              </a:cubicBezTo>
                              <a:cubicBezTo>
                                <a:pt x="191" y="238"/>
                                <a:pt x="191" y="238"/>
                                <a:pt x="191" y="238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13" y="245"/>
                                <a:pt x="223" y="247"/>
                                <a:pt x="233" y="247"/>
                              </a:cubicBezTo>
                              <a:cubicBezTo>
                                <a:pt x="265" y="247"/>
                                <a:pt x="295" y="230"/>
                                <a:pt x="312" y="201"/>
                              </a:cubicBezTo>
                              <a:cubicBezTo>
                                <a:pt x="330" y="171"/>
                                <a:pt x="330" y="171"/>
                                <a:pt x="330" y="171"/>
                              </a:cubicBezTo>
                              <a:cubicBezTo>
                                <a:pt x="332" y="184"/>
                                <a:pt x="332" y="184"/>
                                <a:pt x="332" y="184"/>
                              </a:cubicBezTo>
                              <a:cubicBezTo>
                                <a:pt x="341" y="226"/>
                                <a:pt x="378" y="257"/>
                                <a:pt x="422" y="257"/>
                              </a:cubicBezTo>
                              <a:cubicBezTo>
                                <a:pt x="457" y="257"/>
                                <a:pt x="457" y="257"/>
                                <a:pt x="457" y="257"/>
                              </a:cubicBezTo>
                              <a:cubicBezTo>
                                <a:pt x="447" y="266"/>
                                <a:pt x="447" y="266"/>
                                <a:pt x="447" y="266"/>
                              </a:cubicBezTo>
                              <a:cubicBezTo>
                                <a:pt x="415" y="294"/>
                                <a:pt x="407" y="342"/>
                                <a:pt x="428" y="380"/>
                              </a:cubicBezTo>
                              <a:cubicBezTo>
                                <a:pt x="446" y="410"/>
                                <a:pt x="446" y="410"/>
                                <a:pt x="446" y="410"/>
                              </a:cubicBezTo>
                              <a:cubicBezTo>
                                <a:pt x="434" y="406"/>
                                <a:pt x="434" y="406"/>
                                <a:pt x="434" y="406"/>
                              </a:cubicBezTo>
                              <a:cubicBezTo>
                                <a:pt x="392" y="392"/>
                                <a:pt x="347" y="409"/>
                                <a:pt x="325" y="447"/>
                              </a:cubicBezTo>
                              <a:cubicBezTo>
                                <a:pt x="308" y="477"/>
                                <a:pt x="308" y="477"/>
                                <a:pt x="308" y="477"/>
                              </a:cubicBezTo>
                              <a:lnTo>
                                <a:pt x="305" y="465"/>
                              </a:lnTo>
                              <a:close/>
                              <a:moveTo>
                                <a:pt x="143" y="521"/>
                              </a:moveTo>
                              <a:cubicBezTo>
                                <a:pt x="121" y="521"/>
                                <a:pt x="109" y="507"/>
                                <a:pt x="104" y="494"/>
                              </a:cubicBezTo>
                              <a:cubicBezTo>
                                <a:pt x="99" y="481"/>
                                <a:pt x="99" y="462"/>
                                <a:pt x="115" y="448"/>
                              </a:cubicBezTo>
                              <a:cubicBezTo>
                                <a:pt x="126" y="439"/>
                                <a:pt x="126" y="439"/>
                                <a:pt x="126" y="439"/>
                              </a:cubicBezTo>
                              <a:cubicBezTo>
                                <a:pt x="216" y="439"/>
                                <a:pt x="216" y="439"/>
                                <a:pt x="216" y="439"/>
                              </a:cubicBezTo>
                              <a:cubicBezTo>
                                <a:pt x="236" y="439"/>
                                <a:pt x="254" y="454"/>
                                <a:pt x="258" y="474"/>
                              </a:cubicBezTo>
                              <a:cubicBezTo>
                                <a:pt x="268" y="520"/>
                                <a:pt x="268" y="520"/>
                                <a:pt x="268" y="520"/>
                              </a:cubicBezTo>
                              <a:cubicBezTo>
                                <a:pt x="143" y="520"/>
                                <a:pt x="143" y="520"/>
                                <a:pt x="143" y="520"/>
                              </a:cubicBezTo>
                              <a:lnTo>
                                <a:pt x="143" y="521"/>
                              </a:lnTo>
                              <a:close/>
                              <a:moveTo>
                                <a:pt x="60" y="270"/>
                              </a:moveTo>
                              <a:cubicBezTo>
                                <a:pt x="50" y="252"/>
                                <a:pt x="56" y="234"/>
                                <a:pt x="64" y="223"/>
                              </a:cubicBezTo>
                              <a:cubicBezTo>
                                <a:pt x="71" y="215"/>
                                <a:pt x="82" y="208"/>
                                <a:pt x="96" y="208"/>
                              </a:cubicBezTo>
                              <a:cubicBezTo>
                                <a:pt x="100" y="208"/>
                                <a:pt x="105" y="208"/>
                                <a:pt x="110" y="210"/>
                              </a:cubicBezTo>
                              <a:cubicBezTo>
                                <a:pt x="123" y="214"/>
                                <a:pt x="123" y="214"/>
                                <a:pt x="123" y="214"/>
                              </a:cubicBezTo>
                              <a:cubicBezTo>
                                <a:pt x="168" y="292"/>
                                <a:pt x="168" y="292"/>
                                <a:pt x="168" y="292"/>
                              </a:cubicBezTo>
                              <a:cubicBezTo>
                                <a:pt x="178" y="310"/>
                                <a:pt x="174" y="333"/>
                                <a:pt x="159" y="347"/>
                              </a:cubicBezTo>
                              <a:cubicBezTo>
                                <a:pt x="123" y="378"/>
                                <a:pt x="123" y="378"/>
                                <a:pt x="123" y="378"/>
                              </a:cubicBezTo>
                              <a:lnTo>
                                <a:pt x="60" y="270"/>
                              </a:lnTo>
                              <a:close/>
                              <a:moveTo>
                                <a:pt x="237" y="73"/>
                              </a:moveTo>
                              <a:cubicBezTo>
                                <a:pt x="247" y="55"/>
                                <a:pt x="265" y="51"/>
                                <a:pt x="279" y="53"/>
                              </a:cubicBezTo>
                              <a:cubicBezTo>
                                <a:pt x="293" y="56"/>
                                <a:pt x="309" y="65"/>
                                <a:pt x="313" y="86"/>
                              </a:cubicBezTo>
                              <a:cubicBezTo>
                                <a:pt x="316" y="100"/>
                                <a:pt x="316" y="100"/>
                                <a:pt x="316" y="100"/>
                              </a:cubicBezTo>
                              <a:cubicBezTo>
                                <a:pt x="271" y="177"/>
                                <a:pt x="271" y="177"/>
                                <a:pt x="271" y="177"/>
                              </a:cubicBezTo>
                              <a:cubicBezTo>
                                <a:pt x="260" y="195"/>
                                <a:pt x="239" y="204"/>
                                <a:pt x="219" y="197"/>
                              </a:cubicBezTo>
                              <a:cubicBezTo>
                                <a:pt x="174" y="182"/>
                                <a:pt x="174" y="182"/>
                                <a:pt x="174" y="182"/>
                              </a:cubicBezTo>
                              <a:lnTo>
                                <a:pt x="237" y="73"/>
                              </a:lnTo>
                              <a:close/>
                              <a:moveTo>
                                <a:pt x="495" y="128"/>
                              </a:moveTo>
                              <a:cubicBezTo>
                                <a:pt x="516" y="128"/>
                                <a:pt x="529" y="141"/>
                                <a:pt x="533" y="154"/>
                              </a:cubicBezTo>
                              <a:cubicBezTo>
                                <a:pt x="538" y="167"/>
                                <a:pt x="538" y="186"/>
                                <a:pt x="522" y="200"/>
                              </a:cubicBezTo>
                              <a:cubicBezTo>
                                <a:pt x="512" y="209"/>
                                <a:pt x="512" y="209"/>
                                <a:pt x="512" y="209"/>
                              </a:cubicBezTo>
                              <a:cubicBezTo>
                                <a:pt x="422" y="209"/>
                                <a:pt x="422" y="209"/>
                                <a:pt x="422" y="209"/>
                              </a:cubicBezTo>
                              <a:cubicBezTo>
                                <a:pt x="401" y="209"/>
                                <a:pt x="383" y="195"/>
                                <a:pt x="379" y="174"/>
                              </a:cubicBezTo>
                              <a:cubicBezTo>
                                <a:pt x="370" y="128"/>
                                <a:pt x="370" y="128"/>
                                <a:pt x="370" y="128"/>
                              </a:cubicBezTo>
                              <a:cubicBezTo>
                                <a:pt x="495" y="128"/>
                                <a:pt x="495" y="128"/>
                                <a:pt x="495" y="128"/>
                              </a:cubicBezTo>
                              <a:close/>
                              <a:moveTo>
                                <a:pt x="551" y="238"/>
                              </a:moveTo>
                              <a:cubicBezTo>
                                <a:pt x="553" y="236"/>
                                <a:pt x="553" y="236"/>
                                <a:pt x="553" y="236"/>
                              </a:cubicBezTo>
                              <a:cubicBezTo>
                                <a:pt x="582" y="211"/>
                                <a:pt x="591" y="173"/>
                                <a:pt x="578" y="138"/>
                              </a:cubicBezTo>
                              <a:cubicBezTo>
                                <a:pt x="565" y="103"/>
                                <a:pt x="532" y="80"/>
                                <a:pt x="495" y="80"/>
                              </a:cubicBezTo>
                              <a:cubicBezTo>
                                <a:pt x="360" y="80"/>
                                <a:pt x="360" y="80"/>
                                <a:pt x="360" y="80"/>
                              </a:cubicBezTo>
                              <a:cubicBezTo>
                                <a:pt x="360" y="77"/>
                                <a:pt x="360" y="77"/>
                                <a:pt x="360" y="77"/>
                              </a:cubicBezTo>
                              <a:cubicBezTo>
                                <a:pt x="352" y="40"/>
                                <a:pt x="324" y="12"/>
                                <a:pt x="287" y="6"/>
                              </a:cubicBezTo>
                              <a:cubicBezTo>
                                <a:pt x="250" y="0"/>
                                <a:pt x="214" y="17"/>
                                <a:pt x="195" y="50"/>
                              </a:cubicBezTo>
                              <a:cubicBezTo>
                                <a:pt x="128" y="166"/>
                                <a:pt x="128" y="166"/>
                                <a:pt x="128" y="166"/>
                              </a:cubicBezTo>
                              <a:cubicBezTo>
                                <a:pt x="125" y="165"/>
                                <a:pt x="125" y="165"/>
                                <a:pt x="125" y="165"/>
                              </a:cubicBezTo>
                              <a:cubicBezTo>
                                <a:pt x="89" y="153"/>
                                <a:pt x="51" y="164"/>
                                <a:pt x="27" y="193"/>
                              </a:cubicBezTo>
                              <a:cubicBezTo>
                                <a:pt x="4" y="222"/>
                                <a:pt x="0" y="261"/>
                                <a:pt x="19" y="294"/>
                              </a:cubicBezTo>
                              <a:cubicBezTo>
                                <a:pt x="86" y="410"/>
                                <a:pt x="86" y="410"/>
                                <a:pt x="86" y="410"/>
                              </a:cubicBezTo>
                              <a:cubicBezTo>
                                <a:pt x="84" y="412"/>
                                <a:pt x="84" y="412"/>
                                <a:pt x="84" y="412"/>
                              </a:cubicBezTo>
                              <a:cubicBezTo>
                                <a:pt x="56" y="437"/>
                                <a:pt x="46" y="476"/>
                                <a:pt x="59" y="511"/>
                              </a:cubicBezTo>
                              <a:cubicBezTo>
                                <a:pt x="72" y="546"/>
                                <a:pt x="105" y="568"/>
                                <a:pt x="143" y="568"/>
                              </a:cubicBezTo>
                              <a:cubicBezTo>
                                <a:pt x="277" y="568"/>
                                <a:pt x="277" y="568"/>
                                <a:pt x="277" y="568"/>
                              </a:cubicBezTo>
                              <a:cubicBezTo>
                                <a:pt x="278" y="572"/>
                                <a:pt x="278" y="572"/>
                                <a:pt x="278" y="572"/>
                              </a:cubicBezTo>
                              <a:cubicBezTo>
                                <a:pt x="285" y="608"/>
                                <a:pt x="314" y="636"/>
                                <a:pt x="350" y="642"/>
                              </a:cubicBezTo>
                              <a:cubicBezTo>
                                <a:pt x="355" y="643"/>
                                <a:pt x="360" y="643"/>
                                <a:pt x="365" y="643"/>
                              </a:cubicBezTo>
                              <a:cubicBezTo>
                                <a:pt x="397" y="643"/>
                                <a:pt x="426" y="627"/>
                                <a:pt x="442" y="599"/>
                              </a:cubicBezTo>
                              <a:cubicBezTo>
                                <a:pt x="509" y="482"/>
                                <a:pt x="509" y="482"/>
                                <a:pt x="509" y="482"/>
                              </a:cubicBezTo>
                              <a:cubicBezTo>
                                <a:pt x="512" y="484"/>
                                <a:pt x="512" y="484"/>
                                <a:pt x="512" y="484"/>
                              </a:cubicBezTo>
                              <a:cubicBezTo>
                                <a:pt x="522" y="487"/>
                                <a:pt x="532" y="488"/>
                                <a:pt x="541" y="488"/>
                              </a:cubicBezTo>
                              <a:cubicBezTo>
                                <a:pt x="568" y="488"/>
                                <a:pt x="593" y="477"/>
                                <a:pt x="610" y="456"/>
                              </a:cubicBezTo>
                              <a:cubicBezTo>
                                <a:pt x="634" y="427"/>
                                <a:pt x="637" y="387"/>
                                <a:pt x="618" y="355"/>
                              </a:cubicBezTo>
                              <a:lnTo>
                                <a:pt x="551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83457" id="JE2504241006JU Plaatjes p2.emf(JU-LOCK)" o:spid="_x0000_s1026" editas="canvas" style="position:absolute;margin-left:0;margin-top:0;width:595.3pt;height:65.55pt;z-index:-251653120;mso-position-horizontal-relative:page;mso-position-vertical:bottom;mso-position-vertical-relative:page" coordsize="75603,83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S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603;height:8324;visibility:visible;mso-wrap-style:square">
                <v:fill o:detectmouseclick="t"/>
                <v:path o:connecttype="none"/>
              </v:shape>
              <v:rect id="Rectangle 11" o:spid="_x0000_s1028" style="position:absolute;left:8724;top:3727;width:58160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" stroked="f">
                <v:fill r:id="rId2" o:title="" recolor="t" rotate="t" type="frame"/>
              </v:rect>
              <v:shape id="Freeform 12" o:spid="_x0000_s1029" style="position:absolute;left:3702;top:2749;width:2019;height:2045;visibility:visible;mso-wrap-style:square;v-text-anchor:top" coordsize="637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" path="m573,425v-9,11,-25,20,-45,13c515,434,515,434,515,434,470,356,470,356,470,356v-11,-18,-7,-41,9,-54c514,270,514,270,514,270v63,108,63,108,63,108c587,397,582,415,573,425m401,575v-11,18,-29,22,-43,20c345,593,328,583,324,562v-2,-13,-2,-13,-2,-13c367,471,367,471,367,471v10,-18,32,-26,51,-20c463,467,463,467,463,467,401,575,401,575,401,575xm305,465v-8,-43,-46,-74,-89,-74c180,391,180,391,180,391v10,-8,10,-8,10,-8c223,354,231,306,209,268,191,238,191,238,191,238v13,4,13,4,13,4c213,245,223,247,233,247v32,,62,-17,79,-46c330,171,330,171,330,171v2,13,2,13,2,13c341,226,378,257,422,257v35,,35,,35,c447,266,447,266,447,266v-32,28,-40,76,-19,114c446,410,446,410,446,410v-12,-4,-12,-4,-12,-4c392,392,347,409,325,447v-17,30,-17,30,-17,30l305,465xm143,521v-22,,-34,-14,-39,-27c99,481,99,462,115,448v11,-9,11,-9,11,-9c216,439,216,439,216,439v20,,38,15,42,35c268,520,268,520,268,520v-125,,-125,,-125,l143,521xm60,270c50,252,56,234,64,223v7,-8,18,-15,32,-15c100,208,105,208,110,210v13,4,13,4,13,4c168,292,168,292,168,292v10,18,6,41,-9,55c123,378,123,378,123,378l60,270xm237,73c247,55,265,51,279,53v14,3,30,12,34,33c316,100,316,100,316,100v-45,77,-45,77,-45,77c260,195,239,204,219,197,174,182,174,182,174,182l237,73xm495,128v21,,34,13,38,26c538,167,538,186,522,200v-10,9,-10,9,-10,9c422,209,422,209,422,209v-21,,-39,-14,-43,-35c370,128,370,128,370,128v125,,125,,125,xm551,238v2,-2,2,-2,2,-2c582,211,591,173,578,138,565,103,532,80,495,80v-135,,-135,,-135,c360,77,360,77,360,77,352,40,324,12,287,6,250,,214,17,195,50,128,166,128,166,128,166v-3,-1,-3,-1,-3,-1c89,153,51,164,27,193,4,222,,261,19,294,86,410,86,410,86,410v-2,2,-2,2,-2,2c56,437,46,476,59,511v13,35,46,57,84,57c277,568,277,568,277,568v1,4,1,4,1,4c285,608,314,636,350,642v5,1,10,1,15,1c397,643,426,627,442,599,509,482,509,482,509,482v3,2,3,2,3,2c522,487,532,488,541,488v27,,52,-11,69,-32c634,427,637,387,618,355l551,238xe" fillcolor="#212b46" stroked="f">
                <v:path arrowok="t" o:connecttype="custom" o:connectlocs="167377,139281;148991,113206;162939,85858;181642,135147;113487,189206;102075,174579;132507,143415;127118,182846;68472,124336;60230,121792;60547,75683;73861,78544;104611,54377;133775,81724;141700,84586;141383,130377;103026,142143;96685,147867;32968,157089;39942,139599;81786,150729;45331,165357;19020,85858;30432,66143;38991,68051;50403,110344;19020,85858;88443,16854;100172,31799;69423,62645;75129,23214;168962,48971;162305,66461;120144,55331;156916,40703;175302,75047;156916,25440;114121,24486;61815,15900;39625,52469;6023,93490;26628,131013;45331,180620;88126,181892;115706,204470;161354,153273;171498,155181;195907,112888" o:connectangles="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639" w:tblpY="740"/>
      <w:tblW w:w="1054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6947"/>
    </w:tblGrid>
    <w:tr w:rsidR="008D072E" w:rsidRPr="006A4DE4" w14:paraId="27056E7A" w14:textId="77777777" w:rsidTr="00325844">
      <w:trPr>
        <w:trHeight w:hRule="exact" w:val="180"/>
      </w:trPr>
      <w:tc>
        <w:tcPr>
          <w:tcW w:w="3598" w:type="dxa"/>
          <w:shd w:val="clear" w:color="auto" w:fill="auto"/>
        </w:tcPr>
        <w:p w14:paraId="3FAAAF38" w14:textId="77777777" w:rsidR="008D072E" w:rsidRPr="004F52FD" w:rsidRDefault="00000000" w:rsidP="00325844">
          <w:pPr>
            <w:pStyle w:val="KoptekstlinksCerios"/>
          </w:pPr>
          <w:sdt>
            <w:sdtPr>
              <w:tag w:val="Documentnaam"/>
              <w:id w:val="1568911755"/>
              <w:placeholder>
                <w:docPart w:val="238000956B94450EB9A8D53D80210836"/>
              </w:placeholder>
              <w:dataBinding w:prefixMappings="xmlns:ns0='http://www.joulesunlimited.com/ccmappings' " w:xpath="/ns0:ju[1]/ns0:Documentnaam[1]" w:storeItemID="{9B0D7B3C-9D2C-43BA-9813-1BA212848944}"/>
              <w:text w:multiLine="1"/>
            </w:sdtPr>
            <w:sdtContent>
              <w:r w:rsidR="008D072E">
                <w:t>Personeelsgids</w:t>
              </w:r>
            </w:sdtContent>
          </w:sdt>
        </w:p>
      </w:tc>
      <w:tc>
        <w:tcPr>
          <w:tcW w:w="6947" w:type="dxa"/>
        </w:tcPr>
        <w:p w14:paraId="1210BBE8" w14:textId="32C45BF5" w:rsidR="008D072E" w:rsidRPr="006A4DE4" w:rsidRDefault="008C786B" w:rsidP="00325844">
          <w:pPr>
            <w:pStyle w:val="KoptekstrechtsCerios"/>
          </w:pPr>
          <w:r>
            <w:fldChar w:fldCharType="begin"/>
          </w:r>
          <w:r>
            <w:instrText xml:space="preserve"> STYLEREF "1" </w:instrText>
          </w:r>
          <w:r>
            <w:fldChar w:fldCharType="separate"/>
          </w:r>
          <w:r w:rsidR="001C46B3">
            <w:rPr>
              <w:noProof/>
            </w:rPr>
            <w:t>Configuratie opties</w:t>
          </w:r>
          <w:r>
            <w:rPr>
              <w:noProof/>
            </w:rPr>
            <w:fldChar w:fldCharType="end"/>
          </w:r>
        </w:p>
      </w:tc>
    </w:tr>
  </w:tbl>
  <w:p w14:paraId="166C04D5" w14:textId="77777777" w:rsidR="008D072E" w:rsidRDefault="008D072E">
    <w:pPr>
      <w:pStyle w:val="Koptekst"/>
    </w:pPr>
    <w:r>
      <w:rPr>
        <w:noProof/>
      </w:rPr>
      <mc:AlternateContent>
        <mc:Choice Requires="wpc">
          <w:drawing>
            <wp:anchor distT="0" distB="0" distL="114300" distR="114300" simplePos="0" relativeHeight="251665408" behindDoc="1" locked="0" layoutInCell="1" allowOverlap="1" wp14:anchorId="0609EBDB" wp14:editId="45A9EB61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832485"/>
              <wp:effectExtent l="0" t="0" r="0" b="0"/>
              <wp:wrapNone/>
              <wp:docPr id="5" name="JE2504241006JU Plaatjes p2.emf(JU-LOCK)"/>
              <wp:cNvGraphicFramePr>
                <a:graphicFrameLocks xmlns:a="http://schemas.openxmlformats.org/drawingml/2006/main" noSelect="1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3" name="Rectangle 11"/>
                      <wps:cNvSpPr>
                        <a:spLocks noChangeArrowheads="1"/>
                      </wps:cNvSpPr>
                      <wps:spPr bwMode="auto">
                        <a:xfrm>
                          <a:off x="872490" y="372745"/>
                          <a:ext cx="5815965" cy="7620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12"/>
                      <wps:cNvSpPr>
                        <a:spLocks noEditPoints="1"/>
                      </wps:cNvSpPr>
                      <wps:spPr bwMode="auto">
                        <a:xfrm>
                          <a:off x="370205" y="274955"/>
                          <a:ext cx="201930" cy="204470"/>
                        </a:xfrm>
                        <a:custGeom>
                          <a:avLst/>
                          <a:gdLst>
                            <a:gd name="T0" fmla="*/ 528 w 637"/>
                            <a:gd name="T1" fmla="*/ 438 h 643"/>
                            <a:gd name="T2" fmla="*/ 470 w 637"/>
                            <a:gd name="T3" fmla="*/ 356 h 643"/>
                            <a:gd name="T4" fmla="*/ 514 w 637"/>
                            <a:gd name="T5" fmla="*/ 270 h 643"/>
                            <a:gd name="T6" fmla="*/ 573 w 637"/>
                            <a:gd name="T7" fmla="*/ 425 h 643"/>
                            <a:gd name="T8" fmla="*/ 358 w 637"/>
                            <a:gd name="T9" fmla="*/ 595 h 643"/>
                            <a:gd name="T10" fmla="*/ 322 w 637"/>
                            <a:gd name="T11" fmla="*/ 549 h 643"/>
                            <a:gd name="T12" fmla="*/ 418 w 637"/>
                            <a:gd name="T13" fmla="*/ 451 h 643"/>
                            <a:gd name="T14" fmla="*/ 401 w 637"/>
                            <a:gd name="T15" fmla="*/ 575 h 643"/>
                            <a:gd name="T16" fmla="*/ 216 w 637"/>
                            <a:gd name="T17" fmla="*/ 391 h 643"/>
                            <a:gd name="T18" fmla="*/ 190 w 637"/>
                            <a:gd name="T19" fmla="*/ 383 h 643"/>
                            <a:gd name="T20" fmla="*/ 191 w 637"/>
                            <a:gd name="T21" fmla="*/ 238 h 643"/>
                            <a:gd name="T22" fmla="*/ 233 w 637"/>
                            <a:gd name="T23" fmla="*/ 247 h 643"/>
                            <a:gd name="T24" fmla="*/ 330 w 637"/>
                            <a:gd name="T25" fmla="*/ 171 h 643"/>
                            <a:gd name="T26" fmla="*/ 422 w 637"/>
                            <a:gd name="T27" fmla="*/ 257 h 643"/>
                            <a:gd name="T28" fmla="*/ 447 w 637"/>
                            <a:gd name="T29" fmla="*/ 266 h 643"/>
                            <a:gd name="T30" fmla="*/ 446 w 637"/>
                            <a:gd name="T31" fmla="*/ 410 h 643"/>
                            <a:gd name="T32" fmla="*/ 325 w 637"/>
                            <a:gd name="T33" fmla="*/ 447 h 643"/>
                            <a:gd name="T34" fmla="*/ 305 w 637"/>
                            <a:gd name="T35" fmla="*/ 465 h 643"/>
                            <a:gd name="T36" fmla="*/ 104 w 637"/>
                            <a:gd name="T37" fmla="*/ 494 h 643"/>
                            <a:gd name="T38" fmla="*/ 126 w 637"/>
                            <a:gd name="T39" fmla="*/ 439 h 643"/>
                            <a:gd name="T40" fmla="*/ 258 w 637"/>
                            <a:gd name="T41" fmla="*/ 474 h 643"/>
                            <a:gd name="T42" fmla="*/ 143 w 637"/>
                            <a:gd name="T43" fmla="*/ 520 h 643"/>
                            <a:gd name="T44" fmla="*/ 60 w 637"/>
                            <a:gd name="T45" fmla="*/ 270 h 643"/>
                            <a:gd name="T46" fmla="*/ 96 w 637"/>
                            <a:gd name="T47" fmla="*/ 208 h 643"/>
                            <a:gd name="T48" fmla="*/ 123 w 637"/>
                            <a:gd name="T49" fmla="*/ 214 h 643"/>
                            <a:gd name="T50" fmla="*/ 159 w 637"/>
                            <a:gd name="T51" fmla="*/ 347 h 643"/>
                            <a:gd name="T52" fmla="*/ 60 w 637"/>
                            <a:gd name="T53" fmla="*/ 270 h 643"/>
                            <a:gd name="T54" fmla="*/ 279 w 637"/>
                            <a:gd name="T55" fmla="*/ 53 h 643"/>
                            <a:gd name="T56" fmla="*/ 316 w 637"/>
                            <a:gd name="T57" fmla="*/ 100 h 643"/>
                            <a:gd name="T58" fmla="*/ 219 w 637"/>
                            <a:gd name="T59" fmla="*/ 197 h 643"/>
                            <a:gd name="T60" fmla="*/ 237 w 637"/>
                            <a:gd name="T61" fmla="*/ 73 h 643"/>
                            <a:gd name="T62" fmla="*/ 533 w 637"/>
                            <a:gd name="T63" fmla="*/ 154 h 643"/>
                            <a:gd name="T64" fmla="*/ 512 w 637"/>
                            <a:gd name="T65" fmla="*/ 209 h 643"/>
                            <a:gd name="T66" fmla="*/ 379 w 637"/>
                            <a:gd name="T67" fmla="*/ 174 h 643"/>
                            <a:gd name="T68" fmla="*/ 495 w 637"/>
                            <a:gd name="T69" fmla="*/ 128 h 643"/>
                            <a:gd name="T70" fmla="*/ 553 w 637"/>
                            <a:gd name="T71" fmla="*/ 236 h 643"/>
                            <a:gd name="T72" fmla="*/ 495 w 637"/>
                            <a:gd name="T73" fmla="*/ 80 h 643"/>
                            <a:gd name="T74" fmla="*/ 360 w 637"/>
                            <a:gd name="T75" fmla="*/ 77 h 643"/>
                            <a:gd name="T76" fmla="*/ 195 w 637"/>
                            <a:gd name="T77" fmla="*/ 50 h 643"/>
                            <a:gd name="T78" fmla="*/ 125 w 637"/>
                            <a:gd name="T79" fmla="*/ 165 h 643"/>
                            <a:gd name="T80" fmla="*/ 19 w 637"/>
                            <a:gd name="T81" fmla="*/ 294 h 643"/>
                            <a:gd name="T82" fmla="*/ 84 w 637"/>
                            <a:gd name="T83" fmla="*/ 412 h 643"/>
                            <a:gd name="T84" fmla="*/ 143 w 637"/>
                            <a:gd name="T85" fmla="*/ 568 h 643"/>
                            <a:gd name="T86" fmla="*/ 278 w 637"/>
                            <a:gd name="T87" fmla="*/ 572 h 643"/>
                            <a:gd name="T88" fmla="*/ 365 w 637"/>
                            <a:gd name="T89" fmla="*/ 643 h 643"/>
                            <a:gd name="T90" fmla="*/ 509 w 637"/>
                            <a:gd name="T91" fmla="*/ 482 h 643"/>
                            <a:gd name="T92" fmla="*/ 541 w 637"/>
                            <a:gd name="T93" fmla="*/ 488 h 643"/>
                            <a:gd name="T94" fmla="*/ 618 w 637"/>
                            <a:gd name="T95" fmla="*/ 355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37" h="643">
                              <a:moveTo>
                                <a:pt x="573" y="425"/>
                              </a:moveTo>
                              <a:cubicBezTo>
                                <a:pt x="564" y="436"/>
                                <a:pt x="548" y="445"/>
                                <a:pt x="528" y="438"/>
                              </a:cubicBezTo>
                              <a:cubicBezTo>
                                <a:pt x="515" y="434"/>
                                <a:pt x="515" y="434"/>
                                <a:pt x="515" y="434"/>
                              </a:cubicBezTo>
                              <a:cubicBezTo>
                                <a:pt x="470" y="356"/>
                                <a:pt x="470" y="356"/>
                                <a:pt x="470" y="356"/>
                              </a:cubicBezTo>
                              <a:cubicBezTo>
                                <a:pt x="459" y="338"/>
                                <a:pt x="463" y="315"/>
                                <a:pt x="479" y="302"/>
                              </a:cubicBezTo>
                              <a:cubicBezTo>
                                <a:pt x="514" y="270"/>
                                <a:pt x="514" y="270"/>
                                <a:pt x="514" y="270"/>
                              </a:cubicBezTo>
                              <a:cubicBezTo>
                                <a:pt x="577" y="378"/>
                                <a:pt x="577" y="378"/>
                                <a:pt x="577" y="378"/>
                              </a:cubicBezTo>
                              <a:cubicBezTo>
                                <a:pt x="587" y="397"/>
                                <a:pt x="582" y="415"/>
                                <a:pt x="573" y="425"/>
                              </a:cubicBezTo>
                              <a:moveTo>
                                <a:pt x="401" y="575"/>
                              </a:moveTo>
                              <a:cubicBezTo>
                                <a:pt x="390" y="593"/>
                                <a:pt x="372" y="597"/>
                                <a:pt x="358" y="595"/>
                              </a:cubicBezTo>
                              <a:cubicBezTo>
                                <a:pt x="345" y="593"/>
                                <a:pt x="328" y="583"/>
                                <a:pt x="324" y="562"/>
                              </a:cubicBezTo>
                              <a:cubicBezTo>
                                <a:pt x="322" y="549"/>
                                <a:pt x="322" y="549"/>
                                <a:pt x="322" y="549"/>
                              </a:cubicBezTo>
                              <a:cubicBezTo>
                                <a:pt x="367" y="471"/>
                                <a:pt x="367" y="471"/>
                                <a:pt x="367" y="471"/>
                              </a:cubicBezTo>
                              <a:cubicBezTo>
                                <a:pt x="377" y="453"/>
                                <a:pt x="399" y="445"/>
                                <a:pt x="418" y="451"/>
                              </a:cubicBezTo>
                              <a:cubicBezTo>
                                <a:pt x="463" y="467"/>
                                <a:pt x="463" y="467"/>
                                <a:pt x="463" y="467"/>
                              </a:cubicBezTo>
                              <a:cubicBezTo>
                                <a:pt x="401" y="575"/>
                                <a:pt x="401" y="575"/>
                                <a:pt x="401" y="575"/>
                              </a:cubicBezTo>
                              <a:close/>
                              <a:moveTo>
                                <a:pt x="305" y="465"/>
                              </a:moveTo>
                              <a:cubicBezTo>
                                <a:pt x="297" y="422"/>
                                <a:pt x="259" y="391"/>
                                <a:pt x="216" y="391"/>
                              </a:cubicBezTo>
                              <a:cubicBezTo>
                                <a:pt x="180" y="391"/>
                                <a:pt x="180" y="391"/>
                                <a:pt x="180" y="391"/>
                              </a:cubicBezTo>
                              <a:cubicBezTo>
                                <a:pt x="190" y="383"/>
                                <a:pt x="190" y="383"/>
                                <a:pt x="190" y="383"/>
                              </a:cubicBezTo>
                              <a:cubicBezTo>
                                <a:pt x="223" y="354"/>
                                <a:pt x="231" y="306"/>
                                <a:pt x="209" y="268"/>
                              </a:cubicBezTo>
                              <a:cubicBezTo>
                                <a:pt x="191" y="238"/>
                                <a:pt x="191" y="238"/>
                                <a:pt x="191" y="238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13" y="245"/>
                                <a:pt x="223" y="247"/>
                                <a:pt x="233" y="247"/>
                              </a:cubicBezTo>
                              <a:cubicBezTo>
                                <a:pt x="265" y="247"/>
                                <a:pt x="295" y="230"/>
                                <a:pt x="312" y="201"/>
                              </a:cubicBezTo>
                              <a:cubicBezTo>
                                <a:pt x="330" y="171"/>
                                <a:pt x="330" y="171"/>
                                <a:pt x="330" y="171"/>
                              </a:cubicBezTo>
                              <a:cubicBezTo>
                                <a:pt x="332" y="184"/>
                                <a:pt x="332" y="184"/>
                                <a:pt x="332" y="184"/>
                              </a:cubicBezTo>
                              <a:cubicBezTo>
                                <a:pt x="341" y="226"/>
                                <a:pt x="378" y="257"/>
                                <a:pt x="422" y="257"/>
                              </a:cubicBezTo>
                              <a:cubicBezTo>
                                <a:pt x="457" y="257"/>
                                <a:pt x="457" y="257"/>
                                <a:pt x="457" y="257"/>
                              </a:cubicBezTo>
                              <a:cubicBezTo>
                                <a:pt x="447" y="266"/>
                                <a:pt x="447" y="266"/>
                                <a:pt x="447" y="266"/>
                              </a:cubicBezTo>
                              <a:cubicBezTo>
                                <a:pt x="415" y="294"/>
                                <a:pt x="407" y="342"/>
                                <a:pt x="428" y="380"/>
                              </a:cubicBezTo>
                              <a:cubicBezTo>
                                <a:pt x="446" y="410"/>
                                <a:pt x="446" y="410"/>
                                <a:pt x="446" y="410"/>
                              </a:cubicBezTo>
                              <a:cubicBezTo>
                                <a:pt x="434" y="406"/>
                                <a:pt x="434" y="406"/>
                                <a:pt x="434" y="406"/>
                              </a:cubicBezTo>
                              <a:cubicBezTo>
                                <a:pt x="392" y="392"/>
                                <a:pt x="347" y="409"/>
                                <a:pt x="325" y="447"/>
                              </a:cubicBezTo>
                              <a:cubicBezTo>
                                <a:pt x="308" y="477"/>
                                <a:pt x="308" y="477"/>
                                <a:pt x="308" y="477"/>
                              </a:cubicBezTo>
                              <a:lnTo>
                                <a:pt x="305" y="465"/>
                              </a:lnTo>
                              <a:close/>
                              <a:moveTo>
                                <a:pt x="143" y="521"/>
                              </a:moveTo>
                              <a:cubicBezTo>
                                <a:pt x="121" y="521"/>
                                <a:pt x="109" y="507"/>
                                <a:pt x="104" y="494"/>
                              </a:cubicBezTo>
                              <a:cubicBezTo>
                                <a:pt x="99" y="481"/>
                                <a:pt x="99" y="462"/>
                                <a:pt x="115" y="448"/>
                              </a:cubicBezTo>
                              <a:cubicBezTo>
                                <a:pt x="126" y="439"/>
                                <a:pt x="126" y="439"/>
                                <a:pt x="126" y="439"/>
                              </a:cubicBezTo>
                              <a:cubicBezTo>
                                <a:pt x="216" y="439"/>
                                <a:pt x="216" y="439"/>
                                <a:pt x="216" y="439"/>
                              </a:cubicBezTo>
                              <a:cubicBezTo>
                                <a:pt x="236" y="439"/>
                                <a:pt x="254" y="454"/>
                                <a:pt x="258" y="474"/>
                              </a:cubicBezTo>
                              <a:cubicBezTo>
                                <a:pt x="268" y="520"/>
                                <a:pt x="268" y="520"/>
                                <a:pt x="268" y="520"/>
                              </a:cubicBezTo>
                              <a:cubicBezTo>
                                <a:pt x="143" y="520"/>
                                <a:pt x="143" y="520"/>
                                <a:pt x="143" y="520"/>
                              </a:cubicBezTo>
                              <a:lnTo>
                                <a:pt x="143" y="521"/>
                              </a:lnTo>
                              <a:close/>
                              <a:moveTo>
                                <a:pt x="60" y="270"/>
                              </a:moveTo>
                              <a:cubicBezTo>
                                <a:pt x="50" y="252"/>
                                <a:pt x="56" y="234"/>
                                <a:pt x="64" y="223"/>
                              </a:cubicBezTo>
                              <a:cubicBezTo>
                                <a:pt x="71" y="215"/>
                                <a:pt x="82" y="208"/>
                                <a:pt x="96" y="208"/>
                              </a:cubicBezTo>
                              <a:cubicBezTo>
                                <a:pt x="100" y="208"/>
                                <a:pt x="105" y="208"/>
                                <a:pt x="110" y="210"/>
                              </a:cubicBezTo>
                              <a:cubicBezTo>
                                <a:pt x="123" y="214"/>
                                <a:pt x="123" y="214"/>
                                <a:pt x="123" y="214"/>
                              </a:cubicBezTo>
                              <a:cubicBezTo>
                                <a:pt x="168" y="292"/>
                                <a:pt x="168" y="292"/>
                                <a:pt x="168" y="292"/>
                              </a:cubicBezTo>
                              <a:cubicBezTo>
                                <a:pt x="178" y="310"/>
                                <a:pt x="174" y="333"/>
                                <a:pt x="159" y="347"/>
                              </a:cubicBezTo>
                              <a:cubicBezTo>
                                <a:pt x="123" y="378"/>
                                <a:pt x="123" y="378"/>
                                <a:pt x="123" y="378"/>
                              </a:cubicBezTo>
                              <a:lnTo>
                                <a:pt x="60" y="270"/>
                              </a:lnTo>
                              <a:close/>
                              <a:moveTo>
                                <a:pt x="237" y="73"/>
                              </a:moveTo>
                              <a:cubicBezTo>
                                <a:pt x="247" y="55"/>
                                <a:pt x="265" y="51"/>
                                <a:pt x="279" y="53"/>
                              </a:cubicBezTo>
                              <a:cubicBezTo>
                                <a:pt x="293" y="56"/>
                                <a:pt x="309" y="65"/>
                                <a:pt x="313" y="86"/>
                              </a:cubicBezTo>
                              <a:cubicBezTo>
                                <a:pt x="316" y="100"/>
                                <a:pt x="316" y="100"/>
                                <a:pt x="316" y="100"/>
                              </a:cubicBezTo>
                              <a:cubicBezTo>
                                <a:pt x="271" y="177"/>
                                <a:pt x="271" y="177"/>
                                <a:pt x="271" y="177"/>
                              </a:cubicBezTo>
                              <a:cubicBezTo>
                                <a:pt x="260" y="195"/>
                                <a:pt x="239" y="204"/>
                                <a:pt x="219" y="197"/>
                              </a:cubicBezTo>
                              <a:cubicBezTo>
                                <a:pt x="174" y="182"/>
                                <a:pt x="174" y="182"/>
                                <a:pt x="174" y="182"/>
                              </a:cubicBezTo>
                              <a:lnTo>
                                <a:pt x="237" y="73"/>
                              </a:lnTo>
                              <a:close/>
                              <a:moveTo>
                                <a:pt x="495" y="128"/>
                              </a:moveTo>
                              <a:cubicBezTo>
                                <a:pt x="516" y="128"/>
                                <a:pt x="529" y="141"/>
                                <a:pt x="533" y="154"/>
                              </a:cubicBezTo>
                              <a:cubicBezTo>
                                <a:pt x="538" y="167"/>
                                <a:pt x="538" y="186"/>
                                <a:pt x="522" y="200"/>
                              </a:cubicBezTo>
                              <a:cubicBezTo>
                                <a:pt x="512" y="209"/>
                                <a:pt x="512" y="209"/>
                                <a:pt x="512" y="209"/>
                              </a:cubicBezTo>
                              <a:cubicBezTo>
                                <a:pt x="422" y="209"/>
                                <a:pt x="422" y="209"/>
                                <a:pt x="422" y="209"/>
                              </a:cubicBezTo>
                              <a:cubicBezTo>
                                <a:pt x="401" y="209"/>
                                <a:pt x="383" y="195"/>
                                <a:pt x="379" y="174"/>
                              </a:cubicBezTo>
                              <a:cubicBezTo>
                                <a:pt x="370" y="128"/>
                                <a:pt x="370" y="128"/>
                                <a:pt x="370" y="128"/>
                              </a:cubicBezTo>
                              <a:cubicBezTo>
                                <a:pt x="495" y="128"/>
                                <a:pt x="495" y="128"/>
                                <a:pt x="495" y="128"/>
                              </a:cubicBezTo>
                              <a:close/>
                              <a:moveTo>
                                <a:pt x="551" y="238"/>
                              </a:moveTo>
                              <a:cubicBezTo>
                                <a:pt x="553" y="236"/>
                                <a:pt x="553" y="236"/>
                                <a:pt x="553" y="236"/>
                              </a:cubicBezTo>
                              <a:cubicBezTo>
                                <a:pt x="582" y="211"/>
                                <a:pt x="591" y="173"/>
                                <a:pt x="578" y="138"/>
                              </a:cubicBezTo>
                              <a:cubicBezTo>
                                <a:pt x="565" y="103"/>
                                <a:pt x="532" y="80"/>
                                <a:pt x="495" y="80"/>
                              </a:cubicBezTo>
                              <a:cubicBezTo>
                                <a:pt x="360" y="80"/>
                                <a:pt x="360" y="80"/>
                                <a:pt x="360" y="80"/>
                              </a:cubicBezTo>
                              <a:cubicBezTo>
                                <a:pt x="360" y="77"/>
                                <a:pt x="360" y="77"/>
                                <a:pt x="360" y="77"/>
                              </a:cubicBezTo>
                              <a:cubicBezTo>
                                <a:pt x="352" y="40"/>
                                <a:pt x="324" y="12"/>
                                <a:pt x="287" y="6"/>
                              </a:cubicBezTo>
                              <a:cubicBezTo>
                                <a:pt x="250" y="0"/>
                                <a:pt x="214" y="17"/>
                                <a:pt x="195" y="50"/>
                              </a:cubicBezTo>
                              <a:cubicBezTo>
                                <a:pt x="128" y="166"/>
                                <a:pt x="128" y="166"/>
                                <a:pt x="128" y="166"/>
                              </a:cubicBezTo>
                              <a:cubicBezTo>
                                <a:pt x="125" y="165"/>
                                <a:pt x="125" y="165"/>
                                <a:pt x="125" y="165"/>
                              </a:cubicBezTo>
                              <a:cubicBezTo>
                                <a:pt x="89" y="153"/>
                                <a:pt x="51" y="164"/>
                                <a:pt x="27" y="193"/>
                              </a:cubicBezTo>
                              <a:cubicBezTo>
                                <a:pt x="4" y="222"/>
                                <a:pt x="0" y="261"/>
                                <a:pt x="19" y="294"/>
                              </a:cubicBezTo>
                              <a:cubicBezTo>
                                <a:pt x="86" y="410"/>
                                <a:pt x="86" y="410"/>
                                <a:pt x="86" y="410"/>
                              </a:cubicBezTo>
                              <a:cubicBezTo>
                                <a:pt x="84" y="412"/>
                                <a:pt x="84" y="412"/>
                                <a:pt x="84" y="412"/>
                              </a:cubicBezTo>
                              <a:cubicBezTo>
                                <a:pt x="56" y="437"/>
                                <a:pt x="46" y="476"/>
                                <a:pt x="59" y="511"/>
                              </a:cubicBezTo>
                              <a:cubicBezTo>
                                <a:pt x="72" y="546"/>
                                <a:pt x="105" y="568"/>
                                <a:pt x="143" y="568"/>
                              </a:cubicBezTo>
                              <a:cubicBezTo>
                                <a:pt x="277" y="568"/>
                                <a:pt x="277" y="568"/>
                                <a:pt x="277" y="568"/>
                              </a:cubicBezTo>
                              <a:cubicBezTo>
                                <a:pt x="278" y="572"/>
                                <a:pt x="278" y="572"/>
                                <a:pt x="278" y="572"/>
                              </a:cubicBezTo>
                              <a:cubicBezTo>
                                <a:pt x="285" y="608"/>
                                <a:pt x="314" y="636"/>
                                <a:pt x="350" y="642"/>
                              </a:cubicBezTo>
                              <a:cubicBezTo>
                                <a:pt x="355" y="643"/>
                                <a:pt x="360" y="643"/>
                                <a:pt x="365" y="643"/>
                              </a:cubicBezTo>
                              <a:cubicBezTo>
                                <a:pt x="397" y="643"/>
                                <a:pt x="426" y="627"/>
                                <a:pt x="442" y="599"/>
                              </a:cubicBezTo>
                              <a:cubicBezTo>
                                <a:pt x="509" y="482"/>
                                <a:pt x="509" y="482"/>
                                <a:pt x="509" y="482"/>
                              </a:cubicBezTo>
                              <a:cubicBezTo>
                                <a:pt x="512" y="484"/>
                                <a:pt x="512" y="484"/>
                                <a:pt x="512" y="484"/>
                              </a:cubicBezTo>
                              <a:cubicBezTo>
                                <a:pt x="522" y="487"/>
                                <a:pt x="532" y="488"/>
                                <a:pt x="541" y="488"/>
                              </a:cubicBezTo>
                              <a:cubicBezTo>
                                <a:pt x="568" y="488"/>
                                <a:pt x="593" y="477"/>
                                <a:pt x="610" y="456"/>
                              </a:cubicBezTo>
                              <a:cubicBezTo>
                                <a:pt x="634" y="427"/>
                                <a:pt x="637" y="387"/>
                                <a:pt x="618" y="355"/>
                              </a:cubicBezTo>
                              <a:lnTo>
                                <a:pt x="551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1F0B03" id="JE2504241006JU Plaatjes p2.emf(JU-LOCK)" o:spid="_x0000_s1026" editas="canvas" style="position:absolute;margin-left:0;margin-top:0;width:595.3pt;height:65.55pt;z-index:-251651072;mso-position-horizontal-relative:page;mso-position-vertical:bottom;mso-position-vertical-relative:page" coordsize="75603,83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603;height:8324;visibility:visible;mso-wrap-style:square">
                <v:fill o:detectmouseclick="t"/>
                <v:path o:connecttype="none"/>
              </v:shape>
              <v:rect id="Rectangle 11" o:spid="_x0000_s1028" style="position:absolute;left:8724;top:3727;width:58160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" stroked="f">
                <v:fill r:id="rId2" o:title="" recolor="t" rotate="t" type="frame"/>
              </v:rect>
              <v:shape id="Freeform 12" o:spid="_x0000_s1029" style="position:absolute;left:3702;top:2749;width:2019;height:2045;visibility:visible;mso-wrap-style:square;v-text-anchor:top" coordsize="637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" path="m573,425v-9,11,-25,20,-45,13c515,434,515,434,515,434,470,356,470,356,470,356v-11,-18,-7,-41,9,-54c514,270,514,270,514,270v63,108,63,108,63,108c587,397,582,415,573,425m401,575v-11,18,-29,22,-43,20c345,593,328,583,324,562v-2,-13,-2,-13,-2,-13c367,471,367,471,367,471v10,-18,32,-26,51,-20c463,467,463,467,463,467,401,575,401,575,401,575xm305,465v-8,-43,-46,-74,-89,-74c180,391,180,391,180,391v10,-8,10,-8,10,-8c223,354,231,306,209,268,191,238,191,238,191,238v13,4,13,4,13,4c213,245,223,247,233,247v32,,62,-17,79,-46c330,171,330,171,330,171v2,13,2,13,2,13c341,226,378,257,422,257v35,,35,,35,c447,266,447,266,447,266v-32,28,-40,76,-19,114c446,410,446,410,446,410v-12,-4,-12,-4,-12,-4c392,392,347,409,325,447v-17,30,-17,30,-17,30l305,465xm143,521v-22,,-34,-14,-39,-27c99,481,99,462,115,448v11,-9,11,-9,11,-9c216,439,216,439,216,439v20,,38,15,42,35c268,520,268,520,268,520v-125,,-125,,-125,l143,521xm60,270c50,252,56,234,64,223v7,-8,18,-15,32,-15c100,208,105,208,110,210v13,4,13,4,13,4c168,292,168,292,168,292v10,18,6,41,-9,55c123,378,123,378,123,378l60,270xm237,73c247,55,265,51,279,53v14,3,30,12,34,33c316,100,316,100,316,100v-45,77,-45,77,-45,77c260,195,239,204,219,197,174,182,174,182,174,182l237,73xm495,128v21,,34,13,38,26c538,167,538,186,522,200v-10,9,-10,9,-10,9c422,209,422,209,422,209v-21,,-39,-14,-43,-35c370,128,370,128,370,128v125,,125,,125,xm551,238v2,-2,2,-2,2,-2c582,211,591,173,578,138,565,103,532,80,495,80v-135,,-135,,-135,c360,77,360,77,360,77,352,40,324,12,287,6,250,,214,17,195,50,128,166,128,166,128,166v-3,-1,-3,-1,-3,-1c89,153,51,164,27,193,4,222,,261,19,294,86,410,86,410,86,410v-2,2,-2,2,-2,2c56,437,46,476,59,511v13,35,46,57,84,57c277,568,277,568,277,568v1,4,1,4,1,4c285,608,314,636,350,642v5,1,10,1,15,1c397,643,426,627,442,599,509,482,509,482,509,482v3,2,3,2,3,2c522,487,532,488,541,488v27,,52,-11,69,-32c634,427,637,387,618,355l551,238xe" fillcolor="#212b46" stroked="f">
                <v:path arrowok="t" o:connecttype="custom" o:connectlocs="167377,139281;148991,113206;162939,85858;181642,135147;113487,189206;102075,174579;132507,143415;127118,182846;68472,124336;60230,121792;60547,75683;73861,78544;104611,54377;133775,81724;141700,84586;141383,130377;103026,142143;96685,147867;32968,157089;39942,139599;81786,150729;45331,165357;19020,85858;30432,66143;38991,68051;50403,110344;19020,85858;88443,16854;100172,31799;69423,62645;75129,23214;168962,48971;162305,66461;120144,55331;156916,40703;175302,75047;156916,25440;114121,24486;61815,15900;39625,52469;6023,93490;26628,131013;45331,180620;88126,181892;115706,204470;161354,153273;171498,155181;195907,112888" o:connectangles="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F88022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7EE23C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1E464C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BCA8A2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DA57F2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D74BEC0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6286BC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22B4DA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301F96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3ED8C8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74FD7"/>
    <w:multiLevelType w:val="multilevel"/>
    <w:tmpl w:val="93A23FC4"/>
    <w:styleLink w:val="OpsommingletterCerios"/>
    <w:lvl w:ilvl="0">
      <w:start w:val="1"/>
      <w:numFmt w:val="none"/>
      <w:pStyle w:val="OpsommingletterbasistekstCerios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Opsommingletter1eniveauCerios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pStyle w:val="Opsommingletter2eniveauCerios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lowerLetter"/>
      <w:pStyle w:val="Opsommingletter3eniveauCerios"/>
      <w:lvlText w:val="%4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440" w:hanging="36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180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520" w:hanging="360"/>
      </w:pPr>
      <w:rPr>
        <w:rFonts w:hint="default"/>
      </w:rPr>
    </w:lvl>
    <w:lvl w:ilvl="8">
      <w:start w:val="1"/>
      <w:numFmt w:val="lowerLetter"/>
      <w:lvlText w:val="%9"/>
      <w:lvlJc w:val="left"/>
      <w:pPr>
        <w:ind w:left="2880" w:hanging="360"/>
      </w:pPr>
      <w:rPr>
        <w:rFonts w:hint="default"/>
      </w:rPr>
    </w:lvl>
  </w:abstractNum>
  <w:abstractNum w:abstractNumId="11" w15:restartNumberingAfterBreak="0">
    <w:nsid w:val="0BC24928"/>
    <w:multiLevelType w:val="multilevel"/>
    <w:tmpl w:val="BE54102C"/>
    <w:styleLink w:val="OpsommingstreepjeCerios"/>
    <w:lvl w:ilvl="0">
      <w:start w:val="1"/>
      <w:numFmt w:val="bullet"/>
      <w:pStyle w:val="Opsommingstreepje1eniveauCerios"/>
      <w:lvlText w:val="–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bullet"/>
      <w:pStyle w:val="Opsommingstreepje2eniveauCerios"/>
      <w:lvlText w:val="–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bullet"/>
      <w:pStyle w:val="Opsommingstreepje3eniveauCerios"/>
      <w:lvlText w:val="–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Theme="minorHAnsi" w:hAnsiTheme="minorHAnsi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Theme="minorHAnsi" w:hAnsiTheme="minorHAnsi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Theme="minorHAnsi" w:hAnsiTheme="minorHAnsi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Theme="minorHAnsi" w:hAnsiTheme="minorHAnsi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Theme="minorHAnsi" w:hAnsiTheme="minorHAnsi" w:hint="default"/>
      </w:rPr>
    </w:lvl>
  </w:abstractNum>
  <w:abstractNum w:abstractNumId="12" w15:restartNumberingAfterBreak="0">
    <w:nsid w:val="13C23557"/>
    <w:multiLevelType w:val="multilevel"/>
    <w:tmpl w:val="889C6FB2"/>
    <w:numStyleLink w:val="OpsommingtekenCerios"/>
  </w:abstractNum>
  <w:abstractNum w:abstractNumId="13" w15:restartNumberingAfterBreak="0">
    <w:nsid w:val="13E86A68"/>
    <w:multiLevelType w:val="multilevel"/>
    <w:tmpl w:val="4E06C6A6"/>
    <w:styleLink w:val="AgendapuntlijstCerios"/>
    <w:lvl w:ilvl="0">
      <w:start w:val="1"/>
      <w:numFmt w:val="decimal"/>
      <w:pStyle w:val="AgendapuntCerios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19766F16"/>
    <w:multiLevelType w:val="multilevel"/>
    <w:tmpl w:val="889C6FB2"/>
    <w:numStyleLink w:val="OpsommingtekenCerios"/>
  </w:abstractNum>
  <w:abstractNum w:abstractNumId="15" w15:restartNumberingAfterBreak="0">
    <w:nsid w:val="1A4330DF"/>
    <w:multiLevelType w:val="multilevel"/>
    <w:tmpl w:val="85E65142"/>
    <w:styleLink w:val="OpsommingnummerCerios"/>
    <w:lvl w:ilvl="0">
      <w:start w:val="1"/>
      <w:numFmt w:val="none"/>
      <w:pStyle w:val="OpsommingnummerbasistekstCerios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psommingnummer1eniveauCerios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Opsommingnummer2eniveauCerios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pStyle w:val="Opsommingnummer3eniveauCerios"/>
      <w:lvlText w:val="%4"/>
      <w:lvlJc w:val="left"/>
      <w:pPr>
        <w:ind w:left="108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44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80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16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52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80" w:hanging="360"/>
      </w:pPr>
      <w:rPr>
        <w:rFonts w:hint="default"/>
      </w:rPr>
    </w:lvl>
  </w:abstractNum>
  <w:abstractNum w:abstractNumId="16" w15:restartNumberingAfterBreak="0">
    <w:nsid w:val="1B897BE8"/>
    <w:multiLevelType w:val="multilevel"/>
    <w:tmpl w:val="0CBA9CD0"/>
    <w:numStyleLink w:val="OpsommingbolletjeCerios"/>
  </w:abstractNum>
  <w:abstractNum w:abstractNumId="17" w15:restartNumberingAfterBreak="0">
    <w:nsid w:val="1F7808FC"/>
    <w:multiLevelType w:val="multilevel"/>
    <w:tmpl w:val="93A23FC4"/>
    <w:numStyleLink w:val="OpsommingletterCerios"/>
  </w:abstractNum>
  <w:abstractNum w:abstractNumId="18" w15:restartNumberingAfterBreak="0">
    <w:nsid w:val="2133665D"/>
    <w:multiLevelType w:val="multilevel"/>
    <w:tmpl w:val="B9AED1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994F45"/>
    <w:multiLevelType w:val="multilevel"/>
    <w:tmpl w:val="10A04120"/>
    <w:styleLink w:val="BijlagenummeringCerios"/>
    <w:lvl w:ilvl="0">
      <w:start w:val="1"/>
      <w:numFmt w:val="decimal"/>
      <w:pStyle w:val="Bijlagekop1Cerios"/>
      <w:suff w:val="space"/>
      <w:lvlText w:val="Bijlag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ijlagekop2Cerios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AFF36EE"/>
    <w:multiLevelType w:val="multilevel"/>
    <w:tmpl w:val="04130023"/>
    <w:styleLink w:val="Artikelsectie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2E5C4A28"/>
    <w:multiLevelType w:val="multilevel"/>
    <w:tmpl w:val="57C4770A"/>
    <w:numStyleLink w:val="KopnummeringCerios"/>
  </w:abstractNum>
  <w:abstractNum w:abstractNumId="22" w15:restartNumberingAfterBreak="0">
    <w:nsid w:val="3F3D457A"/>
    <w:multiLevelType w:val="multilevel"/>
    <w:tmpl w:val="30D81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07142"/>
    <w:multiLevelType w:val="multilevel"/>
    <w:tmpl w:val="57C4770A"/>
    <w:numStyleLink w:val="KopnummeringCerios"/>
  </w:abstractNum>
  <w:abstractNum w:abstractNumId="24" w15:restartNumberingAfterBreak="0">
    <w:nsid w:val="47F25D85"/>
    <w:multiLevelType w:val="multilevel"/>
    <w:tmpl w:val="93A23FC4"/>
    <w:numStyleLink w:val="OpsommingletterCerios"/>
  </w:abstractNum>
  <w:abstractNum w:abstractNumId="25" w15:restartNumberingAfterBreak="0">
    <w:nsid w:val="4DE45B28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3221547"/>
    <w:multiLevelType w:val="multilevel"/>
    <w:tmpl w:val="4E06C6A6"/>
    <w:numStyleLink w:val="AgendapuntlijstCerios"/>
  </w:abstractNum>
  <w:abstractNum w:abstractNumId="27" w15:restartNumberingAfterBreak="0">
    <w:nsid w:val="5FA80606"/>
    <w:multiLevelType w:val="multilevel"/>
    <w:tmpl w:val="10A04120"/>
    <w:numStyleLink w:val="BijlagenummeringCerios"/>
  </w:abstractNum>
  <w:abstractNum w:abstractNumId="28" w15:restartNumberingAfterBreak="0">
    <w:nsid w:val="616C35AD"/>
    <w:multiLevelType w:val="multilevel"/>
    <w:tmpl w:val="F692E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F335A0"/>
    <w:multiLevelType w:val="multilevel"/>
    <w:tmpl w:val="889C6FB2"/>
    <w:styleLink w:val="OpsommingtekenCerios"/>
    <w:lvl w:ilvl="0">
      <w:start w:val="1"/>
      <w:numFmt w:val="bullet"/>
      <w:pStyle w:val="Opsommingteken1eniveauCerios"/>
      <w:lvlText w:val="•"/>
      <w:lvlJc w:val="left"/>
      <w:pPr>
        <w:ind w:left="360" w:hanging="360"/>
      </w:pPr>
      <w:rPr>
        <w:rFonts w:asciiTheme="minorHAnsi" w:hAnsiTheme="minorHAnsi" w:hint="default"/>
        <w:color w:val="66E09F" w:themeColor="accent2"/>
      </w:rPr>
    </w:lvl>
    <w:lvl w:ilvl="1">
      <w:start w:val="1"/>
      <w:numFmt w:val="bullet"/>
      <w:pStyle w:val="Opsommingteken2eniveauCerios"/>
      <w:lvlText w:val="–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bullet"/>
      <w:pStyle w:val="Opsommingteken3eniveauCerios"/>
      <w:lvlText w:val="&gt;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bullet"/>
      <w:lvlText w:val="»"/>
      <w:lvlJc w:val="left"/>
      <w:pPr>
        <w:ind w:left="1440" w:hanging="360"/>
      </w:pPr>
      <w:rPr>
        <w:rFonts w:asciiTheme="minorHAnsi" w:hAnsiTheme="minorHAnsi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Theme="minorHAnsi" w:hAnsiTheme="minorHAnsi" w:hint="default"/>
        <w:color w:val="231F20" w:themeColor="tex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Theme="minorHAnsi" w:hAnsiTheme="minorHAnsi" w:hint="default"/>
        <w:color w:val="231F20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hint="default"/>
        <w:color w:val="231F20" w:themeColor="tex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hint="default"/>
        <w:color w:val="231F20" w:themeColor="text1"/>
      </w:rPr>
    </w:lvl>
  </w:abstractNum>
  <w:abstractNum w:abstractNumId="30" w15:restartNumberingAfterBreak="0">
    <w:nsid w:val="64222887"/>
    <w:multiLevelType w:val="multilevel"/>
    <w:tmpl w:val="BE54102C"/>
    <w:numStyleLink w:val="OpsommingstreepjeCerios"/>
  </w:abstractNum>
  <w:abstractNum w:abstractNumId="31" w15:restartNumberingAfterBreak="0">
    <w:nsid w:val="66837EB3"/>
    <w:multiLevelType w:val="multilevel"/>
    <w:tmpl w:val="E4CC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759E8"/>
    <w:multiLevelType w:val="multilevel"/>
    <w:tmpl w:val="57C4770A"/>
    <w:numStyleLink w:val="KopnummeringCerios"/>
  </w:abstractNum>
  <w:abstractNum w:abstractNumId="33" w15:restartNumberingAfterBreak="0">
    <w:nsid w:val="6CA11D32"/>
    <w:multiLevelType w:val="multilevel"/>
    <w:tmpl w:val="57C4770A"/>
    <w:styleLink w:val="KopnummeringCerios"/>
    <w:lvl w:ilvl="0">
      <w:start w:val="1"/>
      <w:numFmt w:val="decimal"/>
      <w:pStyle w:val="Kop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276" w:hanging="1276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34" w15:restartNumberingAfterBreak="0">
    <w:nsid w:val="73AA04EC"/>
    <w:multiLevelType w:val="multilevel"/>
    <w:tmpl w:val="57C4770A"/>
    <w:numStyleLink w:val="KopnummeringCerios"/>
  </w:abstractNum>
  <w:abstractNum w:abstractNumId="35" w15:restartNumberingAfterBreak="0">
    <w:nsid w:val="782B5E2C"/>
    <w:multiLevelType w:val="multilevel"/>
    <w:tmpl w:val="0CBA9CD0"/>
    <w:styleLink w:val="OpsommingbolletjeCerios"/>
    <w:lvl w:ilvl="0">
      <w:start w:val="1"/>
      <w:numFmt w:val="bullet"/>
      <w:pStyle w:val="Opsommingbolletje1eniveauCerios"/>
      <w:lvlText w:val="•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bullet"/>
      <w:pStyle w:val="Opsommingbolletje2eniveauCerios"/>
      <w:lvlText w:val="•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bullet"/>
      <w:pStyle w:val="Opsommingbolletje3eniveauCerios"/>
      <w:lvlText w:val="•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2160" w:hanging="360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880" w:hanging="360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Theme="minorHAnsi" w:hAnsiTheme="minorHAnsi" w:hint="default"/>
      </w:rPr>
    </w:lvl>
  </w:abstractNum>
  <w:abstractNum w:abstractNumId="36" w15:restartNumberingAfterBreak="0">
    <w:nsid w:val="7A376194"/>
    <w:multiLevelType w:val="multilevel"/>
    <w:tmpl w:val="513AB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57CCF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7096038">
    <w:abstractNumId w:val="9"/>
  </w:num>
  <w:num w:numId="2" w16cid:durableId="321547454">
    <w:abstractNumId w:val="7"/>
  </w:num>
  <w:num w:numId="3" w16cid:durableId="1905682125">
    <w:abstractNumId w:val="6"/>
  </w:num>
  <w:num w:numId="4" w16cid:durableId="330646977">
    <w:abstractNumId w:val="5"/>
  </w:num>
  <w:num w:numId="5" w16cid:durableId="341247644">
    <w:abstractNumId w:val="4"/>
  </w:num>
  <w:num w:numId="6" w16cid:durableId="1010916180">
    <w:abstractNumId w:val="8"/>
  </w:num>
  <w:num w:numId="7" w16cid:durableId="1615012668">
    <w:abstractNumId w:val="3"/>
  </w:num>
  <w:num w:numId="8" w16cid:durableId="1531260804">
    <w:abstractNumId w:val="2"/>
  </w:num>
  <w:num w:numId="9" w16cid:durableId="1291209273">
    <w:abstractNumId w:val="1"/>
  </w:num>
  <w:num w:numId="10" w16cid:durableId="565603020">
    <w:abstractNumId w:val="0"/>
  </w:num>
  <w:num w:numId="11" w16cid:durableId="192228169">
    <w:abstractNumId w:val="35"/>
  </w:num>
  <w:num w:numId="12" w16cid:durableId="2074740138">
    <w:abstractNumId w:val="11"/>
  </w:num>
  <w:num w:numId="13" w16cid:durableId="399835151">
    <w:abstractNumId w:val="29"/>
  </w:num>
  <w:num w:numId="14" w16cid:durableId="715200228">
    <w:abstractNumId w:val="19"/>
  </w:num>
  <w:num w:numId="15" w16cid:durableId="1387069875">
    <w:abstractNumId w:val="33"/>
  </w:num>
  <w:num w:numId="16" w16cid:durableId="1093432325">
    <w:abstractNumId w:val="15"/>
  </w:num>
  <w:num w:numId="17" w16cid:durableId="838695969">
    <w:abstractNumId w:val="10"/>
  </w:num>
  <w:num w:numId="18" w16cid:durableId="1920745602">
    <w:abstractNumId w:val="17"/>
  </w:num>
  <w:num w:numId="19" w16cid:durableId="2100055635">
    <w:abstractNumId w:val="37"/>
  </w:num>
  <w:num w:numId="20" w16cid:durableId="1892646699">
    <w:abstractNumId w:val="25"/>
  </w:num>
  <w:num w:numId="21" w16cid:durableId="1818103624">
    <w:abstractNumId w:val="20"/>
  </w:num>
  <w:num w:numId="22" w16cid:durableId="430124379">
    <w:abstractNumId w:val="13"/>
  </w:num>
  <w:num w:numId="23" w16cid:durableId="1748915699">
    <w:abstractNumId w:val="26"/>
  </w:num>
  <w:num w:numId="24" w16cid:durableId="47851052">
    <w:abstractNumId w:val="12"/>
  </w:num>
  <w:num w:numId="25" w16cid:durableId="1171457521">
    <w:abstractNumId w:val="16"/>
  </w:num>
  <w:num w:numId="26" w16cid:durableId="1755122148">
    <w:abstractNumId w:val="30"/>
  </w:num>
  <w:num w:numId="27" w16cid:durableId="2044208739">
    <w:abstractNumId w:val="24"/>
  </w:num>
  <w:num w:numId="28" w16cid:durableId="488374345">
    <w:abstractNumId w:val="27"/>
  </w:num>
  <w:num w:numId="29" w16cid:durableId="890461550">
    <w:abstractNumId w:val="14"/>
  </w:num>
  <w:num w:numId="30" w16cid:durableId="2079160117">
    <w:abstractNumId w:val="32"/>
  </w:num>
  <w:num w:numId="31" w16cid:durableId="24136055">
    <w:abstractNumId w:val="23"/>
  </w:num>
  <w:num w:numId="32" w16cid:durableId="1888950639">
    <w:abstractNumId w:val="34"/>
  </w:num>
  <w:num w:numId="33" w16cid:durableId="53428446">
    <w:abstractNumId w:val="21"/>
  </w:num>
  <w:num w:numId="34" w16cid:durableId="429931081">
    <w:abstractNumId w:val="31"/>
  </w:num>
  <w:num w:numId="35" w16cid:durableId="514614505">
    <w:abstractNumId w:val="36"/>
  </w:num>
  <w:num w:numId="36" w16cid:durableId="889925843">
    <w:abstractNumId w:val="28"/>
  </w:num>
  <w:num w:numId="37" w16cid:durableId="1358895788">
    <w:abstractNumId w:val="18"/>
  </w:num>
  <w:num w:numId="38" w16cid:durableId="1110928706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B3"/>
    <w:rsid w:val="0000108E"/>
    <w:rsid w:val="000135E3"/>
    <w:rsid w:val="000138CF"/>
    <w:rsid w:val="00017EFA"/>
    <w:rsid w:val="000200E8"/>
    <w:rsid w:val="000204AD"/>
    <w:rsid w:val="0002615A"/>
    <w:rsid w:val="00040569"/>
    <w:rsid w:val="00045F88"/>
    <w:rsid w:val="000558BC"/>
    <w:rsid w:val="000621F5"/>
    <w:rsid w:val="0006685A"/>
    <w:rsid w:val="00067E9B"/>
    <w:rsid w:val="00085842"/>
    <w:rsid w:val="000878B0"/>
    <w:rsid w:val="000A1D83"/>
    <w:rsid w:val="000A3729"/>
    <w:rsid w:val="000A4099"/>
    <w:rsid w:val="000B2923"/>
    <w:rsid w:val="000B466E"/>
    <w:rsid w:val="000B5AB4"/>
    <w:rsid w:val="000B6386"/>
    <w:rsid w:val="000B7FBB"/>
    <w:rsid w:val="000E1B72"/>
    <w:rsid w:val="000E416F"/>
    <w:rsid w:val="000E5467"/>
    <w:rsid w:val="00100A54"/>
    <w:rsid w:val="00114669"/>
    <w:rsid w:val="00134C1D"/>
    <w:rsid w:val="0013536E"/>
    <w:rsid w:val="0014375E"/>
    <w:rsid w:val="00144B0C"/>
    <w:rsid w:val="001463BE"/>
    <w:rsid w:val="00146434"/>
    <w:rsid w:val="001476E8"/>
    <w:rsid w:val="001479CF"/>
    <w:rsid w:val="00154094"/>
    <w:rsid w:val="00157A7E"/>
    <w:rsid w:val="00165F7F"/>
    <w:rsid w:val="00167AC0"/>
    <w:rsid w:val="00170735"/>
    <w:rsid w:val="00173754"/>
    <w:rsid w:val="00175B37"/>
    <w:rsid w:val="00177C2D"/>
    <w:rsid w:val="00183668"/>
    <w:rsid w:val="0018627B"/>
    <w:rsid w:val="00186ADD"/>
    <w:rsid w:val="00197A97"/>
    <w:rsid w:val="001A203B"/>
    <w:rsid w:val="001A63A7"/>
    <w:rsid w:val="001B0D01"/>
    <w:rsid w:val="001B1CBC"/>
    <w:rsid w:val="001B6722"/>
    <w:rsid w:val="001B6977"/>
    <w:rsid w:val="001C44A9"/>
    <w:rsid w:val="001C46B3"/>
    <w:rsid w:val="001C66E4"/>
    <w:rsid w:val="001D6A1E"/>
    <w:rsid w:val="001D7E3F"/>
    <w:rsid w:val="001E7B9F"/>
    <w:rsid w:val="001F259D"/>
    <w:rsid w:val="001F6311"/>
    <w:rsid w:val="00204F95"/>
    <w:rsid w:val="00211DFD"/>
    <w:rsid w:val="0021478C"/>
    <w:rsid w:val="00220037"/>
    <w:rsid w:val="002270D7"/>
    <w:rsid w:val="00234A61"/>
    <w:rsid w:val="002378EF"/>
    <w:rsid w:val="00240720"/>
    <w:rsid w:val="002418F4"/>
    <w:rsid w:val="00253921"/>
    <w:rsid w:val="00273742"/>
    <w:rsid w:val="00281E57"/>
    <w:rsid w:val="00282B18"/>
    <w:rsid w:val="0028524C"/>
    <w:rsid w:val="002870BB"/>
    <w:rsid w:val="002924E1"/>
    <w:rsid w:val="002931C8"/>
    <w:rsid w:val="00293CD1"/>
    <w:rsid w:val="002943D2"/>
    <w:rsid w:val="002963D8"/>
    <w:rsid w:val="00297E36"/>
    <w:rsid w:val="002C306E"/>
    <w:rsid w:val="002D621C"/>
    <w:rsid w:val="002E0FAE"/>
    <w:rsid w:val="002E3479"/>
    <w:rsid w:val="002E7CC6"/>
    <w:rsid w:val="002F00B7"/>
    <w:rsid w:val="002F2F90"/>
    <w:rsid w:val="002F5489"/>
    <w:rsid w:val="0030277A"/>
    <w:rsid w:val="003131A8"/>
    <w:rsid w:val="00315649"/>
    <w:rsid w:val="003202D3"/>
    <w:rsid w:val="00320C9F"/>
    <w:rsid w:val="003215C7"/>
    <w:rsid w:val="00322380"/>
    <w:rsid w:val="00323498"/>
    <w:rsid w:val="00325844"/>
    <w:rsid w:val="00326851"/>
    <w:rsid w:val="00327D77"/>
    <w:rsid w:val="00327F38"/>
    <w:rsid w:val="00331EE2"/>
    <w:rsid w:val="0033433A"/>
    <w:rsid w:val="00342270"/>
    <w:rsid w:val="0034780C"/>
    <w:rsid w:val="00362FFB"/>
    <w:rsid w:val="003654FF"/>
    <w:rsid w:val="00376A02"/>
    <w:rsid w:val="00377F30"/>
    <w:rsid w:val="00393F34"/>
    <w:rsid w:val="003949C3"/>
    <w:rsid w:val="00397726"/>
    <w:rsid w:val="003A0EAC"/>
    <w:rsid w:val="003A5A9F"/>
    <w:rsid w:val="003A63DA"/>
    <w:rsid w:val="003C5EB0"/>
    <w:rsid w:val="003D0548"/>
    <w:rsid w:val="003D10F4"/>
    <w:rsid w:val="003E3BE5"/>
    <w:rsid w:val="003E7187"/>
    <w:rsid w:val="004014F1"/>
    <w:rsid w:val="00414E41"/>
    <w:rsid w:val="004208FE"/>
    <w:rsid w:val="00432D75"/>
    <w:rsid w:val="0043431A"/>
    <w:rsid w:val="00443201"/>
    <w:rsid w:val="004452BD"/>
    <w:rsid w:val="00460D6E"/>
    <w:rsid w:val="0046495A"/>
    <w:rsid w:val="0047702A"/>
    <w:rsid w:val="00496A71"/>
    <w:rsid w:val="004A40AA"/>
    <w:rsid w:val="004B3900"/>
    <w:rsid w:val="004B3DB4"/>
    <w:rsid w:val="004B71F6"/>
    <w:rsid w:val="004C5073"/>
    <w:rsid w:val="004D0043"/>
    <w:rsid w:val="004D757B"/>
    <w:rsid w:val="004E3687"/>
    <w:rsid w:val="004E6E67"/>
    <w:rsid w:val="004F43CD"/>
    <w:rsid w:val="004F52FD"/>
    <w:rsid w:val="00500FE0"/>
    <w:rsid w:val="005067A8"/>
    <w:rsid w:val="00506EEC"/>
    <w:rsid w:val="00512980"/>
    <w:rsid w:val="00512F02"/>
    <w:rsid w:val="00522F6B"/>
    <w:rsid w:val="00526600"/>
    <w:rsid w:val="005267FB"/>
    <w:rsid w:val="00532543"/>
    <w:rsid w:val="00546939"/>
    <w:rsid w:val="00557F4A"/>
    <w:rsid w:val="00563133"/>
    <w:rsid w:val="00570F65"/>
    <w:rsid w:val="00575D22"/>
    <w:rsid w:val="00576E23"/>
    <w:rsid w:val="00590641"/>
    <w:rsid w:val="005A5A6B"/>
    <w:rsid w:val="005B4D66"/>
    <w:rsid w:val="005D6750"/>
    <w:rsid w:val="005E426C"/>
    <w:rsid w:val="005E727C"/>
    <w:rsid w:val="005E7E4A"/>
    <w:rsid w:val="005F4480"/>
    <w:rsid w:val="006056E5"/>
    <w:rsid w:val="006158AA"/>
    <w:rsid w:val="00620F0D"/>
    <w:rsid w:val="00630409"/>
    <w:rsid w:val="00632CF8"/>
    <w:rsid w:val="00641AAA"/>
    <w:rsid w:val="0064704C"/>
    <w:rsid w:val="006518D7"/>
    <w:rsid w:val="00677AB6"/>
    <w:rsid w:val="006815BF"/>
    <w:rsid w:val="006834F2"/>
    <w:rsid w:val="006836C9"/>
    <w:rsid w:val="00686E31"/>
    <w:rsid w:val="006A4DE4"/>
    <w:rsid w:val="006A5354"/>
    <w:rsid w:val="006C7509"/>
    <w:rsid w:val="006C75AE"/>
    <w:rsid w:val="006D4AD5"/>
    <w:rsid w:val="006F2737"/>
    <w:rsid w:val="006F3246"/>
    <w:rsid w:val="006F42BD"/>
    <w:rsid w:val="00712C8F"/>
    <w:rsid w:val="00715251"/>
    <w:rsid w:val="00723836"/>
    <w:rsid w:val="0073477C"/>
    <w:rsid w:val="00736D78"/>
    <w:rsid w:val="00746161"/>
    <w:rsid w:val="00750A4B"/>
    <w:rsid w:val="00761360"/>
    <w:rsid w:val="0076234A"/>
    <w:rsid w:val="00763CBE"/>
    <w:rsid w:val="00765E7C"/>
    <w:rsid w:val="00773A13"/>
    <w:rsid w:val="00773AD7"/>
    <w:rsid w:val="00774F49"/>
    <w:rsid w:val="007778EC"/>
    <w:rsid w:val="007910B2"/>
    <w:rsid w:val="00796582"/>
    <w:rsid w:val="007A3484"/>
    <w:rsid w:val="007A3C4B"/>
    <w:rsid w:val="007A786C"/>
    <w:rsid w:val="007B41C7"/>
    <w:rsid w:val="007B4213"/>
    <w:rsid w:val="007B53E4"/>
    <w:rsid w:val="007C2085"/>
    <w:rsid w:val="007C2F70"/>
    <w:rsid w:val="007C3608"/>
    <w:rsid w:val="007D3EF8"/>
    <w:rsid w:val="007D597D"/>
    <w:rsid w:val="007E1414"/>
    <w:rsid w:val="007E44E4"/>
    <w:rsid w:val="007E5329"/>
    <w:rsid w:val="007F00A2"/>
    <w:rsid w:val="008124B7"/>
    <w:rsid w:val="008217CB"/>
    <w:rsid w:val="0083188B"/>
    <w:rsid w:val="00831F54"/>
    <w:rsid w:val="00832F0F"/>
    <w:rsid w:val="008469E6"/>
    <w:rsid w:val="00856654"/>
    <w:rsid w:val="00860C86"/>
    <w:rsid w:val="00861240"/>
    <w:rsid w:val="00863184"/>
    <w:rsid w:val="00866114"/>
    <w:rsid w:val="008762B3"/>
    <w:rsid w:val="008809AC"/>
    <w:rsid w:val="00881023"/>
    <w:rsid w:val="00882BF5"/>
    <w:rsid w:val="00884299"/>
    <w:rsid w:val="0088642A"/>
    <w:rsid w:val="0089412C"/>
    <w:rsid w:val="008973C1"/>
    <w:rsid w:val="008A0B17"/>
    <w:rsid w:val="008A1B38"/>
    <w:rsid w:val="008A4D3B"/>
    <w:rsid w:val="008B40CA"/>
    <w:rsid w:val="008C786B"/>
    <w:rsid w:val="008D072E"/>
    <w:rsid w:val="008D7D13"/>
    <w:rsid w:val="008E3453"/>
    <w:rsid w:val="008E4F61"/>
    <w:rsid w:val="008F0661"/>
    <w:rsid w:val="008F1293"/>
    <w:rsid w:val="008F16E3"/>
    <w:rsid w:val="008F1DA4"/>
    <w:rsid w:val="00901006"/>
    <w:rsid w:val="009056D6"/>
    <w:rsid w:val="009112F9"/>
    <w:rsid w:val="009378D9"/>
    <w:rsid w:val="009438B0"/>
    <w:rsid w:val="00946341"/>
    <w:rsid w:val="00964070"/>
    <w:rsid w:val="0098452D"/>
    <w:rsid w:val="009A187C"/>
    <w:rsid w:val="009B1264"/>
    <w:rsid w:val="009B6B97"/>
    <w:rsid w:val="009C63A9"/>
    <w:rsid w:val="009D1C65"/>
    <w:rsid w:val="009D2C23"/>
    <w:rsid w:val="009D5B90"/>
    <w:rsid w:val="009E2DB9"/>
    <w:rsid w:val="009E612F"/>
    <w:rsid w:val="009E6FC4"/>
    <w:rsid w:val="00A00B1B"/>
    <w:rsid w:val="00A03E62"/>
    <w:rsid w:val="00A04FA1"/>
    <w:rsid w:val="00A23277"/>
    <w:rsid w:val="00A24F11"/>
    <w:rsid w:val="00A30A69"/>
    <w:rsid w:val="00A34E3A"/>
    <w:rsid w:val="00A42636"/>
    <w:rsid w:val="00A45A62"/>
    <w:rsid w:val="00A5304A"/>
    <w:rsid w:val="00A71F59"/>
    <w:rsid w:val="00A7234E"/>
    <w:rsid w:val="00A72A81"/>
    <w:rsid w:val="00A91E45"/>
    <w:rsid w:val="00A93DAA"/>
    <w:rsid w:val="00A94BA1"/>
    <w:rsid w:val="00A963E7"/>
    <w:rsid w:val="00AA0769"/>
    <w:rsid w:val="00AA3163"/>
    <w:rsid w:val="00AB0E35"/>
    <w:rsid w:val="00AB75C6"/>
    <w:rsid w:val="00AC5A80"/>
    <w:rsid w:val="00AC6F65"/>
    <w:rsid w:val="00AC76CB"/>
    <w:rsid w:val="00AD1BE8"/>
    <w:rsid w:val="00AD2413"/>
    <w:rsid w:val="00AD56EF"/>
    <w:rsid w:val="00AE117D"/>
    <w:rsid w:val="00AE59F7"/>
    <w:rsid w:val="00AF1D74"/>
    <w:rsid w:val="00AF76BF"/>
    <w:rsid w:val="00AF79D8"/>
    <w:rsid w:val="00B06494"/>
    <w:rsid w:val="00B12F73"/>
    <w:rsid w:val="00B14D6F"/>
    <w:rsid w:val="00B17234"/>
    <w:rsid w:val="00B339BE"/>
    <w:rsid w:val="00B37243"/>
    <w:rsid w:val="00B41BAA"/>
    <w:rsid w:val="00B44A3C"/>
    <w:rsid w:val="00B454E0"/>
    <w:rsid w:val="00B471E3"/>
    <w:rsid w:val="00B732C0"/>
    <w:rsid w:val="00B841B2"/>
    <w:rsid w:val="00B95AB6"/>
    <w:rsid w:val="00BA14CC"/>
    <w:rsid w:val="00BA69B7"/>
    <w:rsid w:val="00BB0BFA"/>
    <w:rsid w:val="00BB5319"/>
    <w:rsid w:val="00BB542D"/>
    <w:rsid w:val="00BC00AD"/>
    <w:rsid w:val="00BC431A"/>
    <w:rsid w:val="00BC6D75"/>
    <w:rsid w:val="00BD0BB8"/>
    <w:rsid w:val="00BD1F22"/>
    <w:rsid w:val="00BE03BA"/>
    <w:rsid w:val="00BE367B"/>
    <w:rsid w:val="00BF3373"/>
    <w:rsid w:val="00C04A90"/>
    <w:rsid w:val="00C0676B"/>
    <w:rsid w:val="00C148F9"/>
    <w:rsid w:val="00C16788"/>
    <w:rsid w:val="00C358D8"/>
    <w:rsid w:val="00C44A15"/>
    <w:rsid w:val="00C547F9"/>
    <w:rsid w:val="00C57F59"/>
    <w:rsid w:val="00C62DFF"/>
    <w:rsid w:val="00C75EC7"/>
    <w:rsid w:val="00C7656B"/>
    <w:rsid w:val="00C8167D"/>
    <w:rsid w:val="00C9251C"/>
    <w:rsid w:val="00C94F71"/>
    <w:rsid w:val="00CA72FC"/>
    <w:rsid w:val="00CC4D10"/>
    <w:rsid w:val="00CD15EE"/>
    <w:rsid w:val="00CD579A"/>
    <w:rsid w:val="00CF1225"/>
    <w:rsid w:val="00CF3DDE"/>
    <w:rsid w:val="00CF59AC"/>
    <w:rsid w:val="00D0079F"/>
    <w:rsid w:val="00D03A66"/>
    <w:rsid w:val="00D12733"/>
    <w:rsid w:val="00D13B41"/>
    <w:rsid w:val="00D222E0"/>
    <w:rsid w:val="00D23ACB"/>
    <w:rsid w:val="00D278A0"/>
    <w:rsid w:val="00D305F9"/>
    <w:rsid w:val="00D37741"/>
    <w:rsid w:val="00D445AB"/>
    <w:rsid w:val="00D456F9"/>
    <w:rsid w:val="00D47B7C"/>
    <w:rsid w:val="00D54A5A"/>
    <w:rsid w:val="00D629C3"/>
    <w:rsid w:val="00D631B1"/>
    <w:rsid w:val="00D6444B"/>
    <w:rsid w:val="00D6580C"/>
    <w:rsid w:val="00D940F7"/>
    <w:rsid w:val="00D94981"/>
    <w:rsid w:val="00D95269"/>
    <w:rsid w:val="00DA4589"/>
    <w:rsid w:val="00DA6234"/>
    <w:rsid w:val="00DB1252"/>
    <w:rsid w:val="00DB23F7"/>
    <w:rsid w:val="00DD1F1B"/>
    <w:rsid w:val="00DD2516"/>
    <w:rsid w:val="00DD2B33"/>
    <w:rsid w:val="00DF0229"/>
    <w:rsid w:val="00DF3296"/>
    <w:rsid w:val="00E024BC"/>
    <w:rsid w:val="00E0385C"/>
    <w:rsid w:val="00E042DD"/>
    <w:rsid w:val="00E06957"/>
    <w:rsid w:val="00E06CE2"/>
    <w:rsid w:val="00E139D8"/>
    <w:rsid w:val="00E2016C"/>
    <w:rsid w:val="00E271EC"/>
    <w:rsid w:val="00E302EE"/>
    <w:rsid w:val="00E41F71"/>
    <w:rsid w:val="00E448D0"/>
    <w:rsid w:val="00E55D6B"/>
    <w:rsid w:val="00E56E70"/>
    <w:rsid w:val="00E65393"/>
    <w:rsid w:val="00E85522"/>
    <w:rsid w:val="00EB342E"/>
    <w:rsid w:val="00EB6872"/>
    <w:rsid w:val="00EB7BE3"/>
    <w:rsid w:val="00EC59C3"/>
    <w:rsid w:val="00EC6836"/>
    <w:rsid w:val="00ED3560"/>
    <w:rsid w:val="00EE1714"/>
    <w:rsid w:val="00EE384C"/>
    <w:rsid w:val="00EE472D"/>
    <w:rsid w:val="00EE5223"/>
    <w:rsid w:val="00EE5680"/>
    <w:rsid w:val="00EF74B1"/>
    <w:rsid w:val="00F001A6"/>
    <w:rsid w:val="00F01327"/>
    <w:rsid w:val="00F13B84"/>
    <w:rsid w:val="00F46218"/>
    <w:rsid w:val="00F54822"/>
    <w:rsid w:val="00F637A4"/>
    <w:rsid w:val="00F6739F"/>
    <w:rsid w:val="00F70CA0"/>
    <w:rsid w:val="00F741A3"/>
    <w:rsid w:val="00F75537"/>
    <w:rsid w:val="00F7755D"/>
    <w:rsid w:val="00FA448F"/>
    <w:rsid w:val="00FB3E4B"/>
    <w:rsid w:val="00FB5D73"/>
    <w:rsid w:val="00FC06DE"/>
    <w:rsid w:val="00FC3BA6"/>
    <w:rsid w:val="00FD2BD2"/>
    <w:rsid w:val="00FD39A0"/>
    <w:rsid w:val="00FD4A46"/>
    <w:rsid w:val="00FE5EA8"/>
    <w:rsid w:val="00FF0CFF"/>
    <w:rsid w:val="00F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F98B5B"/>
  <w15:chartTrackingRefBased/>
  <w15:docId w15:val="{CF7BEC29-125A-42E9-A37E-75D4AA3A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Maiandra GD"/>
        <w:color w:val="231F20" w:themeColor="text1"/>
        <w:sz w:val="18"/>
        <w:szCs w:val="18"/>
        <w:lang w:val="nl-NL" w:eastAsia="nl-NL" w:bidi="nl-NL"/>
      </w:rPr>
    </w:rPrDefault>
    <w:pPrDefault>
      <w:pPr>
        <w:spacing w:line="216" w:lineRule="atLeast"/>
      </w:pPr>
    </w:pPrDefault>
  </w:docDefaults>
  <w:latentStyles w:defLockedState="0" w:defUIPriority="99" w:defSemiHidden="0" w:defUnhideWhenUsed="0" w:defQFormat="0" w:count="376">
    <w:lsdException w:name="heading 1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toc 1" w:uiPriority="39"/>
    <w:lsdException w:name="toc 2" w:uiPriority="39"/>
    <w:lsdException w:name="toc 3" w:uiPriority="97"/>
    <w:lsdException w:name="toc 4" w:uiPriority="97"/>
    <w:lsdException w:name="toc 5" w:uiPriority="97"/>
    <w:lsdException w:name="toc 6" w:uiPriority="97"/>
    <w:lsdException w:name="toc 7" w:uiPriority="97"/>
    <w:lsdException w:name="toc 8" w:uiPriority="97"/>
    <w:lsdException w:name="toc 9" w:uiPriority="97"/>
    <w:lsdException w:name="annotation text" w:semiHidden="1"/>
    <w:lsdException w:name="caption" w:semiHidden="1"/>
    <w:lsdException w:name="envelope address" w:semiHidden="1"/>
    <w:lsdException w:name="envelope return" w:semiHidden="1"/>
    <w:lsdException w:name="annotation reference" w:semiHidden="1"/>
    <w:lsdException w:name="page number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uiPriority="0"/>
    <w:lsdException w:name="HTML Bottom of Form" w:uiPriority="0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Standaard">
    <w:name w:val="Normal"/>
    <w:aliases w:val="Normal Cerios"/>
    <w:next w:val="BasistekstCerios"/>
    <w:uiPriority w:val="94"/>
    <w:semiHidden/>
    <w:rsid w:val="00DB1252"/>
  </w:style>
  <w:style w:type="paragraph" w:styleId="Kop1">
    <w:name w:val="heading 1"/>
    <w:aliases w:val="Kop 1 Cerios"/>
    <w:basedOn w:val="ZsysbasisCerios"/>
    <w:link w:val="Kop1Char"/>
    <w:uiPriority w:val="3"/>
    <w:qFormat/>
    <w:rsid w:val="003949C3"/>
    <w:pPr>
      <w:keepNext/>
      <w:keepLines/>
      <w:numPr>
        <w:numId w:val="33"/>
      </w:numPr>
      <w:spacing w:after="720" w:line="771" w:lineRule="atLeast"/>
      <w:outlineLvl w:val="0"/>
    </w:pPr>
    <w:rPr>
      <w:rFonts w:ascii="Aptos Light" w:hAnsi="Aptos Light"/>
      <w:bCs/>
      <w:color w:val="2E3854" w:themeColor="accent1"/>
      <w:sz w:val="60"/>
      <w:szCs w:val="32"/>
    </w:rPr>
  </w:style>
  <w:style w:type="paragraph" w:styleId="Kop2">
    <w:name w:val="heading 2"/>
    <w:aliases w:val="Kop 2 Cerios"/>
    <w:basedOn w:val="ZsysbasisCerios"/>
    <w:next w:val="BasistekstCerios"/>
    <w:link w:val="Kop2Char"/>
    <w:uiPriority w:val="5"/>
    <w:qFormat/>
    <w:rsid w:val="003949C3"/>
    <w:pPr>
      <w:keepNext/>
      <w:keepLines/>
      <w:numPr>
        <w:ilvl w:val="1"/>
        <w:numId w:val="33"/>
      </w:numPr>
      <w:spacing w:before="216"/>
      <w:outlineLvl w:val="1"/>
    </w:pPr>
    <w:rPr>
      <w:b/>
      <w:bCs/>
      <w:iCs/>
      <w:color w:val="2E3854" w:themeColor="accent1"/>
      <w:szCs w:val="28"/>
    </w:rPr>
  </w:style>
  <w:style w:type="paragraph" w:styleId="Kop3">
    <w:name w:val="heading 3"/>
    <w:aliases w:val="Kop 3 Cerios"/>
    <w:basedOn w:val="ZsysbasisCerios"/>
    <w:next w:val="BasistekstCerios"/>
    <w:link w:val="Kop3Char"/>
    <w:uiPriority w:val="7"/>
    <w:qFormat/>
    <w:rsid w:val="003949C3"/>
    <w:pPr>
      <w:keepNext/>
      <w:keepLines/>
      <w:numPr>
        <w:ilvl w:val="2"/>
        <w:numId w:val="33"/>
      </w:numPr>
      <w:outlineLvl w:val="2"/>
    </w:pPr>
    <w:rPr>
      <w:rFonts w:asciiTheme="minorHAnsi" w:hAnsiTheme="minorHAnsi"/>
      <w:i/>
      <w:iCs/>
    </w:rPr>
  </w:style>
  <w:style w:type="paragraph" w:styleId="Kop4">
    <w:name w:val="heading 4"/>
    <w:aliases w:val="Kop 4 Cerios"/>
    <w:basedOn w:val="ZsysbasisCerios"/>
    <w:next w:val="BasistekstCerios"/>
    <w:link w:val="Kop4Char"/>
    <w:uiPriority w:val="9"/>
    <w:qFormat/>
    <w:rsid w:val="003949C3"/>
    <w:pPr>
      <w:keepNext/>
      <w:keepLines/>
      <w:numPr>
        <w:ilvl w:val="3"/>
        <w:numId w:val="33"/>
      </w:numPr>
      <w:outlineLvl w:val="3"/>
    </w:pPr>
    <w:rPr>
      <w:rFonts w:asciiTheme="minorHAnsi" w:hAnsiTheme="minorHAnsi"/>
      <w:bCs/>
      <w:szCs w:val="24"/>
    </w:rPr>
  </w:style>
  <w:style w:type="paragraph" w:styleId="Kop5">
    <w:name w:val="heading 5"/>
    <w:aliases w:val="Kop 5 Cerios"/>
    <w:basedOn w:val="ZsysbasisCerios"/>
    <w:next w:val="BasistekstCerios"/>
    <w:link w:val="Kop5Char"/>
    <w:uiPriority w:val="97"/>
    <w:unhideWhenUsed/>
    <w:rsid w:val="003949C3"/>
    <w:pPr>
      <w:keepNext/>
      <w:keepLines/>
      <w:numPr>
        <w:ilvl w:val="4"/>
        <w:numId w:val="33"/>
      </w:numPr>
      <w:outlineLvl w:val="4"/>
    </w:pPr>
    <w:rPr>
      <w:rFonts w:asciiTheme="minorHAnsi" w:hAnsiTheme="minorHAnsi"/>
      <w:bCs/>
      <w:iCs/>
      <w:szCs w:val="22"/>
    </w:rPr>
  </w:style>
  <w:style w:type="paragraph" w:styleId="Kop6">
    <w:name w:val="heading 6"/>
    <w:aliases w:val="Kop 6 Cerios"/>
    <w:basedOn w:val="ZsysbasisCerios"/>
    <w:next w:val="BasistekstCerios"/>
    <w:link w:val="Kop6Char"/>
    <w:uiPriority w:val="97"/>
    <w:unhideWhenUsed/>
    <w:rsid w:val="003949C3"/>
    <w:pPr>
      <w:keepNext/>
      <w:keepLines/>
      <w:numPr>
        <w:ilvl w:val="5"/>
        <w:numId w:val="33"/>
      </w:numPr>
      <w:outlineLvl w:val="5"/>
    </w:pPr>
    <w:rPr>
      <w:rFonts w:asciiTheme="minorHAnsi" w:hAnsiTheme="minorHAnsi"/>
    </w:rPr>
  </w:style>
  <w:style w:type="paragraph" w:styleId="Kop7">
    <w:name w:val="heading 7"/>
    <w:aliases w:val="Kop 7 Cerios"/>
    <w:basedOn w:val="ZsysbasisCerios"/>
    <w:next w:val="BasistekstCerios"/>
    <w:link w:val="Kop7Char"/>
    <w:uiPriority w:val="97"/>
    <w:unhideWhenUsed/>
    <w:rsid w:val="003949C3"/>
    <w:pPr>
      <w:keepNext/>
      <w:keepLines/>
      <w:numPr>
        <w:ilvl w:val="6"/>
        <w:numId w:val="33"/>
      </w:numPr>
      <w:outlineLvl w:val="6"/>
    </w:pPr>
    <w:rPr>
      <w:rFonts w:asciiTheme="minorHAnsi" w:hAnsiTheme="minorHAnsi"/>
      <w:bCs/>
      <w:szCs w:val="20"/>
    </w:rPr>
  </w:style>
  <w:style w:type="paragraph" w:styleId="Kop8">
    <w:name w:val="heading 8"/>
    <w:aliases w:val="Kop 8 Cerios"/>
    <w:basedOn w:val="ZsysbasisCerios"/>
    <w:next w:val="BasistekstCerios"/>
    <w:link w:val="Kop8Char"/>
    <w:uiPriority w:val="97"/>
    <w:unhideWhenUsed/>
    <w:rsid w:val="003949C3"/>
    <w:pPr>
      <w:keepNext/>
      <w:keepLines/>
      <w:numPr>
        <w:ilvl w:val="7"/>
        <w:numId w:val="33"/>
      </w:numPr>
      <w:outlineLvl w:val="7"/>
    </w:pPr>
    <w:rPr>
      <w:rFonts w:asciiTheme="minorHAnsi" w:hAnsiTheme="minorHAnsi"/>
      <w:iCs/>
      <w:szCs w:val="20"/>
    </w:rPr>
  </w:style>
  <w:style w:type="paragraph" w:styleId="Kop9">
    <w:name w:val="heading 9"/>
    <w:aliases w:val="Kop 9 Cerios"/>
    <w:basedOn w:val="ZsysbasisCerios"/>
    <w:next w:val="BasistekstCerios"/>
    <w:link w:val="Kop9Char"/>
    <w:uiPriority w:val="97"/>
    <w:unhideWhenUsed/>
    <w:rsid w:val="003949C3"/>
    <w:pPr>
      <w:keepNext/>
      <w:keepLines/>
      <w:numPr>
        <w:ilvl w:val="8"/>
        <w:numId w:val="33"/>
      </w:numPr>
      <w:outlineLvl w:val="8"/>
    </w:pPr>
    <w:rPr>
      <w:rFonts w:asciiTheme="minorHAnsi" w:hAnsiTheme="minorHAnsi"/>
      <w:bCs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ZsysbasisCerios">
    <w:name w:val="Zsysbasis Cerios"/>
    <w:next w:val="BasistekstCerios"/>
    <w:link w:val="ZsysbasisCeriosChar"/>
    <w:uiPriority w:val="96"/>
    <w:semiHidden/>
    <w:rsid w:val="00B44A3C"/>
  </w:style>
  <w:style w:type="character" w:customStyle="1" w:styleId="ZsysbasisCeriosChar">
    <w:name w:val="Zsysbasis Cerios Char"/>
    <w:basedOn w:val="Standaardalinea-lettertype"/>
    <w:link w:val="ZsysbasisCerios"/>
    <w:uiPriority w:val="96"/>
    <w:semiHidden/>
    <w:rsid w:val="00B44A3C"/>
  </w:style>
  <w:style w:type="paragraph" w:customStyle="1" w:styleId="AdresvakCerios">
    <w:name w:val="Adresvak Cerios"/>
    <w:basedOn w:val="ZsysbasisCerios"/>
    <w:uiPriority w:val="95"/>
    <w:rsid w:val="001D7E3F"/>
    <w:rPr>
      <w:noProof/>
    </w:rPr>
  </w:style>
  <w:style w:type="paragraph" w:customStyle="1" w:styleId="AfzendergegevenskopjeCerios">
    <w:name w:val="Afzendergegevens kopje Cerios"/>
    <w:basedOn w:val="ZsysbasisDocDataCerios"/>
    <w:uiPriority w:val="95"/>
    <w:rsid w:val="001D7E3F"/>
  </w:style>
  <w:style w:type="paragraph" w:customStyle="1" w:styleId="AfzendergegevensCerios">
    <w:name w:val="Afzendergegevens Cerios"/>
    <w:basedOn w:val="ZsysbasisDocDataCerios"/>
    <w:uiPriority w:val="95"/>
    <w:rsid w:val="001D7E3F"/>
  </w:style>
  <w:style w:type="paragraph" w:customStyle="1" w:styleId="AgendapuntCerios">
    <w:name w:val="Agendapunt Cerios"/>
    <w:basedOn w:val="ZsysbasisCerios"/>
    <w:uiPriority w:val="95"/>
    <w:rsid w:val="002E0FAE"/>
    <w:pPr>
      <w:numPr>
        <w:numId w:val="23"/>
      </w:numPr>
    </w:pPr>
  </w:style>
  <w:style w:type="paragraph" w:customStyle="1" w:styleId="AlineavoorafbeeldingCerios">
    <w:name w:val="Alinea voor afbeelding Cerios"/>
    <w:basedOn w:val="ZsysbasisCerios"/>
    <w:next w:val="BasistekstCerios"/>
    <w:uiPriority w:val="95"/>
    <w:rsid w:val="001D7E3F"/>
  </w:style>
  <w:style w:type="paragraph" w:customStyle="1" w:styleId="BasistekstcursiefCerios">
    <w:name w:val="Basistekst cursief Cerios"/>
    <w:basedOn w:val="ZsysbasisCerios"/>
    <w:next w:val="BasistekstCerios"/>
    <w:link w:val="BasistekstcursiefCeriosChar"/>
    <w:uiPriority w:val="1"/>
    <w:qFormat/>
    <w:rsid w:val="001D7E3F"/>
    <w:rPr>
      <w:i/>
      <w:iCs/>
    </w:rPr>
  </w:style>
  <w:style w:type="paragraph" w:customStyle="1" w:styleId="BasistekstvetCerios">
    <w:name w:val="Basistekst vet Cerios"/>
    <w:basedOn w:val="ZsysbasisCerios"/>
    <w:next w:val="BasistekstCerios"/>
    <w:link w:val="BasistekstvetCeriosChar"/>
    <w:uiPriority w:val="2"/>
    <w:qFormat/>
    <w:rsid w:val="001D7E3F"/>
    <w:rPr>
      <w:b/>
      <w:bCs/>
    </w:rPr>
  </w:style>
  <w:style w:type="paragraph" w:customStyle="1" w:styleId="BasistekstCerios">
    <w:name w:val="Basistekst Cerios"/>
    <w:basedOn w:val="ZsysbasisCerios"/>
    <w:qFormat/>
    <w:rsid w:val="001D7E3F"/>
  </w:style>
  <w:style w:type="paragraph" w:customStyle="1" w:styleId="Bijlagekop1Cerios">
    <w:name w:val="Bijlage kop 1 Cerios"/>
    <w:basedOn w:val="ZsysbasisCerios"/>
    <w:next w:val="BasistekstCerios"/>
    <w:uiPriority w:val="11"/>
    <w:qFormat/>
    <w:rsid w:val="00E0385C"/>
    <w:pPr>
      <w:keepNext/>
      <w:keepLines/>
      <w:numPr>
        <w:numId w:val="28"/>
      </w:numPr>
      <w:outlineLvl w:val="0"/>
    </w:pPr>
    <w:rPr>
      <w:b/>
      <w:sz w:val="24"/>
    </w:rPr>
  </w:style>
  <w:style w:type="paragraph" w:customStyle="1" w:styleId="Bijlagekop2Cerios">
    <w:name w:val="Bijlage kop 2 Cerios"/>
    <w:basedOn w:val="ZsysbasisCerios"/>
    <w:next w:val="BasistekstCerios"/>
    <w:uiPriority w:val="12"/>
    <w:qFormat/>
    <w:rsid w:val="006F2737"/>
    <w:pPr>
      <w:keepNext/>
      <w:keepLines/>
      <w:numPr>
        <w:ilvl w:val="1"/>
        <w:numId w:val="28"/>
      </w:numPr>
      <w:spacing w:before="216"/>
      <w:outlineLvl w:val="1"/>
    </w:pPr>
    <w:rPr>
      <w:b/>
    </w:rPr>
  </w:style>
  <w:style w:type="paragraph" w:styleId="Bijschrift">
    <w:name w:val="caption"/>
    <w:aliases w:val="Bijschrift Cerios"/>
    <w:basedOn w:val="ZsysbasisCerios"/>
    <w:next w:val="BasistekstCerios"/>
    <w:uiPriority w:val="97"/>
    <w:unhideWhenUsed/>
    <w:rsid w:val="001D7E3F"/>
  </w:style>
  <w:style w:type="paragraph" w:customStyle="1" w:styleId="DocumentgegevenskopjeCerios">
    <w:name w:val="Documentgegevens kopje Cerios"/>
    <w:basedOn w:val="ZsysbasisDocDataCerios"/>
    <w:uiPriority w:val="96"/>
    <w:rsid w:val="001D7E3F"/>
  </w:style>
  <w:style w:type="paragraph" w:customStyle="1" w:styleId="DocumentgegevensCerios">
    <w:name w:val="Documentgegevens Cerios"/>
    <w:basedOn w:val="ZsysbasisDocDataCerios"/>
    <w:uiPriority w:val="96"/>
    <w:rsid w:val="001D7E3F"/>
  </w:style>
  <w:style w:type="paragraph" w:customStyle="1" w:styleId="DocumentnaamCerios">
    <w:name w:val="Documentnaam Cerios"/>
    <w:basedOn w:val="ZsysbasisCerios"/>
    <w:next w:val="TitelCerios"/>
    <w:uiPriority w:val="95"/>
    <w:rsid w:val="00FF0CFF"/>
    <w:pPr>
      <w:keepLines/>
      <w:spacing w:line="960" w:lineRule="atLeast"/>
    </w:pPr>
    <w:rPr>
      <w:rFonts w:ascii="Aptos Light" w:hAnsi="Aptos Light"/>
      <w:color w:val="FFFFFF" w:themeColor="background1"/>
      <w:sz w:val="80"/>
    </w:rPr>
  </w:style>
  <w:style w:type="character" w:styleId="Eindnootmarkering">
    <w:name w:val="endnote reference"/>
    <w:aliases w:val="Eindnootmarkering Cerios"/>
    <w:basedOn w:val="Standaardalinea-lettertype"/>
    <w:uiPriority w:val="97"/>
    <w:semiHidden/>
    <w:rsid w:val="001D7E3F"/>
    <w:rPr>
      <w:vertAlign w:val="superscript"/>
    </w:rPr>
  </w:style>
  <w:style w:type="paragraph" w:styleId="Eindnoottekst">
    <w:name w:val="endnote text"/>
    <w:aliases w:val="Eindnoottekst Cerios"/>
    <w:basedOn w:val="ZsysbasisCerios"/>
    <w:next w:val="BasistekstCerios"/>
    <w:link w:val="EindnoottekstChar"/>
    <w:uiPriority w:val="97"/>
    <w:semiHidden/>
    <w:rsid w:val="001D7E3F"/>
    <w:rPr>
      <w:rFonts w:asciiTheme="minorHAnsi" w:hAnsiTheme="minorHAnsi"/>
    </w:rPr>
  </w:style>
  <w:style w:type="character" w:customStyle="1" w:styleId="EindnoottekstChar">
    <w:name w:val="Eindnoottekst Char"/>
    <w:aliases w:val="Eindnoottekst Cerios Char"/>
    <w:basedOn w:val="Standaardalinea-lettertype"/>
    <w:link w:val="Eindnoottekst"/>
    <w:uiPriority w:val="97"/>
    <w:semiHidden/>
    <w:rsid w:val="00D13B41"/>
    <w:rPr>
      <w:rFonts w:asciiTheme="minorHAnsi" w:hAnsiTheme="minorHAnsi"/>
    </w:rPr>
  </w:style>
  <w:style w:type="character" w:styleId="GevolgdeHyperlink">
    <w:name w:val="FollowedHyperlink"/>
    <w:aliases w:val="GevolgdeHyperlink Cerios"/>
    <w:basedOn w:val="Standaardalinea-lettertype"/>
    <w:uiPriority w:val="97"/>
    <w:semiHidden/>
    <w:rsid w:val="001D7E3F"/>
    <w:rPr>
      <w:color w:val="auto"/>
      <w:u w:val="single"/>
    </w:rPr>
  </w:style>
  <w:style w:type="character" w:styleId="Hyperlink">
    <w:name w:val="Hyperlink"/>
    <w:aliases w:val="Hyperlink Cerios"/>
    <w:basedOn w:val="Standaardalinea-lettertype"/>
    <w:uiPriority w:val="99"/>
    <w:rsid w:val="001D7E3F"/>
    <w:rPr>
      <w:color w:val="auto"/>
      <w:u w:val="single"/>
    </w:rPr>
  </w:style>
  <w:style w:type="paragraph" w:styleId="Inhopg1">
    <w:name w:val="toc 1"/>
    <w:aliases w:val="Inhopg 1 Cerios"/>
    <w:basedOn w:val="ZsysbasisTOCCerios"/>
    <w:next w:val="BasistekstCerios"/>
    <w:uiPriority w:val="39"/>
    <w:unhideWhenUsed/>
    <w:rsid w:val="00A5304A"/>
    <w:pPr>
      <w:pBdr>
        <w:top w:val="single" w:sz="2" w:space="9" w:color="2E3854" w:themeColor="accent1"/>
      </w:pBdr>
      <w:spacing w:after="50" w:line="386" w:lineRule="atLeast"/>
      <w:ind w:left="357" w:right="0" w:hanging="357"/>
    </w:pPr>
    <w:rPr>
      <w:rFonts w:eastAsiaTheme="minorHAnsi" w:cstheme="minorBidi"/>
      <w:b/>
      <w:color w:val="231F20" w:themeColor="dark1"/>
      <w:szCs w:val="22"/>
      <w:lang w:eastAsia="en-US"/>
    </w:rPr>
  </w:style>
  <w:style w:type="paragraph" w:styleId="Inhopg2">
    <w:name w:val="toc 2"/>
    <w:aliases w:val="Inhopg 2 Cerios"/>
    <w:basedOn w:val="ZsysbasisTOCCerios"/>
    <w:next w:val="BasistekstCerios"/>
    <w:uiPriority w:val="39"/>
    <w:unhideWhenUsed/>
    <w:rsid w:val="00CD579A"/>
    <w:pPr>
      <w:spacing w:line="329" w:lineRule="atLeast"/>
      <w:ind w:left="360" w:right="0" w:hanging="360"/>
    </w:pPr>
    <w:rPr>
      <w:rFonts w:eastAsiaTheme="minorHAnsi" w:cstheme="minorBidi"/>
      <w:color w:val="231F20" w:themeColor="dark1"/>
      <w:szCs w:val="22"/>
      <w:lang w:eastAsia="en-US"/>
    </w:rPr>
  </w:style>
  <w:style w:type="paragraph" w:styleId="Inhopg3">
    <w:name w:val="toc 3"/>
    <w:aliases w:val="Inhopg 3 Cerios"/>
    <w:basedOn w:val="ZsysbasisTOCCerios"/>
    <w:next w:val="BasistekstCerios"/>
    <w:uiPriority w:val="97"/>
    <w:unhideWhenUsed/>
    <w:rsid w:val="00F001A6"/>
    <w:rPr>
      <w:rFonts w:eastAsiaTheme="minorHAnsi" w:cstheme="minorBidi"/>
      <w:szCs w:val="22"/>
      <w:lang w:eastAsia="en-US"/>
    </w:rPr>
  </w:style>
  <w:style w:type="paragraph" w:styleId="Inhopg4">
    <w:name w:val="toc 4"/>
    <w:aliases w:val="Inhopg 4 Cerios"/>
    <w:basedOn w:val="ZsysbasisTOCCerios"/>
    <w:next w:val="BasistekstCerios"/>
    <w:uiPriority w:val="97"/>
    <w:unhideWhenUsed/>
    <w:rsid w:val="00A93DAA"/>
    <w:pPr>
      <w:ind w:left="0" w:firstLine="0"/>
    </w:pPr>
    <w:rPr>
      <w:rFonts w:eastAsiaTheme="minorHAnsi" w:cstheme="minorBidi"/>
      <w:b/>
      <w:szCs w:val="22"/>
      <w:lang w:eastAsia="en-US"/>
    </w:rPr>
  </w:style>
  <w:style w:type="paragraph" w:styleId="Inhopg5">
    <w:name w:val="toc 5"/>
    <w:aliases w:val="Inhopg 5 Cerios"/>
    <w:basedOn w:val="ZsysbasisTOCCerios"/>
    <w:next w:val="BasistekstCerios"/>
    <w:uiPriority w:val="97"/>
    <w:unhideWhenUsed/>
    <w:rsid w:val="008809AC"/>
    <w:pPr>
      <w:ind w:left="0" w:firstLine="0"/>
    </w:pPr>
    <w:rPr>
      <w:rFonts w:eastAsiaTheme="minorHAnsi" w:cstheme="minorBidi"/>
      <w:szCs w:val="22"/>
      <w:lang w:eastAsia="en-US"/>
    </w:rPr>
  </w:style>
  <w:style w:type="paragraph" w:styleId="Inhopg6">
    <w:name w:val="toc 6"/>
    <w:aliases w:val="Inhopg 6 Cerios"/>
    <w:basedOn w:val="ZsysbasisTOCCerios"/>
    <w:next w:val="BasistekstCerios"/>
    <w:uiPriority w:val="97"/>
    <w:unhideWhenUsed/>
    <w:rsid w:val="008809AC"/>
    <w:pPr>
      <w:ind w:left="0" w:firstLine="0"/>
    </w:pPr>
    <w:rPr>
      <w:rFonts w:eastAsiaTheme="minorHAnsi" w:cstheme="minorBidi"/>
      <w:szCs w:val="22"/>
      <w:lang w:eastAsia="en-US"/>
    </w:rPr>
  </w:style>
  <w:style w:type="paragraph" w:styleId="Inhopg7">
    <w:name w:val="toc 7"/>
    <w:aliases w:val="Inhopg 7 Cerios"/>
    <w:basedOn w:val="ZsysbasisTOCCerios"/>
    <w:next w:val="BasistekstCerios"/>
    <w:uiPriority w:val="97"/>
    <w:unhideWhenUsed/>
    <w:rsid w:val="00F001A6"/>
    <w:rPr>
      <w:rFonts w:eastAsiaTheme="minorHAnsi" w:cstheme="minorBidi"/>
      <w:b/>
      <w:szCs w:val="22"/>
      <w:lang w:eastAsia="en-US"/>
    </w:rPr>
  </w:style>
  <w:style w:type="paragraph" w:styleId="Inhopg8">
    <w:name w:val="toc 8"/>
    <w:aliases w:val="Inhopg 8 Cerios"/>
    <w:basedOn w:val="ZsysbasisTOCCerios"/>
    <w:next w:val="BasistekstCerios"/>
    <w:uiPriority w:val="97"/>
    <w:unhideWhenUsed/>
    <w:rsid w:val="008809AC"/>
    <w:rPr>
      <w:rFonts w:eastAsiaTheme="minorHAnsi" w:cstheme="minorBidi"/>
      <w:szCs w:val="22"/>
      <w:lang w:eastAsia="en-US"/>
    </w:rPr>
  </w:style>
  <w:style w:type="paragraph" w:styleId="Inhopg9">
    <w:name w:val="toc 9"/>
    <w:aliases w:val="Inhopg 9 Cerios"/>
    <w:basedOn w:val="ZsysbasisTOCCerios"/>
    <w:next w:val="BasistekstCerios"/>
    <w:uiPriority w:val="97"/>
    <w:unhideWhenUsed/>
    <w:rsid w:val="008809AC"/>
    <w:rPr>
      <w:rFonts w:eastAsiaTheme="minorHAnsi" w:cstheme="minorBidi"/>
      <w:szCs w:val="22"/>
      <w:lang w:eastAsia="en-US"/>
    </w:rPr>
  </w:style>
  <w:style w:type="paragraph" w:customStyle="1" w:styleId="Inspring1eniveauCerios">
    <w:name w:val="Inspring 1e niveau Cerios"/>
    <w:basedOn w:val="ZsysbasisCerios"/>
    <w:uiPriority w:val="30"/>
    <w:qFormat/>
    <w:rsid w:val="001D7E3F"/>
    <w:pPr>
      <w:tabs>
        <w:tab w:val="left" w:pos="360"/>
      </w:tabs>
      <w:ind w:left="360" w:hanging="360"/>
    </w:pPr>
  </w:style>
  <w:style w:type="paragraph" w:customStyle="1" w:styleId="Inspring2eniveauCerios">
    <w:name w:val="Inspring 2e niveau Cerios"/>
    <w:basedOn w:val="ZsysbasisCerios"/>
    <w:uiPriority w:val="31"/>
    <w:qFormat/>
    <w:rsid w:val="001D7E3F"/>
    <w:pPr>
      <w:tabs>
        <w:tab w:val="left" w:pos="720"/>
      </w:tabs>
      <w:ind w:left="720" w:hanging="360"/>
    </w:pPr>
  </w:style>
  <w:style w:type="paragraph" w:customStyle="1" w:styleId="Inspring3eniveauCerios">
    <w:name w:val="Inspring 3e niveau Cerios"/>
    <w:basedOn w:val="ZsysbasisCerios"/>
    <w:uiPriority w:val="32"/>
    <w:qFormat/>
    <w:rsid w:val="001D7E3F"/>
    <w:pPr>
      <w:tabs>
        <w:tab w:val="left" w:pos="1080"/>
      </w:tabs>
      <w:ind w:left="1080" w:hanging="360"/>
    </w:pPr>
  </w:style>
  <w:style w:type="paragraph" w:customStyle="1" w:styleId="Kop1zondernummerCerios">
    <w:name w:val="Kop 1 zonder nummer Cerios"/>
    <w:basedOn w:val="ZsysbasisCerios"/>
    <w:next w:val="BasistekstCerios"/>
    <w:uiPriority w:val="4"/>
    <w:qFormat/>
    <w:rsid w:val="000B2923"/>
    <w:pPr>
      <w:keepNext/>
      <w:keepLines/>
      <w:spacing w:after="720" w:line="771" w:lineRule="atLeast"/>
      <w:outlineLvl w:val="0"/>
    </w:pPr>
    <w:rPr>
      <w:rFonts w:ascii="Aptos Light" w:hAnsi="Aptos Light"/>
      <w:color w:val="2E3854" w:themeColor="accent1"/>
      <w:sz w:val="60"/>
      <w:szCs w:val="32"/>
    </w:rPr>
  </w:style>
  <w:style w:type="character" w:customStyle="1" w:styleId="Kop1Char">
    <w:name w:val="Kop 1 Char"/>
    <w:aliases w:val="Kop 1 Cerios Char"/>
    <w:basedOn w:val="Standaardalinea-lettertype"/>
    <w:link w:val="Kop1"/>
    <w:uiPriority w:val="3"/>
    <w:rsid w:val="003949C3"/>
    <w:rPr>
      <w:rFonts w:ascii="Aptos Light" w:hAnsi="Aptos Light"/>
      <w:bCs/>
      <w:color w:val="2E3854" w:themeColor="accent1"/>
      <w:sz w:val="60"/>
      <w:szCs w:val="32"/>
    </w:rPr>
  </w:style>
  <w:style w:type="paragraph" w:customStyle="1" w:styleId="Kop2zondernummerCerios">
    <w:name w:val="Kop 2 zonder nummer Cerios"/>
    <w:basedOn w:val="ZsysbasisCerios"/>
    <w:next w:val="BasistekstCerios"/>
    <w:uiPriority w:val="6"/>
    <w:qFormat/>
    <w:rsid w:val="006F2737"/>
    <w:pPr>
      <w:keepNext/>
      <w:keepLines/>
      <w:spacing w:before="216"/>
      <w:outlineLvl w:val="1"/>
    </w:pPr>
    <w:rPr>
      <w:b/>
      <w:color w:val="2E3854" w:themeColor="accent1"/>
      <w:szCs w:val="28"/>
    </w:rPr>
  </w:style>
  <w:style w:type="character" w:customStyle="1" w:styleId="Kop2Char">
    <w:name w:val="Kop 2 Char"/>
    <w:aliases w:val="Kop 2 Cerios Char"/>
    <w:basedOn w:val="Standaardalinea-lettertype"/>
    <w:link w:val="Kop2"/>
    <w:uiPriority w:val="5"/>
    <w:rsid w:val="006F2737"/>
    <w:rPr>
      <w:b/>
      <w:bCs/>
      <w:iCs/>
      <w:color w:val="2E3854" w:themeColor="accent1"/>
      <w:szCs w:val="28"/>
    </w:rPr>
  </w:style>
  <w:style w:type="paragraph" w:customStyle="1" w:styleId="Kop3zondernummerCerios">
    <w:name w:val="Kop 3 zonder nummer Cerios"/>
    <w:basedOn w:val="ZsysbasisCerios"/>
    <w:next w:val="BasistekstCerios"/>
    <w:uiPriority w:val="8"/>
    <w:qFormat/>
    <w:rsid w:val="001D7E3F"/>
    <w:pPr>
      <w:keepNext/>
      <w:keepLines/>
      <w:outlineLvl w:val="2"/>
    </w:pPr>
    <w:rPr>
      <w:i/>
    </w:rPr>
  </w:style>
  <w:style w:type="character" w:customStyle="1" w:styleId="Kop3Char">
    <w:name w:val="Kop 3 Char"/>
    <w:aliases w:val="Kop 3 Cerios Char"/>
    <w:basedOn w:val="Standaardalinea-lettertype"/>
    <w:link w:val="Kop3"/>
    <w:uiPriority w:val="7"/>
    <w:rsid w:val="00D13B41"/>
    <w:rPr>
      <w:rFonts w:asciiTheme="minorHAnsi" w:hAnsiTheme="minorHAnsi"/>
      <w:i/>
      <w:iCs/>
    </w:rPr>
  </w:style>
  <w:style w:type="paragraph" w:customStyle="1" w:styleId="Kop4zondernummerCerios">
    <w:name w:val="Kop 4 zonder nummer Cerios"/>
    <w:basedOn w:val="ZsysbasisCerios"/>
    <w:next w:val="BasistekstCerios"/>
    <w:uiPriority w:val="10"/>
    <w:qFormat/>
    <w:rsid w:val="001D7E3F"/>
    <w:pPr>
      <w:keepNext/>
      <w:keepLines/>
      <w:outlineLvl w:val="3"/>
    </w:pPr>
  </w:style>
  <w:style w:type="character" w:customStyle="1" w:styleId="Kop4Char">
    <w:name w:val="Kop 4 Char"/>
    <w:aliases w:val="Kop 4 Cerios Char"/>
    <w:basedOn w:val="Standaardalinea-lettertype"/>
    <w:link w:val="Kop4"/>
    <w:uiPriority w:val="9"/>
    <w:rsid w:val="00D13B41"/>
    <w:rPr>
      <w:rFonts w:asciiTheme="minorHAnsi" w:hAnsiTheme="minorHAnsi"/>
      <w:bCs/>
      <w:szCs w:val="24"/>
    </w:rPr>
  </w:style>
  <w:style w:type="character" w:customStyle="1" w:styleId="Kop5Char">
    <w:name w:val="Kop 5 Char"/>
    <w:aliases w:val="Kop 5 Cerios Char"/>
    <w:basedOn w:val="Standaardalinea-lettertype"/>
    <w:link w:val="Kop5"/>
    <w:uiPriority w:val="97"/>
    <w:rsid w:val="00D13B41"/>
    <w:rPr>
      <w:rFonts w:asciiTheme="minorHAnsi" w:hAnsiTheme="minorHAnsi"/>
      <w:bCs/>
      <w:iCs/>
      <w:szCs w:val="22"/>
    </w:rPr>
  </w:style>
  <w:style w:type="character" w:customStyle="1" w:styleId="Kop6Char">
    <w:name w:val="Kop 6 Char"/>
    <w:aliases w:val="Kop 6 Cerios Char"/>
    <w:basedOn w:val="Standaardalinea-lettertype"/>
    <w:link w:val="Kop6"/>
    <w:uiPriority w:val="97"/>
    <w:rsid w:val="00D13B41"/>
    <w:rPr>
      <w:rFonts w:asciiTheme="minorHAnsi" w:hAnsiTheme="minorHAnsi"/>
    </w:rPr>
  </w:style>
  <w:style w:type="character" w:customStyle="1" w:styleId="Kop7Char">
    <w:name w:val="Kop 7 Char"/>
    <w:aliases w:val="Kop 7 Cerios Char"/>
    <w:basedOn w:val="Standaardalinea-lettertype"/>
    <w:link w:val="Kop7"/>
    <w:uiPriority w:val="97"/>
    <w:rsid w:val="00D13B41"/>
    <w:rPr>
      <w:rFonts w:asciiTheme="minorHAnsi" w:hAnsiTheme="minorHAnsi"/>
      <w:bCs/>
      <w:szCs w:val="20"/>
    </w:rPr>
  </w:style>
  <w:style w:type="character" w:customStyle="1" w:styleId="Kop8Char">
    <w:name w:val="Kop 8 Char"/>
    <w:aliases w:val="Kop 8 Cerios Char"/>
    <w:basedOn w:val="Standaardalinea-lettertype"/>
    <w:link w:val="Kop8"/>
    <w:uiPriority w:val="97"/>
    <w:rsid w:val="00D13B41"/>
    <w:rPr>
      <w:rFonts w:asciiTheme="minorHAnsi" w:hAnsiTheme="minorHAnsi"/>
      <w:iCs/>
      <w:szCs w:val="20"/>
    </w:rPr>
  </w:style>
  <w:style w:type="character" w:customStyle="1" w:styleId="Kop9Char">
    <w:name w:val="Kop 9 Char"/>
    <w:aliases w:val="Kop 9 Cerios Char"/>
    <w:basedOn w:val="Standaardalinea-lettertype"/>
    <w:link w:val="Kop9"/>
    <w:uiPriority w:val="97"/>
    <w:rsid w:val="00D13B41"/>
    <w:rPr>
      <w:rFonts w:asciiTheme="minorHAnsi" w:hAnsiTheme="minorHAnsi"/>
      <w:bCs/>
    </w:rPr>
  </w:style>
  <w:style w:type="paragraph" w:customStyle="1" w:styleId="KoptekstlinksCerios">
    <w:name w:val="Koptekst links Cerios"/>
    <w:basedOn w:val="ZsysbasisCerios"/>
    <w:uiPriority w:val="95"/>
    <w:rsid w:val="00F75537"/>
    <w:pPr>
      <w:spacing w:line="180" w:lineRule="exact"/>
    </w:pPr>
    <w:rPr>
      <w:sz w:val="14"/>
    </w:rPr>
  </w:style>
  <w:style w:type="paragraph" w:styleId="Lijstmetafbeeldingen">
    <w:name w:val="table of figures"/>
    <w:aliases w:val="Lijst met afbeeldingen Cerios"/>
    <w:basedOn w:val="ZsysbasisCerios"/>
    <w:next w:val="BasistekstCerios"/>
    <w:uiPriority w:val="99"/>
    <w:semiHidden/>
    <w:rsid w:val="001D7E3F"/>
  </w:style>
  <w:style w:type="paragraph" w:customStyle="1" w:styleId="Opsommingbolletje1eniveauCerios">
    <w:name w:val="Opsomming bolletje 1e niveau Cerios"/>
    <w:basedOn w:val="ZsysbasisCerios"/>
    <w:uiPriority w:val="27"/>
    <w:qFormat/>
    <w:rsid w:val="009B1264"/>
    <w:pPr>
      <w:numPr>
        <w:numId w:val="11"/>
      </w:numPr>
    </w:pPr>
  </w:style>
  <w:style w:type="paragraph" w:customStyle="1" w:styleId="Opsommingbolletje2eniveauCerios">
    <w:name w:val="Opsomming bolletje 2e niveau Cerios"/>
    <w:basedOn w:val="ZsysbasisCerios"/>
    <w:uiPriority w:val="28"/>
    <w:qFormat/>
    <w:rsid w:val="009B1264"/>
    <w:pPr>
      <w:numPr>
        <w:ilvl w:val="1"/>
        <w:numId w:val="11"/>
      </w:numPr>
    </w:pPr>
  </w:style>
  <w:style w:type="paragraph" w:customStyle="1" w:styleId="Opsommingbolletje3eniveauCerios">
    <w:name w:val="Opsomming bolletje 3e niveau Cerios"/>
    <w:basedOn w:val="ZsysbasisCerios"/>
    <w:uiPriority w:val="29"/>
    <w:qFormat/>
    <w:rsid w:val="009B1264"/>
    <w:pPr>
      <w:numPr>
        <w:ilvl w:val="2"/>
        <w:numId w:val="11"/>
      </w:numPr>
    </w:pPr>
  </w:style>
  <w:style w:type="numbering" w:customStyle="1" w:styleId="OpsommingbolletjeCerios">
    <w:name w:val="Opsomming bolletje Cerios"/>
    <w:uiPriority w:val="99"/>
    <w:semiHidden/>
    <w:rsid w:val="00D95269"/>
    <w:pPr>
      <w:numPr>
        <w:numId w:val="11"/>
      </w:numPr>
    </w:pPr>
  </w:style>
  <w:style w:type="paragraph" w:customStyle="1" w:styleId="Opsommingletter1eniveauCerios">
    <w:name w:val="Opsomming letter 1e niveau Cerios"/>
    <w:basedOn w:val="ZsysbasisCerios"/>
    <w:uiPriority w:val="17"/>
    <w:qFormat/>
    <w:rsid w:val="003D0548"/>
    <w:pPr>
      <w:numPr>
        <w:ilvl w:val="1"/>
        <w:numId w:val="17"/>
      </w:numPr>
    </w:pPr>
  </w:style>
  <w:style w:type="paragraph" w:customStyle="1" w:styleId="Opsommingletter2eniveauCerios">
    <w:name w:val="Opsomming letter 2e niveau Cerios"/>
    <w:basedOn w:val="ZsysbasisCerios"/>
    <w:uiPriority w:val="18"/>
    <w:qFormat/>
    <w:rsid w:val="003D0548"/>
    <w:pPr>
      <w:numPr>
        <w:ilvl w:val="2"/>
        <w:numId w:val="17"/>
      </w:numPr>
    </w:pPr>
  </w:style>
  <w:style w:type="paragraph" w:customStyle="1" w:styleId="Opsommingletter3eniveauCerios">
    <w:name w:val="Opsomming letter 3e niveau Cerios"/>
    <w:basedOn w:val="ZsysbasisCerios"/>
    <w:uiPriority w:val="19"/>
    <w:qFormat/>
    <w:rsid w:val="003D0548"/>
    <w:pPr>
      <w:numPr>
        <w:ilvl w:val="3"/>
        <w:numId w:val="17"/>
      </w:numPr>
    </w:pPr>
  </w:style>
  <w:style w:type="paragraph" w:customStyle="1" w:styleId="OpsommingletterbasistekstCerios">
    <w:name w:val="Opsomming letter basistekst Cerios"/>
    <w:basedOn w:val="ZsysbasisCerios"/>
    <w:next w:val="BasistekstCerios"/>
    <w:uiPriority w:val="16"/>
    <w:qFormat/>
    <w:rsid w:val="003D0548"/>
    <w:pPr>
      <w:numPr>
        <w:numId w:val="17"/>
      </w:numPr>
    </w:pPr>
  </w:style>
  <w:style w:type="paragraph" w:customStyle="1" w:styleId="Opsommingnummer1eniveauCerios">
    <w:name w:val="Opsomming nummer 1e niveau Cerios"/>
    <w:basedOn w:val="ZsysbasisCerios"/>
    <w:uiPriority w:val="21"/>
    <w:qFormat/>
    <w:rsid w:val="001D7E3F"/>
    <w:pPr>
      <w:numPr>
        <w:ilvl w:val="1"/>
        <w:numId w:val="16"/>
      </w:numPr>
    </w:pPr>
  </w:style>
  <w:style w:type="paragraph" w:customStyle="1" w:styleId="Opsommingnummer2eniveauCerios">
    <w:name w:val="Opsomming nummer 2e niveau Cerios"/>
    <w:basedOn w:val="ZsysbasisCerios"/>
    <w:uiPriority w:val="22"/>
    <w:qFormat/>
    <w:rsid w:val="001D7E3F"/>
    <w:pPr>
      <w:numPr>
        <w:ilvl w:val="2"/>
        <w:numId w:val="16"/>
      </w:numPr>
    </w:pPr>
  </w:style>
  <w:style w:type="paragraph" w:customStyle="1" w:styleId="Opsommingnummer3eniveauCerios">
    <w:name w:val="Opsomming nummer 3e niveau Cerios"/>
    <w:basedOn w:val="ZsysbasisCerios"/>
    <w:uiPriority w:val="23"/>
    <w:qFormat/>
    <w:rsid w:val="001D7E3F"/>
    <w:pPr>
      <w:numPr>
        <w:ilvl w:val="3"/>
        <w:numId w:val="16"/>
      </w:numPr>
    </w:pPr>
  </w:style>
  <w:style w:type="paragraph" w:customStyle="1" w:styleId="OpsommingnummerbasistekstCerios">
    <w:name w:val="Opsomming nummer basistekst Cerios"/>
    <w:basedOn w:val="ZsysbasisCerios"/>
    <w:next w:val="BasistekstCerios"/>
    <w:uiPriority w:val="20"/>
    <w:qFormat/>
    <w:rsid w:val="001D7E3F"/>
    <w:pPr>
      <w:numPr>
        <w:numId w:val="16"/>
      </w:numPr>
    </w:pPr>
  </w:style>
  <w:style w:type="numbering" w:customStyle="1" w:styleId="OpsommingletterCerios">
    <w:name w:val="Opsomming letter Cerios"/>
    <w:uiPriority w:val="99"/>
    <w:semiHidden/>
    <w:rsid w:val="003D0548"/>
    <w:pPr>
      <w:numPr>
        <w:numId w:val="17"/>
      </w:numPr>
    </w:pPr>
  </w:style>
  <w:style w:type="paragraph" w:customStyle="1" w:styleId="Opsommingstreepje1eniveauCerios">
    <w:name w:val="Opsomming streepje 1e niveau Cerios"/>
    <w:basedOn w:val="ZsysbasisCerios"/>
    <w:uiPriority w:val="24"/>
    <w:qFormat/>
    <w:rsid w:val="001D7E3F"/>
    <w:pPr>
      <w:numPr>
        <w:numId w:val="12"/>
      </w:numPr>
    </w:pPr>
  </w:style>
  <w:style w:type="paragraph" w:customStyle="1" w:styleId="Opsommingstreepje2eniveauCerios">
    <w:name w:val="Opsomming streepje 2e niveau Cerios"/>
    <w:basedOn w:val="ZsysbasisCerios"/>
    <w:uiPriority w:val="25"/>
    <w:qFormat/>
    <w:rsid w:val="001D7E3F"/>
    <w:pPr>
      <w:numPr>
        <w:ilvl w:val="1"/>
        <w:numId w:val="12"/>
      </w:numPr>
    </w:pPr>
  </w:style>
  <w:style w:type="paragraph" w:customStyle="1" w:styleId="Opsommingstreepje3eniveauCerios">
    <w:name w:val="Opsomming streepje 3e niveau Cerios"/>
    <w:basedOn w:val="ZsysbasisCerios"/>
    <w:uiPriority w:val="26"/>
    <w:qFormat/>
    <w:rsid w:val="001D7E3F"/>
    <w:pPr>
      <w:numPr>
        <w:ilvl w:val="2"/>
        <w:numId w:val="12"/>
      </w:numPr>
    </w:pPr>
  </w:style>
  <w:style w:type="numbering" w:customStyle="1" w:styleId="OpsommingstreepjeCerios">
    <w:name w:val="Opsomming streepje Cerios"/>
    <w:uiPriority w:val="99"/>
    <w:semiHidden/>
    <w:rsid w:val="001D7E3F"/>
    <w:pPr>
      <w:numPr>
        <w:numId w:val="12"/>
      </w:numPr>
    </w:pPr>
  </w:style>
  <w:style w:type="paragraph" w:customStyle="1" w:styleId="Opsommingteken1eniveauCerios">
    <w:name w:val="Opsomming teken 1e niveau Cerios"/>
    <w:basedOn w:val="ZsysbasisCerios"/>
    <w:uiPriority w:val="13"/>
    <w:qFormat/>
    <w:rsid w:val="001D7E3F"/>
    <w:pPr>
      <w:numPr>
        <w:numId w:val="29"/>
      </w:numPr>
    </w:pPr>
  </w:style>
  <w:style w:type="paragraph" w:customStyle="1" w:styleId="Opsommingteken2eniveauCerios">
    <w:name w:val="Opsomming teken 2e niveau Cerios"/>
    <w:basedOn w:val="ZsysbasisCerios"/>
    <w:uiPriority w:val="14"/>
    <w:qFormat/>
    <w:rsid w:val="001D7E3F"/>
    <w:pPr>
      <w:numPr>
        <w:ilvl w:val="1"/>
        <w:numId w:val="29"/>
      </w:numPr>
    </w:pPr>
  </w:style>
  <w:style w:type="paragraph" w:customStyle="1" w:styleId="Opsommingteken3eniveauCerios">
    <w:name w:val="Opsomming teken 3e niveau Cerios"/>
    <w:basedOn w:val="ZsysbasisCerios"/>
    <w:uiPriority w:val="15"/>
    <w:qFormat/>
    <w:rsid w:val="001D7E3F"/>
    <w:pPr>
      <w:numPr>
        <w:ilvl w:val="2"/>
        <w:numId w:val="29"/>
      </w:numPr>
    </w:pPr>
  </w:style>
  <w:style w:type="numbering" w:customStyle="1" w:styleId="OpsommingtekenCerios">
    <w:name w:val="Opsomming teken Cerios"/>
    <w:uiPriority w:val="99"/>
    <w:semiHidden/>
    <w:rsid w:val="001D7E3F"/>
    <w:pPr>
      <w:numPr>
        <w:numId w:val="13"/>
      </w:numPr>
    </w:pPr>
  </w:style>
  <w:style w:type="paragraph" w:customStyle="1" w:styleId="PaginanummerCerios">
    <w:name w:val="Paginanummer Cerios"/>
    <w:basedOn w:val="ZsysbasisCerios"/>
    <w:uiPriority w:val="95"/>
    <w:rsid w:val="007C2085"/>
    <w:pPr>
      <w:spacing w:line="180" w:lineRule="exact"/>
      <w:jc w:val="right"/>
    </w:pPr>
    <w:rPr>
      <w:color w:val="231F20" w:themeColor="dark1"/>
      <w:sz w:val="14"/>
    </w:rPr>
  </w:style>
  <w:style w:type="paragraph" w:customStyle="1" w:styleId="SubtitelCerios">
    <w:name w:val="Subtitel Cerios"/>
    <w:basedOn w:val="ZsysbasisCerios"/>
    <w:uiPriority w:val="95"/>
    <w:rsid w:val="001D7E3F"/>
    <w:pPr>
      <w:keepLines/>
    </w:pPr>
  </w:style>
  <w:style w:type="paragraph" w:customStyle="1" w:styleId="TitelCerios">
    <w:name w:val="Titel Cerios"/>
    <w:basedOn w:val="ZsysbasisCerios"/>
    <w:uiPriority w:val="95"/>
    <w:rsid w:val="00FF0CFF"/>
    <w:pPr>
      <w:keepLines/>
      <w:spacing w:line="960" w:lineRule="atLeast"/>
    </w:pPr>
    <w:rPr>
      <w:rFonts w:ascii="Aptos Light" w:hAnsi="Aptos Light"/>
      <w:b/>
      <w:color w:val="FFFFFF" w:themeColor="background1"/>
      <w:sz w:val="80"/>
    </w:rPr>
  </w:style>
  <w:style w:type="character" w:styleId="Voetnootmarkering">
    <w:name w:val="footnote reference"/>
    <w:aliases w:val="Voetnootmarkering Cerios"/>
    <w:basedOn w:val="Standaardalinea-lettertype"/>
    <w:uiPriority w:val="97"/>
    <w:unhideWhenUsed/>
    <w:rsid w:val="001D7E3F"/>
    <w:rPr>
      <w:vertAlign w:val="superscript"/>
    </w:rPr>
  </w:style>
  <w:style w:type="paragraph" w:styleId="Voetnoottekst">
    <w:name w:val="footnote text"/>
    <w:aliases w:val="Voetnoottekst Cerios"/>
    <w:basedOn w:val="ZsysbasisCerios"/>
    <w:link w:val="VoetnoottekstChar"/>
    <w:uiPriority w:val="97"/>
    <w:unhideWhenUsed/>
    <w:rsid w:val="001D7E3F"/>
    <w:rPr>
      <w:rFonts w:asciiTheme="minorHAnsi" w:hAnsiTheme="minorHAnsi"/>
      <w:sz w:val="15"/>
    </w:rPr>
  </w:style>
  <w:style w:type="character" w:customStyle="1" w:styleId="VoetnoottekstChar">
    <w:name w:val="Voetnoottekst Char"/>
    <w:aliases w:val="Voetnoottekst Cerios Char"/>
    <w:basedOn w:val="Standaardalinea-lettertype"/>
    <w:link w:val="Voetnoottekst"/>
    <w:uiPriority w:val="97"/>
    <w:rsid w:val="00D13B41"/>
    <w:rPr>
      <w:rFonts w:asciiTheme="minorHAnsi" w:hAnsiTheme="minorHAnsi"/>
      <w:sz w:val="15"/>
    </w:rPr>
  </w:style>
  <w:style w:type="paragraph" w:customStyle="1" w:styleId="VoettekstCerios">
    <w:name w:val="Voettekst Cerios"/>
    <w:basedOn w:val="ZsysbasisDocDataCerios"/>
    <w:uiPriority w:val="95"/>
    <w:rsid w:val="000878B0"/>
  </w:style>
  <w:style w:type="paragraph" w:customStyle="1" w:styleId="ZsysbasisDocDataCerios">
    <w:name w:val="ZsysbasisDocData Cerios"/>
    <w:basedOn w:val="ZsysbasisCerios"/>
    <w:next w:val="BasistekstCerios"/>
    <w:uiPriority w:val="96"/>
    <w:semiHidden/>
    <w:rsid w:val="001D7E3F"/>
    <w:rPr>
      <w:noProof/>
    </w:rPr>
  </w:style>
  <w:style w:type="paragraph" w:customStyle="1" w:styleId="ZsysbasisTOCCerios">
    <w:name w:val="ZsysbasisTOC Cerios"/>
    <w:basedOn w:val="ZsysbasisCerios"/>
    <w:next w:val="BasistekstCerios"/>
    <w:uiPriority w:val="96"/>
    <w:semiHidden/>
    <w:rsid w:val="001D7E3F"/>
    <w:pPr>
      <w:tabs>
        <w:tab w:val="right" w:pos="9637"/>
      </w:tabs>
      <w:ind w:left="709" w:right="567" w:hanging="709"/>
    </w:pPr>
  </w:style>
  <w:style w:type="paragraph" w:customStyle="1" w:styleId="Zsys1PtCerios">
    <w:name w:val="Zsys1Pt Cerios"/>
    <w:basedOn w:val="ZsysbasisCerios"/>
    <w:uiPriority w:val="96"/>
    <w:semiHidden/>
    <w:rsid w:val="001D7E3F"/>
    <w:pPr>
      <w:spacing w:line="20" w:lineRule="exact"/>
    </w:pPr>
    <w:rPr>
      <w:sz w:val="2"/>
    </w:rPr>
  </w:style>
  <w:style w:type="paragraph" w:customStyle="1" w:styleId="ZsysbasisFrm11Cerios">
    <w:name w:val="ZsysbasisFrm1_1 Cerios"/>
    <w:basedOn w:val="ZsysbasisCerios"/>
    <w:next w:val="BasistekstCerios"/>
    <w:uiPriority w:val="96"/>
    <w:semiHidden/>
    <w:rsid w:val="001D7E3F"/>
    <w:pPr>
      <w:framePr w:w="9072" w:h="1701" w:hRule="exact" w:wrap="around" w:vAnchor="page" w:hAnchor="margin" w:yAlign="bottom"/>
    </w:pPr>
  </w:style>
  <w:style w:type="paragraph" w:customStyle="1" w:styleId="Zwevend1eniveauCerios">
    <w:name w:val="Zwevend 1e niveau Cerios"/>
    <w:basedOn w:val="ZsysbasisCerios"/>
    <w:uiPriority w:val="33"/>
    <w:qFormat/>
    <w:rsid w:val="001D7E3F"/>
    <w:pPr>
      <w:ind w:left="360"/>
    </w:pPr>
  </w:style>
  <w:style w:type="paragraph" w:customStyle="1" w:styleId="Zwevend2eniveauCerios">
    <w:name w:val="Zwevend 2e niveau Cerios"/>
    <w:basedOn w:val="ZsysbasisCerios"/>
    <w:uiPriority w:val="34"/>
    <w:qFormat/>
    <w:rsid w:val="001D7E3F"/>
    <w:pPr>
      <w:ind w:left="720"/>
    </w:pPr>
  </w:style>
  <w:style w:type="paragraph" w:customStyle="1" w:styleId="Zwevend3eniveauCerios">
    <w:name w:val="Zwevend 3e niveau Cerios"/>
    <w:basedOn w:val="ZsysbasisCerios"/>
    <w:uiPriority w:val="35"/>
    <w:qFormat/>
    <w:rsid w:val="001D7E3F"/>
    <w:pPr>
      <w:ind w:left="1080"/>
    </w:pPr>
  </w:style>
  <w:style w:type="table" w:customStyle="1" w:styleId="TabelstijlblancoCerios">
    <w:name w:val="Tabelstijl blanco Cerios"/>
    <w:basedOn w:val="Standaardtabel"/>
    <w:uiPriority w:val="99"/>
    <w:qFormat/>
    <w:rsid w:val="001D7E3F"/>
    <w:tblPr>
      <w:tblCellMar>
        <w:left w:w="0" w:type="dxa"/>
        <w:right w:w="0" w:type="dxa"/>
      </w:tblCellMar>
    </w:tblPr>
  </w:style>
  <w:style w:type="character" w:styleId="Tekstvantijdelijkeaanduiding">
    <w:name w:val="Placeholder Text"/>
    <w:aliases w:val="ZsysbasisFldMark Cerios"/>
    <w:basedOn w:val="Standaardalinea-lettertype"/>
    <w:uiPriority w:val="99"/>
    <w:semiHidden/>
    <w:rsid w:val="00576E23"/>
    <w:rPr>
      <w:color w:val="000000"/>
      <w:bdr w:val="none" w:sz="0" w:space="0" w:color="auto"/>
      <w:shd w:val="clear" w:color="auto" w:fill="FFB15B"/>
    </w:rPr>
  </w:style>
  <w:style w:type="table" w:styleId="Tabelraster">
    <w:name w:val="Table Grid"/>
    <w:basedOn w:val="Standaardtabel"/>
    <w:uiPriority w:val="99"/>
    <w:rsid w:val="00A45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D-effectenvoortabel1">
    <w:name w:val="Table 3D effects 1"/>
    <w:basedOn w:val="Standaardtabel"/>
    <w:uiPriority w:val="99"/>
    <w:semiHidden/>
    <w:rsid w:val="00A45A6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rsid w:val="00A45A6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rsid w:val="00A45A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envoudigetabel1">
    <w:name w:val="Table Simple 1"/>
    <w:basedOn w:val="Standaardtabel"/>
    <w:uiPriority w:val="99"/>
    <w:semiHidden/>
    <w:rsid w:val="00A45A6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rsid w:val="00A45A6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igentijdsetabel">
    <w:name w:val="Table Contemporary"/>
    <w:basedOn w:val="Standaardtabel"/>
    <w:uiPriority w:val="99"/>
    <w:semiHidden/>
    <w:rsid w:val="00A45A6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etabel">
    <w:name w:val="Table Elegant"/>
    <w:basedOn w:val="Standaardtabel"/>
    <w:uiPriority w:val="99"/>
    <w:semiHidden/>
    <w:rsid w:val="00A45A6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1">
    <w:name w:val="Table Classic 1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rsid w:val="00A45A6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rsid w:val="00A45A6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1">
    <w:name w:val="Table Colorful 1"/>
    <w:basedOn w:val="Standaardtabel"/>
    <w:uiPriority w:val="99"/>
    <w:semiHidden/>
    <w:rsid w:val="00A45A6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rsid w:val="00A45A6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rsid w:val="00A45A6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Professioneletabel">
    <w:name w:val="Table Professional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kolommen1">
    <w:name w:val="Table Columns 1"/>
    <w:basedOn w:val="Standaardtabel"/>
    <w:uiPriority w:val="99"/>
    <w:semiHidden/>
    <w:rsid w:val="00A45A6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rsid w:val="00A45A6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rsid w:val="00A45A6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rsid w:val="00A45A6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rsid w:val="00A45A6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jst1">
    <w:name w:val="Table List 1"/>
    <w:basedOn w:val="Standaardtabel"/>
    <w:uiPriority w:val="99"/>
    <w:semiHidden/>
    <w:rsid w:val="00A45A6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rsid w:val="00A45A6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rsid w:val="00A45A6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rsid w:val="00A45A6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rsid w:val="00A45A6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raster1">
    <w:name w:val="Table Grid 1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rsid w:val="00A45A6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rsid w:val="00A45A6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rsid w:val="00A45A6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rsid w:val="00A45A6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rsid w:val="00A45A6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1">
    <w:name w:val="Table Subtle 1"/>
    <w:basedOn w:val="Standaardtabel"/>
    <w:uiPriority w:val="99"/>
    <w:semiHidden/>
    <w:rsid w:val="00A45A6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rsid w:val="00A45A6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1">
    <w:name w:val="Table Web 1"/>
    <w:basedOn w:val="Standaardtabel"/>
    <w:uiPriority w:val="99"/>
    <w:semiHidden/>
    <w:rsid w:val="00A45A6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rsid w:val="00A45A6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rsid w:val="00A45A6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optekst">
    <w:name w:val="header"/>
    <w:basedOn w:val="ZsysbasisCerios"/>
    <w:next w:val="BasistekstCerios"/>
    <w:link w:val="KoptekstChar"/>
    <w:uiPriority w:val="99"/>
    <w:semiHidden/>
    <w:rsid w:val="005D6750"/>
  </w:style>
  <w:style w:type="character" w:customStyle="1" w:styleId="KoptekstChar">
    <w:name w:val="Koptekst Char"/>
    <w:basedOn w:val="Standaardalinea-lettertype"/>
    <w:link w:val="Koptekst"/>
    <w:semiHidden/>
    <w:rsid w:val="005D6750"/>
  </w:style>
  <w:style w:type="paragraph" w:styleId="Voettekst">
    <w:name w:val="footer"/>
    <w:basedOn w:val="ZsysbasisCerios"/>
    <w:next w:val="BasistekstCerios"/>
    <w:link w:val="VoettekstChar"/>
    <w:uiPriority w:val="99"/>
    <w:semiHidden/>
    <w:rsid w:val="000878B0"/>
  </w:style>
  <w:style w:type="character" w:customStyle="1" w:styleId="VoettekstChar">
    <w:name w:val="Voettekst Char"/>
    <w:basedOn w:val="Standaardalinea-lettertype"/>
    <w:link w:val="Voettekst"/>
    <w:semiHidden/>
    <w:rsid w:val="000878B0"/>
  </w:style>
  <w:style w:type="paragraph" w:styleId="Index1">
    <w:name w:val="index 1"/>
    <w:basedOn w:val="ZsysbasisCerios"/>
    <w:next w:val="BasistekstCerios"/>
    <w:uiPriority w:val="99"/>
    <w:semiHidden/>
    <w:rsid w:val="001A63A7"/>
  </w:style>
  <w:style w:type="paragraph" w:styleId="Index2">
    <w:name w:val="index 2"/>
    <w:basedOn w:val="ZsysbasisCerios"/>
    <w:next w:val="BasistekstCerios"/>
    <w:uiPriority w:val="99"/>
    <w:semiHidden/>
    <w:rsid w:val="001A63A7"/>
  </w:style>
  <w:style w:type="paragraph" w:styleId="Index3">
    <w:name w:val="index 3"/>
    <w:basedOn w:val="ZsysbasisCerios"/>
    <w:next w:val="BasistekstCerios"/>
    <w:uiPriority w:val="99"/>
    <w:semiHidden/>
    <w:rsid w:val="001A63A7"/>
  </w:style>
  <w:style w:type="paragraph" w:styleId="Index4">
    <w:name w:val="index 4"/>
    <w:basedOn w:val="ZsysbasisCerios"/>
    <w:next w:val="BasistekstCerios"/>
    <w:uiPriority w:val="99"/>
    <w:semiHidden/>
    <w:rsid w:val="001A63A7"/>
    <w:pPr>
      <w:ind w:left="720" w:hanging="181"/>
    </w:pPr>
  </w:style>
  <w:style w:type="paragraph" w:styleId="Index5">
    <w:name w:val="index 5"/>
    <w:basedOn w:val="ZsysbasisCerios"/>
    <w:next w:val="BasistekstCerios"/>
    <w:uiPriority w:val="99"/>
    <w:semiHidden/>
    <w:rsid w:val="001A63A7"/>
    <w:pPr>
      <w:ind w:left="901" w:hanging="181"/>
    </w:pPr>
  </w:style>
  <w:style w:type="paragraph" w:styleId="Index6">
    <w:name w:val="index 6"/>
    <w:basedOn w:val="ZsysbasisCerios"/>
    <w:next w:val="BasistekstCerios"/>
    <w:uiPriority w:val="99"/>
    <w:semiHidden/>
    <w:rsid w:val="001A63A7"/>
    <w:pPr>
      <w:ind w:left="1083" w:hanging="181"/>
    </w:pPr>
  </w:style>
  <w:style w:type="paragraph" w:styleId="Index7">
    <w:name w:val="index 7"/>
    <w:basedOn w:val="ZsysbasisCerios"/>
    <w:next w:val="BasistekstCerios"/>
    <w:uiPriority w:val="99"/>
    <w:semiHidden/>
    <w:rsid w:val="001A63A7"/>
    <w:pPr>
      <w:ind w:left="1258" w:hanging="181"/>
    </w:pPr>
  </w:style>
  <w:style w:type="paragraph" w:styleId="Index8">
    <w:name w:val="index 8"/>
    <w:basedOn w:val="ZsysbasisCerios"/>
    <w:next w:val="BasistekstCerios"/>
    <w:uiPriority w:val="99"/>
    <w:semiHidden/>
    <w:rsid w:val="001A63A7"/>
    <w:pPr>
      <w:ind w:left="1440" w:hanging="181"/>
    </w:pPr>
  </w:style>
  <w:style w:type="paragraph" w:styleId="Index9">
    <w:name w:val="index 9"/>
    <w:basedOn w:val="ZsysbasisCerios"/>
    <w:next w:val="BasistekstCerios"/>
    <w:uiPriority w:val="99"/>
    <w:semiHidden/>
    <w:rsid w:val="001A63A7"/>
    <w:pPr>
      <w:ind w:left="1621" w:hanging="181"/>
    </w:pPr>
  </w:style>
  <w:style w:type="paragraph" w:styleId="Indexkop">
    <w:name w:val="index heading"/>
    <w:basedOn w:val="ZsysbasisCerios"/>
    <w:next w:val="BasistekstCerios"/>
    <w:uiPriority w:val="99"/>
    <w:semiHidden/>
    <w:rsid w:val="001A63A7"/>
    <w:rPr>
      <w:rFonts w:eastAsiaTheme="majorEastAsia" w:cstheme="majorBidi"/>
      <w:bCs/>
    </w:rPr>
  </w:style>
  <w:style w:type="character" w:styleId="Regelnummer">
    <w:name w:val="line number"/>
    <w:basedOn w:val="Standaardalinea-lettertype"/>
    <w:uiPriority w:val="99"/>
    <w:semiHidden/>
    <w:rsid w:val="007910B2"/>
  </w:style>
  <w:style w:type="paragraph" w:styleId="Standaardinspringing">
    <w:name w:val="Normal Indent"/>
    <w:basedOn w:val="ZsysbasisCerios"/>
    <w:next w:val="BasistekstCerios"/>
    <w:uiPriority w:val="99"/>
    <w:semiHidden/>
    <w:rsid w:val="007910B2"/>
    <w:pPr>
      <w:ind w:left="708"/>
    </w:pPr>
  </w:style>
  <w:style w:type="paragraph" w:styleId="Aanhef">
    <w:name w:val="Salutation"/>
    <w:basedOn w:val="ZsysbasisCerios"/>
    <w:next w:val="BasistekstCerios"/>
    <w:link w:val="AanhefChar"/>
    <w:uiPriority w:val="99"/>
    <w:semiHidden/>
    <w:rsid w:val="00630409"/>
  </w:style>
  <w:style w:type="character" w:customStyle="1" w:styleId="AanhefChar">
    <w:name w:val="Aanhef Char"/>
    <w:basedOn w:val="Standaardalinea-lettertype"/>
    <w:link w:val="Aanhef"/>
    <w:uiPriority w:val="99"/>
    <w:semiHidden/>
    <w:rsid w:val="003A63DA"/>
  </w:style>
  <w:style w:type="paragraph" w:styleId="Adresenvelop">
    <w:name w:val="envelope address"/>
    <w:basedOn w:val="ZsysbasisCerios"/>
    <w:next w:val="BasistekstCerios"/>
    <w:uiPriority w:val="99"/>
    <w:semiHidden/>
    <w:rsid w:val="003A63DA"/>
    <w:rPr>
      <w:rFonts w:eastAsiaTheme="majorEastAsia" w:cstheme="majorBidi"/>
      <w:szCs w:val="24"/>
    </w:rPr>
  </w:style>
  <w:style w:type="paragraph" w:styleId="Afsluiting">
    <w:name w:val="Closing"/>
    <w:basedOn w:val="ZsysbasisCerios"/>
    <w:next w:val="BasistekstCerios"/>
    <w:link w:val="AfsluitingChar"/>
    <w:uiPriority w:val="99"/>
    <w:semiHidden/>
    <w:rsid w:val="003A63DA"/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3A63DA"/>
  </w:style>
  <w:style w:type="paragraph" w:styleId="Afzender">
    <w:name w:val="envelope return"/>
    <w:basedOn w:val="ZsysbasisCerios"/>
    <w:next w:val="BasistekstCerios"/>
    <w:uiPriority w:val="99"/>
    <w:semiHidden/>
    <w:rsid w:val="003A63DA"/>
    <w:rPr>
      <w:rFonts w:eastAsiaTheme="majorEastAsia" w:cstheme="majorBidi"/>
      <w:szCs w:val="20"/>
    </w:rPr>
  </w:style>
  <w:style w:type="paragraph" w:styleId="Ballontekst">
    <w:name w:val="Balloon Text"/>
    <w:basedOn w:val="ZsysbasisCerios"/>
    <w:next w:val="BasistekstCerios"/>
    <w:link w:val="BallontekstChar"/>
    <w:uiPriority w:val="99"/>
    <w:semiHidden/>
    <w:rsid w:val="00E448D0"/>
    <w:rPr>
      <w:rFonts w:cs="Segoe UI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D0"/>
    <w:rPr>
      <w:rFonts w:cs="Segoe UI"/>
    </w:rPr>
  </w:style>
  <w:style w:type="paragraph" w:styleId="Berichtkop">
    <w:name w:val="Message Header"/>
    <w:basedOn w:val="ZsysbasisCerios"/>
    <w:next w:val="BasistekstCerios"/>
    <w:link w:val="BerichtkopChar"/>
    <w:uiPriority w:val="99"/>
    <w:semiHidden/>
    <w:rsid w:val="00E448D0"/>
    <w:rPr>
      <w:rFonts w:eastAsiaTheme="majorEastAsia" w:cstheme="majorBidi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E448D0"/>
    <w:rPr>
      <w:rFonts w:eastAsiaTheme="majorEastAsia" w:cstheme="majorBidi"/>
      <w:szCs w:val="24"/>
    </w:rPr>
  </w:style>
  <w:style w:type="paragraph" w:styleId="Bibliografie">
    <w:name w:val="Bibliography"/>
    <w:basedOn w:val="ZsysbasisCerios"/>
    <w:next w:val="BasistekstCerios"/>
    <w:uiPriority w:val="99"/>
    <w:semiHidden/>
    <w:rsid w:val="00630409"/>
  </w:style>
  <w:style w:type="paragraph" w:styleId="Bloktekst">
    <w:name w:val="Block Text"/>
    <w:basedOn w:val="ZsysbasisCerios"/>
    <w:next w:val="BasistekstCerios"/>
    <w:uiPriority w:val="99"/>
    <w:semiHidden/>
    <w:rsid w:val="00E448D0"/>
    <w:rPr>
      <w:rFonts w:eastAsiaTheme="minorEastAsia" w:cstheme="minorBidi"/>
      <w:iCs/>
    </w:rPr>
  </w:style>
  <w:style w:type="paragraph" w:styleId="Bronvermelding">
    <w:name w:val="table of authorities"/>
    <w:basedOn w:val="ZsysbasisCerios"/>
    <w:next w:val="BasistekstCerios"/>
    <w:uiPriority w:val="99"/>
    <w:semiHidden/>
    <w:rsid w:val="00E448D0"/>
  </w:style>
  <w:style w:type="paragraph" w:styleId="Citaat">
    <w:name w:val="Quote"/>
    <w:basedOn w:val="ZsysbasisCerios"/>
    <w:next w:val="BasistekstCerios"/>
    <w:link w:val="CitaatChar"/>
    <w:uiPriority w:val="99"/>
    <w:semiHidden/>
    <w:rsid w:val="00E448D0"/>
    <w:rPr>
      <w:i/>
      <w:iCs/>
      <w:color w:val="5D5356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99"/>
    <w:semiHidden/>
    <w:rsid w:val="00E448D0"/>
    <w:rPr>
      <w:i/>
      <w:iCs/>
      <w:color w:val="5D5356" w:themeColor="text1" w:themeTint="BF"/>
    </w:rPr>
  </w:style>
  <w:style w:type="paragraph" w:styleId="Datum">
    <w:name w:val="Date"/>
    <w:basedOn w:val="ZsysbasisCerios"/>
    <w:next w:val="BasistekstCerios"/>
    <w:link w:val="DatumChar"/>
    <w:uiPriority w:val="99"/>
    <w:semiHidden/>
    <w:rsid w:val="00630409"/>
  </w:style>
  <w:style w:type="character" w:customStyle="1" w:styleId="DatumChar">
    <w:name w:val="Datum Char"/>
    <w:basedOn w:val="Standaardalinea-lettertype"/>
    <w:link w:val="Datum"/>
    <w:uiPriority w:val="99"/>
    <w:semiHidden/>
    <w:rsid w:val="00E448D0"/>
  </w:style>
  <w:style w:type="paragraph" w:styleId="Documentstructuur">
    <w:name w:val="Document Map"/>
    <w:basedOn w:val="ZsysbasisCerios"/>
    <w:next w:val="BasistekstCerios"/>
    <w:link w:val="DocumentstructuurChar"/>
    <w:uiPriority w:val="99"/>
    <w:semiHidden/>
    <w:rsid w:val="00E448D0"/>
    <w:rPr>
      <w:rFonts w:cs="Segoe UI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E448D0"/>
    <w:rPr>
      <w:rFonts w:cs="Segoe UI"/>
      <w:szCs w:val="16"/>
    </w:rPr>
  </w:style>
  <w:style w:type="paragraph" w:styleId="Duidelijkcitaat">
    <w:name w:val="Intense Quote"/>
    <w:basedOn w:val="ZsysbasisCerios"/>
    <w:next w:val="BasistekstCerios"/>
    <w:link w:val="DuidelijkcitaatChar"/>
    <w:uiPriority w:val="99"/>
    <w:semiHidden/>
    <w:rsid w:val="001A63A7"/>
    <w:pPr>
      <w:jc w:val="center"/>
    </w:pPr>
    <w:rPr>
      <w:b/>
      <w:i/>
      <w:iCs/>
    </w:rPr>
  </w:style>
  <w:style w:type="character" w:customStyle="1" w:styleId="DuidelijkcitaatChar">
    <w:name w:val="Duidelijk citaat Char"/>
    <w:basedOn w:val="Standaardalinea-lettertype"/>
    <w:link w:val="Duidelijkcitaat"/>
    <w:uiPriority w:val="99"/>
    <w:semiHidden/>
    <w:rsid w:val="001A63A7"/>
    <w:rPr>
      <w:b/>
      <w:i/>
      <w:iCs/>
    </w:rPr>
  </w:style>
  <w:style w:type="paragraph" w:styleId="E-mailhandtekening">
    <w:name w:val="E-mail Signature"/>
    <w:basedOn w:val="ZsysbasisCerios"/>
    <w:link w:val="E-mailhandtekeningChar"/>
    <w:uiPriority w:val="99"/>
    <w:semiHidden/>
    <w:rsid w:val="00630409"/>
    <w:pPr>
      <w:spacing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2E7CC6"/>
    <w:rPr>
      <w:rFonts w:asciiTheme="minorHAnsi" w:hAnsiTheme="minorHAnsi"/>
    </w:rPr>
  </w:style>
  <w:style w:type="paragraph" w:styleId="Geenafstand">
    <w:name w:val="No Spacing"/>
    <w:uiPriority w:val="99"/>
    <w:semiHidden/>
    <w:rsid w:val="00630409"/>
    <w:pPr>
      <w:spacing w:line="240" w:lineRule="auto"/>
    </w:pPr>
  </w:style>
  <w:style w:type="paragraph" w:styleId="Handtekening">
    <w:name w:val="Signature"/>
    <w:basedOn w:val="ZsysbasisCerios"/>
    <w:next w:val="BasistekstCerios"/>
    <w:link w:val="HandtekeningChar"/>
    <w:uiPriority w:val="99"/>
    <w:semiHidden/>
    <w:rsid w:val="001A63A7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1A63A7"/>
  </w:style>
  <w:style w:type="character" w:styleId="Hashtag">
    <w:name w:val="Hashtag"/>
    <w:basedOn w:val="Standaardalinea-lettertype"/>
    <w:uiPriority w:val="99"/>
    <w:semiHidden/>
    <w:rsid w:val="00630409"/>
    <w:rPr>
      <w:color w:val="2B579A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rsid w:val="0063040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30409"/>
    <w:rPr>
      <w:rFonts w:ascii="Consolas" w:hAnsi="Consolas"/>
      <w:sz w:val="20"/>
      <w:szCs w:val="20"/>
    </w:rPr>
  </w:style>
  <w:style w:type="character" w:styleId="HTMLCode">
    <w:name w:val="HTML Code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Definition">
    <w:name w:val="HTML Definition"/>
    <w:basedOn w:val="Standaardalinea-lettertype"/>
    <w:uiPriority w:val="99"/>
    <w:semiHidden/>
    <w:rsid w:val="00630409"/>
    <w:rPr>
      <w:i/>
      <w:iCs/>
    </w:rPr>
  </w:style>
  <w:style w:type="character" w:styleId="HTMLVariable">
    <w:name w:val="HTML Variable"/>
    <w:basedOn w:val="Standaardalinea-lettertype"/>
    <w:uiPriority w:val="99"/>
    <w:semiHidden/>
    <w:rsid w:val="00630409"/>
    <w:rPr>
      <w:i/>
      <w:iCs/>
    </w:rPr>
  </w:style>
  <w:style w:type="character" w:styleId="HTML-acroniem">
    <w:name w:val="HTML Acronym"/>
    <w:basedOn w:val="Standaardalinea-lettertype"/>
    <w:uiPriority w:val="99"/>
    <w:semiHidden/>
    <w:rsid w:val="00630409"/>
  </w:style>
  <w:style w:type="paragraph" w:styleId="HTML-adres">
    <w:name w:val="HTML Address"/>
    <w:basedOn w:val="Standaard"/>
    <w:link w:val="HTML-adresChar"/>
    <w:uiPriority w:val="99"/>
    <w:semiHidden/>
    <w:rsid w:val="00630409"/>
    <w:pPr>
      <w:spacing w:line="240" w:lineRule="auto"/>
    </w:pPr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630409"/>
    <w:rPr>
      <w:i/>
      <w:iCs/>
    </w:rPr>
  </w:style>
  <w:style w:type="character" w:styleId="HTML-citaat">
    <w:name w:val="HTML Cite"/>
    <w:basedOn w:val="Standaardalinea-lettertype"/>
    <w:uiPriority w:val="99"/>
    <w:semiHidden/>
    <w:rsid w:val="00630409"/>
    <w:rPr>
      <w:i/>
      <w:iCs/>
    </w:rPr>
  </w:style>
  <w:style w:type="character" w:styleId="HTML-schrijfmachine">
    <w:name w:val="HTML Typewriter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-toetsenbord">
    <w:name w:val="HTML Keyboard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rsid w:val="00630409"/>
    <w:rPr>
      <w:rFonts w:ascii="Consolas" w:hAnsi="Consolas"/>
      <w:sz w:val="24"/>
      <w:szCs w:val="24"/>
    </w:rPr>
  </w:style>
  <w:style w:type="character" w:styleId="Intensievebenadrukking">
    <w:name w:val="Intense Emphasis"/>
    <w:basedOn w:val="Standaardalinea-lettertype"/>
    <w:uiPriority w:val="99"/>
    <w:semiHidden/>
    <w:rsid w:val="001A63A7"/>
    <w:rPr>
      <w:i/>
      <w:iCs/>
      <w:color w:val="auto"/>
    </w:rPr>
  </w:style>
  <w:style w:type="character" w:styleId="Intensieveverwijzing">
    <w:name w:val="Intense Reference"/>
    <w:basedOn w:val="Standaardalinea-lettertype"/>
    <w:uiPriority w:val="99"/>
    <w:semiHidden/>
    <w:rsid w:val="001A63A7"/>
    <w:rPr>
      <w:b/>
      <w:bCs/>
      <w:smallCaps/>
      <w:color w:val="auto"/>
      <w:spacing w:val="5"/>
    </w:rPr>
  </w:style>
  <w:style w:type="paragraph" w:styleId="Kopbronvermelding">
    <w:name w:val="toa heading"/>
    <w:basedOn w:val="ZsysbasisCerios"/>
    <w:next w:val="BasistekstCerios"/>
    <w:uiPriority w:val="99"/>
    <w:semiHidden/>
    <w:rsid w:val="001A63A7"/>
    <w:rPr>
      <w:rFonts w:eastAsiaTheme="majorEastAsia" w:cstheme="majorBidi"/>
      <w:bCs/>
      <w:szCs w:val="24"/>
    </w:rPr>
  </w:style>
  <w:style w:type="paragraph" w:styleId="Kopvaninhoudsopgave">
    <w:name w:val="TOC Heading"/>
    <w:basedOn w:val="Kop1"/>
    <w:next w:val="BasistekstCerios"/>
    <w:uiPriority w:val="99"/>
    <w:semiHidden/>
    <w:rsid w:val="001A63A7"/>
    <w:pPr>
      <w:numPr>
        <w:numId w:val="0"/>
      </w:numPr>
      <w:spacing w:before="240"/>
      <w:outlineLvl w:val="9"/>
    </w:pPr>
    <w:rPr>
      <w:rFonts w:eastAsiaTheme="majorEastAsia" w:cstheme="majorBidi"/>
      <w:b/>
      <w:bCs w:val="0"/>
      <w:sz w:val="32"/>
    </w:rPr>
  </w:style>
  <w:style w:type="paragraph" w:styleId="Lijst">
    <w:name w:val="List"/>
    <w:basedOn w:val="ZsysbasisCerios"/>
    <w:next w:val="BasistekstCerios"/>
    <w:uiPriority w:val="99"/>
    <w:semiHidden/>
    <w:rsid w:val="00B454E0"/>
    <w:pPr>
      <w:ind w:left="284" w:hanging="284"/>
      <w:contextualSpacing/>
    </w:pPr>
  </w:style>
  <w:style w:type="paragraph" w:styleId="Lijst2">
    <w:name w:val="List 2"/>
    <w:basedOn w:val="ZsysbasisCerios"/>
    <w:next w:val="BasistekstCerios"/>
    <w:uiPriority w:val="99"/>
    <w:semiHidden/>
    <w:rsid w:val="00B454E0"/>
    <w:pPr>
      <w:ind w:left="568" w:hanging="284"/>
      <w:contextualSpacing/>
    </w:pPr>
  </w:style>
  <w:style w:type="paragraph" w:styleId="Lijst3">
    <w:name w:val="List 3"/>
    <w:basedOn w:val="ZsysbasisCerios"/>
    <w:next w:val="BasistekstCerios"/>
    <w:uiPriority w:val="99"/>
    <w:semiHidden/>
    <w:rsid w:val="00630409"/>
    <w:pPr>
      <w:ind w:left="849" w:hanging="283"/>
      <w:contextualSpacing/>
    </w:pPr>
  </w:style>
  <w:style w:type="paragraph" w:styleId="Lijst4">
    <w:name w:val="List 4"/>
    <w:basedOn w:val="ZsysbasisCerios"/>
    <w:next w:val="BasistekstCerios"/>
    <w:uiPriority w:val="99"/>
    <w:semiHidden/>
    <w:rsid w:val="00630409"/>
    <w:pPr>
      <w:ind w:left="1132" w:hanging="283"/>
      <w:contextualSpacing/>
    </w:pPr>
  </w:style>
  <w:style w:type="paragraph" w:styleId="Lijst5">
    <w:name w:val="List 5"/>
    <w:basedOn w:val="ZsysbasisCerios"/>
    <w:next w:val="BasistekstCerios"/>
    <w:uiPriority w:val="99"/>
    <w:semiHidden/>
    <w:rsid w:val="00630409"/>
    <w:pPr>
      <w:ind w:left="1415" w:hanging="283"/>
      <w:contextualSpacing/>
    </w:pPr>
  </w:style>
  <w:style w:type="paragraph" w:styleId="Lijstopsomteken">
    <w:name w:val="List Bullet"/>
    <w:basedOn w:val="ZsysbasisCerios"/>
    <w:next w:val="BasistekstCerios"/>
    <w:uiPriority w:val="99"/>
    <w:semiHidden/>
    <w:rsid w:val="00B454E0"/>
    <w:pPr>
      <w:numPr>
        <w:numId w:val="1"/>
      </w:numPr>
      <w:ind w:left="357" w:hanging="357"/>
      <w:contextualSpacing/>
    </w:pPr>
  </w:style>
  <w:style w:type="paragraph" w:styleId="Lijstopsomteken2">
    <w:name w:val="List Bullet 2"/>
    <w:basedOn w:val="ZsysbasisCerios"/>
    <w:next w:val="BasistekstCerios"/>
    <w:uiPriority w:val="99"/>
    <w:semiHidden/>
    <w:rsid w:val="00630409"/>
    <w:pPr>
      <w:numPr>
        <w:numId w:val="2"/>
      </w:numPr>
      <w:contextualSpacing/>
    </w:pPr>
  </w:style>
  <w:style w:type="paragraph" w:styleId="Lijstopsomteken3">
    <w:name w:val="List Bullet 3"/>
    <w:basedOn w:val="ZsysbasisCerios"/>
    <w:next w:val="BasistekstCerios"/>
    <w:uiPriority w:val="99"/>
    <w:semiHidden/>
    <w:rsid w:val="00630409"/>
    <w:pPr>
      <w:numPr>
        <w:numId w:val="3"/>
      </w:numPr>
      <w:contextualSpacing/>
    </w:pPr>
  </w:style>
  <w:style w:type="paragraph" w:styleId="Lijstopsomteken4">
    <w:name w:val="List Bullet 4"/>
    <w:basedOn w:val="ZsysbasisCerios"/>
    <w:next w:val="BasistekstCerios"/>
    <w:uiPriority w:val="99"/>
    <w:semiHidden/>
    <w:rsid w:val="00630409"/>
    <w:pPr>
      <w:numPr>
        <w:numId w:val="4"/>
      </w:numPr>
      <w:contextualSpacing/>
    </w:pPr>
  </w:style>
  <w:style w:type="paragraph" w:styleId="Lijstopsomteken5">
    <w:name w:val="List Bullet 5"/>
    <w:basedOn w:val="ZsysbasisCerios"/>
    <w:next w:val="BasistekstCerios"/>
    <w:uiPriority w:val="99"/>
    <w:semiHidden/>
    <w:rsid w:val="00630409"/>
    <w:pPr>
      <w:numPr>
        <w:numId w:val="5"/>
      </w:numPr>
      <w:contextualSpacing/>
    </w:pPr>
  </w:style>
  <w:style w:type="paragraph" w:styleId="Lijstalinea">
    <w:name w:val="List Paragraph"/>
    <w:basedOn w:val="ZsysbasisCerios"/>
    <w:next w:val="BasistekstCerios"/>
    <w:uiPriority w:val="99"/>
    <w:semiHidden/>
    <w:rsid w:val="00630409"/>
    <w:pPr>
      <w:ind w:left="720"/>
      <w:contextualSpacing/>
    </w:pPr>
  </w:style>
  <w:style w:type="paragraph" w:styleId="Lijstnummering">
    <w:name w:val="List Number"/>
    <w:basedOn w:val="ZsysbasisCerios"/>
    <w:next w:val="BasistekstCerios"/>
    <w:uiPriority w:val="99"/>
    <w:semiHidden/>
    <w:rsid w:val="00B454E0"/>
    <w:pPr>
      <w:numPr>
        <w:numId w:val="6"/>
      </w:numPr>
      <w:ind w:left="357" w:hanging="357"/>
      <w:contextualSpacing/>
    </w:pPr>
  </w:style>
  <w:style w:type="paragraph" w:styleId="Lijstnummering2">
    <w:name w:val="List Number 2"/>
    <w:basedOn w:val="ZsysbasisCerios"/>
    <w:next w:val="BasistekstCerios"/>
    <w:uiPriority w:val="99"/>
    <w:semiHidden/>
    <w:rsid w:val="00630409"/>
    <w:pPr>
      <w:numPr>
        <w:numId w:val="7"/>
      </w:numPr>
      <w:contextualSpacing/>
    </w:pPr>
  </w:style>
  <w:style w:type="paragraph" w:styleId="Lijstnummering3">
    <w:name w:val="List Number 3"/>
    <w:basedOn w:val="ZsysbasisCerios"/>
    <w:next w:val="BasistekstCerios"/>
    <w:uiPriority w:val="99"/>
    <w:semiHidden/>
    <w:rsid w:val="00630409"/>
    <w:pPr>
      <w:numPr>
        <w:numId w:val="8"/>
      </w:numPr>
      <w:contextualSpacing/>
    </w:pPr>
  </w:style>
  <w:style w:type="paragraph" w:styleId="Lijstnummering4">
    <w:name w:val="List Number 4"/>
    <w:basedOn w:val="ZsysbasisCerios"/>
    <w:next w:val="BasistekstCerios"/>
    <w:uiPriority w:val="99"/>
    <w:semiHidden/>
    <w:rsid w:val="00630409"/>
    <w:pPr>
      <w:numPr>
        <w:numId w:val="9"/>
      </w:numPr>
      <w:contextualSpacing/>
    </w:pPr>
  </w:style>
  <w:style w:type="paragraph" w:styleId="Lijstnummering5">
    <w:name w:val="List Number 5"/>
    <w:basedOn w:val="ZsysbasisCerios"/>
    <w:next w:val="BasistekstCerios"/>
    <w:uiPriority w:val="99"/>
    <w:semiHidden/>
    <w:rsid w:val="00630409"/>
    <w:pPr>
      <w:numPr>
        <w:numId w:val="10"/>
      </w:numPr>
      <w:contextualSpacing/>
    </w:pPr>
  </w:style>
  <w:style w:type="paragraph" w:styleId="Lijstvoortzetting">
    <w:name w:val="List Continue"/>
    <w:basedOn w:val="ZsysbasisCerios"/>
    <w:next w:val="BasistekstCerios"/>
    <w:uiPriority w:val="99"/>
    <w:semiHidden/>
    <w:rsid w:val="00630409"/>
    <w:pPr>
      <w:spacing w:after="120"/>
      <w:ind w:left="283"/>
      <w:contextualSpacing/>
    </w:pPr>
  </w:style>
  <w:style w:type="paragraph" w:styleId="Lijstvoortzetting2">
    <w:name w:val="List Continue 2"/>
    <w:basedOn w:val="ZsysbasisCerios"/>
    <w:next w:val="BasistekstCerios"/>
    <w:uiPriority w:val="99"/>
    <w:semiHidden/>
    <w:rsid w:val="00630409"/>
    <w:pPr>
      <w:spacing w:after="120"/>
      <w:ind w:left="566"/>
      <w:contextualSpacing/>
    </w:pPr>
  </w:style>
  <w:style w:type="paragraph" w:styleId="Lijstvoortzetting3">
    <w:name w:val="List Continue 3"/>
    <w:basedOn w:val="ZsysbasisCerios"/>
    <w:next w:val="BasistekstCerios"/>
    <w:uiPriority w:val="99"/>
    <w:semiHidden/>
    <w:rsid w:val="00630409"/>
    <w:pPr>
      <w:spacing w:after="120"/>
      <w:ind w:left="849"/>
      <w:contextualSpacing/>
    </w:pPr>
  </w:style>
  <w:style w:type="paragraph" w:styleId="Lijstvoortzetting4">
    <w:name w:val="List Continue 4"/>
    <w:basedOn w:val="ZsysbasisCerios"/>
    <w:next w:val="BasistekstCerios"/>
    <w:uiPriority w:val="99"/>
    <w:semiHidden/>
    <w:rsid w:val="00630409"/>
    <w:pPr>
      <w:spacing w:after="120"/>
      <w:ind w:left="1132"/>
      <w:contextualSpacing/>
    </w:pPr>
  </w:style>
  <w:style w:type="paragraph" w:styleId="Lijstvoortzetting5">
    <w:name w:val="List Continue 5"/>
    <w:basedOn w:val="ZsysbasisCerios"/>
    <w:next w:val="BasistekstCerios"/>
    <w:uiPriority w:val="99"/>
    <w:semiHidden/>
    <w:rsid w:val="00630409"/>
    <w:pPr>
      <w:spacing w:after="120"/>
      <w:ind w:left="1415"/>
      <w:contextualSpacing/>
    </w:pPr>
  </w:style>
  <w:style w:type="paragraph" w:styleId="Macrotekst">
    <w:name w:val="macro"/>
    <w:basedOn w:val="ZsysbasisCerios"/>
    <w:next w:val="BasistekstCerios"/>
    <w:link w:val="MacrotekstChar"/>
    <w:uiPriority w:val="99"/>
    <w:semiHidden/>
    <w:rsid w:val="00C9251C"/>
    <w:rPr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C9251C"/>
    <w:rPr>
      <w:szCs w:val="20"/>
    </w:rPr>
  </w:style>
  <w:style w:type="character" w:styleId="Nadruk">
    <w:name w:val="Emphasis"/>
    <w:basedOn w:val="Standaardalinea-lettertype"/>
    <w:uiPriority w:val="99"/>
    <w:semiHidden/>
    <w:rsid w:val="00630409"/>
    <w:rPr>
      <w:i/>
      <w:iCs/>
    </w:rPr>
  </w:style>
  <w:style w:type="paragraph" w:styleId="Normaalweb">
    <w:name w:val="Normal (Web)"/>
    <w:basedOn w:val="ZsysbasisCerios"/>
    <w:next w:val="BasistekstCerios"/>
    <w:uiPriority w:val="99"/>
    <w:semiHidden/>
    <w:rsid w:val="00C9251C"/>
    <w:rPr>
      <w:rFonts w:cs="Times New Roman"/>
      <w:szCs w:val="24"/>
    </w:rPr>
  </w:style>
  <w:style w:type="paragraph" w:styleId="Notitiekop">
    <w:name w:val="Note Heading"/>
    <w:basedOn w:val="ZsysbasisCerios"/>
    <w:next w:val="BasistekstCerios"/>
    <w:link w:val="NotitiekopChar"/>
    <w:uiPriority w:val="99"/>
    <w:semiHidden/>
    <w:rsid w:val="00C9251C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C9251C"/>
  </w:style>
  <w:style w:type="paragraph" w:styleId="Ondertitel">
    <w:name w:val="Subtitle"/>
    <w:basedOn w:val="ZsysbasisCerios"/>
    <w:next w:val="BasistekstCerios"/>
    <w:link w:val="OndertitelChar"/>
    <w:uiPriority w:val="99"/>
    <w:semiHidden/>
    <w:rsid w:val="00C9251C"/>
    <w:pPr>
      <w:numPr>
        <w:ilvl w:val="1"/>
      </w:numPr>
    </w:pPr>
    <w:rPr>
      <w:rFonts w:eastAsiaTheme="minorEastAsia" w:cstheme="minorBidi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99"/>
    <w:semiHidden/>
    <w:rsid w:val="00C9251C"/>
    <w:rPr>
      <w:rFonts w:eastAsiaTheme="minorEastAsia" w:cstheme="minorBidi"/>
      <w:szCs w:val="22"/>
    </w:rPr>
  </w:style>
  <w:style w:type="paragraph" w:styleId="Tekstopmerking">
    <w:name w:val="annotation text"/>
    <w:basedOn w:val="ZsysbasisCerios"/>
    <w:link w:val="TekstopmerkingChar"/>
    <w:uiPriority w:val="99"/>
    <w:semiHidden/>
    <w:rsid w:val="000878B0"/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878B0"/>
    <w:rPr>
      <w:szCs w:val="20"/>
    </w:rPr>
  </w:style>
  <w:style w:type="paragraph" w:styleId="Onderwerpvanopmerking">
    <w:name w:val="annotation subject"/>
    <w:basedOn w:val="ZsysbasisCerios"/>
    <w:next w:val="BasistekstCerios"/>
    <w:link w:val="OnderwerpvanopmerkingChar"/>
    <w:uiPriority w:val="99"/>
    <w:semiHidden/>
    <w:rsid w:val="0063040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9251C"/>
    <w:rPr>
      <w:b/>
      <w:bCs/>
      <w:szCs w:val="20"/>
    </w:rPr>
  </w:style>
  <w:style w:type="character" w:styleId="Onopgelostemelding">
    <w:name w:val="Unresolved Mention"/>
    <w:basedOn w:val="Standaardalinea-lettertype"/>
    <w:uiPriority w:val="99"/>
    <w:semiHidden/>
    <w:rsid w:val="00630409"/>
    <w:rPr>
      <w:color w:val="605E5C"/>
      <w:shd w:val="clear" w:color="auto" w:fill="E1DFDD"/>
    </w:rPr>
  </w:style>
  <w:style w:type="character" w:styleId="Paginanummer">
    <w:name w:val="page number"/>
    <w:basedOn w:val="Standaardalinea-lettertype"/>
    <w:uiPriority w:val="99"/>
    <w:semiHidden/>
    <w:rsid w:val="00630409"/>
  </w:style>
  <w:style w:type="paragraph" w:styleId="Plattetekst">
    <w:name w:val="Body Text"/>
    <w:basedOn w:val="ZsysbasisCerios"/>
    <w:next w:val="BasistekstCerios"/>
    <w:link w:val="PlattetekstChar"/>
    <w:uiPriority w:val="99"/>
    <w:semiHidden/>
    <w:rsid w:val="001C44A9"/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1C44A9"/>
  </w:style>
  <w:style w:type="paragraph" w:styleId="Plattetekst2">
    <w:name w:val="Body Text 2"/>
    <w:basedOn w:val="ZsysbasisCerios"/>
    <w:next w:val="BasistekstCerios"/>
    <w:link w:val="Plattetekst2Char"/>
    <w:uiPriority w:val="99"/>
    <w:semiHidden/>
    <w:rsid w:val="001C44A9"/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1C44A9"/>
  </w:style>
  <w:style w:type="paragraph" w:styleId="Plattetekst3">
    <w:name w:val="Body Text 3"/>
    <w:basedOn w:val="ZsysbasisCerios"/>
    <w:next w:val="BasistekstCerios"/>
    <w:link w:val="Plattetekst3Char"/>
    <w:uiPriority w:val="99"/>
    <w:semiHidden/>
    <w:rsid w:val="001C44A9"/>
    <w:rPr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1C44A9"/>
    <w:rPr>
      <w:szCs w:val="16"/>
    </w:rPr>
  </w:style>
  <w:style w:type="paragraph" w:styleId="Platteteksteersteinspringing">
    <w:name w:val="Body Text First Indent"/>
    <w:basedOn w:val="ZsysbasisCerios"/>
    <w:next w:val="BasistekstCerios"/>
    <w:link w:val="PlatteteksteersteinspringingChar"/>
    <w:uiPriority w:val="99"/>
    <w:semiHidden/>
    <w:rsid w:val="001C44A9"/>
    <w:pPr>
      <w:ind w:firstLine="357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1C44A9"/>
  </w:style>
  <w:style w:type="paragraph" w:styleId="Plattetekstinspringen">
    <w:name w:val="Body Text Indent"/>
    <w:basedOn w:val="ZsysbasisCerios"/>
    <w:next w:val="BasistekstCerios"/>
    <w:link w:val="PlattetekstinspringenChar"/>
    <w:uiPriority w:val="99"/>
    <w:semiHidden/>
    <w:rsid w:val="001C44A9"/>
    <w:pPr>
      <w:ind w:left="284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1C44A9"/>
  </w:style>
  <w:style w:type="paragraph" w:styleId="Platteteksteersteinspringing2">
    <w:name w:val="Body Text First Indent 2"/>
    <w:basedOn w:val="ZsysbasisCerios"/>
    <w:next w:val="BasistekstCerios"/>
    <w:link w:val="Platteteksteersteinspringing2Char"/>
    <w:uiPriority w:val="99"/>
    <w:semiHidden/>
    <w:rsid w:val="00630409"/>
    <w:pPr>
      <w:ind w:left="360"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1C44A9"/>
  </w:style>
  <w:style w:type="paragraph" w:styleId="Plattetekstinspringen2">
    <w:name w:val="Body Text Indent 2"/>
    <w:basedOn w:val="ZsysbasisCerios"/>
    <w:next w:val="BasistekstCerios"/>
    <w:link w:val="Plattetekstinspringen2Char"/>
    <w:uiPriority w:val="99"/>
    <w:semiHidden/>
    <w:rsid w:val="001C44A9"/>
    <w:pPr>
      <w:ind w:left="284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1C44A9"/>
  </w:style>
  <w:style w:type="paragraph" w:styleId="Plattetekstinspringen3">
    <w:name w:val="Body Text Indent 3"/>
    <w:basedOn w:val="ZsysbasisCerios"/>
    <w:next w:val="BasistekstCerios"/>
    <w:link w:val="Plattetekstinspringen3Char"/>
    <w:uiPriority w:val="99"/>
    <w:semiHidden/>
    <w:rsid w:val="001C44A9"/>
    <w:pPr>
      <w:spacing w:after="120"/>
      <w:ind w:left="283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1C44A9"/>
    <w:rPr>
      <w:szCs w:val="16"/>
    </w:rPr>
  </w:style>
  <w:style w:type="character" w:styleId="Slimmehyperlink">
    <w:name w:val="Smart Hyperlink"/>
    <w:basedOn w:val="Standaardalinea-lettertype"/>
    <w:uiPriority w:val="99"/>
    <w:semiHidden/>
    <w:rsid w:val="00630409"/>
    <w:rPr>
      <w:u w:val="dotted"/>
    </w:rPr>
  </w:style>
  <w:style w:type="character" w:styleId="SmartLink">
    <w:name w:val="Smart Link"/>
    <w:basedOn w:val="Standaardalinea-lettertype"/>
    <w:uiPriority w:val="99"/>
    <w:semiHidden/>
    <w:rsid w:val="00630409"/>
    <w:rPr>
      <w:color w:val="0000FF"/>
      <w:u w:val="single"/>
      <w:shd w:val="clear" w:color="auto" w:fill="F3F2F1"/>
    </w:rPr>
  </w:style>
  <w:style w:type="character" w:styleId="Subtielebenadrukking">
    <w:name w:val="Subtle Emphasis"/>
    <w:basedOn w:val="Standaardalinea-lettertype"/>
    <w:uiPriority w:val="99"/>
    <w:semiHidden/>
    <w:rsid w:val="000878B0"/>
    <w:rPr>
      <w:i/>
      <w:iCs/>
      <w:color w:val="auto"/>
    </w:rPr>
  </w:style>
  <w:style w:type="character" w:styleId="Subtieleverwijzing">
    <w:name w:val="Subtle Reference"/>
    <w:basedOn w:val="Standaardalinea-lettertype"/>
    <w:uiPriority w:val="99"/>
    <w:semiHidden/>
    <w:rsid w:val="000878B0"/>
    <w:rPr>
      <w:smallCaps/>
      <w:color w:val="auto"/>
    </w:rPr>
  </w:style>
  <w:style w:type="paragraph" w:styleId="Tekstzonderopmaak">
    <w:name w:val="Plain Text"/>
    <w:basedOn w:val="ZsysbasisCerios"/>
    <w:next w:val="BasistekstCerios"/>
    <w:link w:val="TekstzonderopmaakChar"/>
    <w:uiPriority w:val="99"/>
    <w:semiHidden/>
    <w:rsid w:val="000878B0"/>
    <w:rPr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0878B0"/>
    <w:rPr>
      <w:szCs w:val="21"/>
    </w:rPr>
  </w:style>
  <w:style w:type="paragraph" w:styleId="Titel">
    <w:name w:val="Title"/>
    <w:basedOn w:val="ZsysbasisCerios"/>
    <w:next w:val="BasistekstCerios"/>
    <w:link w:val="TitelChar"/>
    <w:uiPriority w:val="99"/>
    <w:semiHidden/>
    <w:rsid w:val="000878B0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elChar">
    <w:name w:val="Titel Char"/>
    <w:basedOn w:val="Standaardalinea-lettertype"/>
    <w:link w:val="Titel"/>
    <w:uiPriority w:val="99"/>
    <w:semiHidden/>
    <w:rsid w:val="000878B0"/>
    <w:rPr>
      <w:rFonts w:eastAsiaTheme="majorEastAsia" w:cstheme="majorBidi"/>
      <w:spacing w:val="-10"/>
      <w:kern w:val="28"/>
      <w:szCs w:val="56"/>
    </w:rPr>
  </w:style>
  <w:style w:type="character" w:styleId="Titelvanboek">
    <w:name w:val="Book Title"/>
    <w:basedOn w:val="Standaardalinea-lettertype"/>
    <w:uiPriority w:val="99"/>
    <w:semiHidden/>
    <w:rsid w:val="000878B0"/>
    <w:rPr>
      <w:b/>
      <w:bCs/>
      <w:i w:val="0"/>
      <w:iCs/>
      <w:spacing w:val="5"/>
    </w:rPr>
  </w:style>
  <w:style w:type="character" w:styleId="Vermelding">
    <w:name w:val="Mention"/>
    <w:basedOn w:val="Standaardalinea-lettertype"/>
    <w:uiPriority w:val="99"/>
    <w:semiHidden/>
    <w:rsid w:val="00630409"/>
    <w:rPr>
      <w:color w:val="2B579A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rsid w:val="000878B0"/>
    <w:rPr>
      <w:sz w:val="18"/>
      <w:szCs w:val="16"/>
    </w:rPr>
  </w:style>
  <w:style w:type="character" w:styleId="Zwaar">
    <w:name w:val="Strong"/>
    <w:basedOn w:val="Standaardalinea-lettertype"/>
    <w:uiPriority w:val="99"/>
    <w:semiHidden/>
    <w:rsid w:val="000878B0"/>
    <w:rPr>
      <w:b w:val="0"/>
      <w:bCs/>
    </w:rPr>
  </w:style>
  <w:style w:type="numbering" w:customStyle="1" w:styleId="BijlagenummeringCerios">
    <w:name w:val="Bijlagenummering Cerios"/>
    <w:uiPriority w:val="99"/>
    <w:semiHidden/>
    <w:rsid w:val="00E0385C"/>
    <w:pPr>
      <w:numPr>
        <w:numId w:val="14"/>
      </w:numPr>
    </w:pPr>
  </w:style>
  <w:style w:type="numbering" w:customStyle="1" w:styleId="KopnummeringCerios">
    <w:name w:val="Kopnummering Cerios"/>
    <w:uiPriority w:val="99"/>
    <w:semiHidden/>
    <w:rsid w:val="003949C3"/>
    <w:pPr>
      <w:numPr>
        <w:numId w:val="15"/>
      </w:numPr>
    </w:pPr>
  </w:style>
  <w:style w:type="numbering" w:customStyle="1" w:styleId="OpsommingnummerCerios">
    <w:name w:val="Opsomming nummer Cerios"/>
    <w:uiPriority w:val="99"/>
    <w:semiHidden/>
    <w:rsid w:val="00C57F59"/>
    <w:pPr>
      <w:numPr>
        <w:numId w:val="16"/>
      </w:numPr>
    </w:pPr>
  </w:style>
  <w:style w:type="numbering" w:styleId="111111">
    <w:name w:val="Outline List 2"/>
    <w:basedOn w:val="Geenlijst"/>
    <w:uiPriority w:val="99"/>
    <w:semiHidden/>
    <w:rsid w:val="001D6A1E"/>
    <w:pPr>
      <w:numPr>
        <w:numId w:val="19"/>
      </w:numPr>
    </w:pPr>
  </w:style>
  <w:style w:type="numbering" w:styleId="1ai">
    <w:name w:val="Outline List 1"/>
    <w:basedOn w:val="Geenlijst"/>
    <w:uiPriority w:val="99"/>
    <w:semiHidden/>
    <w:rsid w:val="001D6A1E"/>
    <w:pPr>
      <w:numPr>
        <w:numId w:val="20"/>
      </w:numPr>
    </w:pPr>
  </w:style>
  <w:style w:type="numbering" w:styleId="Artikelsectie">
    <w:name w:val="Outline List 3"/>
    <w:basedOn w:val="Geenlijst"/>
    <w:uiPriority w:val="99"/>
    <w:semiHidden/>
    <w:rsid w:val="001D6A1E"/>
    <w:pPr>
      <w:numPr>
        <w:numId w:val="21"/>
      </w:numPr>
    </w:pPr>
  </w:style>
  <w:style w:type="table" w:styleId="Donkerelijst">
    <w:name w:val="Dark List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F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7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</w:style>
  <w:style w:type="table" w:styleId="Donkerelijst-accent1">
    <w:name w:val="Dark List Accent 1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E38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B2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93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93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1" w:themeFillShade="BF"/>
      </w:tcPr>
    </w:tblStylePr>
  </w:style>
  <w:style w:type="table" w:styleId="Donkerelijst-accent2">
    <w:name w:val="Dark List Accent 2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E09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86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CA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CA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2" w:themeFillShade="BF"/>
      </w:tcPr>
    </w:tblStylePr>
  </w:style>
  <w:style w:type="table" w:styleId="Donkerelijst-accent3">
    <w:name w:val="Dark List Accent 3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E385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B2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93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93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3" w:themeFillShade="BF"/>
      </w:tcPr>
    </w:tblStylePr>
  </w:style>
  <w:style w:type="table" w:styleId="Donkerelijst-accent4">
    <w:name w:val="Dark List Accent 4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E0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864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CA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CA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4" w:themeFillShade="BF"/>
      </w:tcPr>
    </w:tblStylePr>
  </w:style>
  <w:style w:type="table" w:styleId="Donkerelijst-accent5">
    <w:name w:val="Dark List Accent 5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E385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B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9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9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5" w:themeFillShade="BF"/>
      </w:tcPr>
    </w:tblStylePr>
  </w:style>
  <w:style w:type="table" w:styleId="Donkerelijst-accent6">
    <w:name w:val="Dark List Accent 6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E0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86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CA7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CA7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6" w:themeFillShade="BF"/>
      </w:tcPr>
    </w:tblStylePr>
  </w:style>
  <w:style w:type="table" w:styleId="Gemiddeldraster1">
    <w:name w:val="Medium Grid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  <w:insideV w:val="single" w:sz="8" w:space="0" w:color="5D5356" w:themeColor="text1" w:themeTint="BF"/>
      </w:tblBorders>
    </w:tblPr>
    <w:tcPr>
      <w:shd w:val="clear" w:color="auto" w:fill="CBC4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53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Gemiddeldraster1-accent1">
    <w:name w:val="Medium Grid 1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1" w:themeTint="BF"/>
        <w:left w:val="single" w:sz="8" w:space="0" w:color="4F6191" w:themeColor="accent1" w:themeTint="BF"/>
        <w:bottom w:val="single" w:sz="8" w:space="0" w:color="4F6191" w:themeColor="accent1" w:themeTint="BF"/>
        <w:right w:val="single" w:sz="8" w:space="0" w:color="4F6191" w:themeColor="accent1" w:themeTint="BF"/>
        <w:insideH w:val="single" w:sz="8" w:space="0" w:color="4F6191" w:themeColor="accent1" w:themeTint="BF"/>
        <w:insideV w:val="single" w:sz="8" w:space="0" w:color="4F6191" w:themeColor="accent1" w:themeTint="BF"/>
      </w:tblBorders>
    </w:tblPr>
    <w:tcPr>
      <w:shd w:val="clear" w:color="auto" w:fill="C2C9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619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493BC" w:themeFill="accent1" w:themeFillTint="7F"/>
      </w:tcPr>
    </w:tblStylePr>
    <w:tblStylePr w:type="band1Horz">
      <w:tblPr/>
      <w:tcPr>
        <w:shd w:val="clear" w:color="auto" w:fill="8493BC" w:themeFill="accent1" w:themeFillTint="7F"/>
      </w:tcPr>
    </w:tblStylePr>
  </w:style>
  <w:style w:type="table" w:styleId="Gemiddeldraster1-accent2">
    <w:name w:val="Medium Grid 1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2" w:themeTint="BF"/>
        <w:left w:val="single" w:sz="8" w:space="0" w:color="8CE7B6" w:themeColor="accent2" w:themeTint="BF"/>
        <w:bottom w:val="single" w:sz="8" w:space="0" w:color="8CE7B6" w:themeColor="accent2" w:themeTint="BF"/>
        <w:right w:val="single" w:sz="8" w:space="0" w:color="8CE7B6" w:themeColor="accent2" w:themeTint="BF"/>
        <w:insideH w:val="single" w:sz="8" w:space="0" w:color="8CE7B6" w:themeColor="accent2" w:themeTint="BF"/>
        <w:insideV w:val="single" w:sz="8" w:space="0" w:color="8CE7B6" w:themeColor="accent2" w:themeTint="BF"/>
      </w:tblBorders>
    </w:tblPr>
    <w:tcPr>
      <w:shd w:val="clear" w:color="auto" w:fill="D9F7E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E7B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FCF" w:themeFill="accent2" w:themeFillTint="7F"/>
      </w:tcPr>
    </w:tblStylePr>
    <w:tblStylePr w:type="band1Horz">
      <w:tblPr/>
      <w:tcPr>
        <w:shd w:val="clear" w:color="auto" w:fill="B2EFCF" w:themeFill="accent2" w:themeFillTint="7F"/>
      </w:tcPr>
    </w:tblStylePr>
  </w:style>
  <w:style w:type="table" w:styleId="Gemiddeldraster1-accent3">
    <w:name w:val="Medium Grid 1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3" w:themeTint="BF"/>
        <w:left w:val="single" w:sz="8" w:space="0" w:color="4F6191" w:themeColor="accent3" w:themeTint="BF"/>
        <w:bottom w:val="single" w:sz="8" w:space="0" w:color="4F6191" w:themeColor="accent3" w:themeTint="BF"/>
        <w:right w:val="single" w:sz="8" w:space="0" w:color="4F6191" w:themeColor="accent3" w:themeTint="BF"/>
        <w:insideH w:val="single" w:sz="8" w:space="0" w:color="4F6191" w:themeColor="accent3" w:themeTint="BF"/>
        <w:insideV w:val="single" w:sz="8" w:space="0" w:color="4F6191" w:themeColor="accent3" w:themeTint="BF"/>
      </w:tblBorders>
    </w:tblPr>
    <w:tcPr>
      <w:shd w:val="clear" w:color="auto" w:fill="C2C9D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619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493BC" w:themeFill="accent3" w:themeFillTint="7F"/>
      </w:tcPr>
    </w:tblStylePr>
    <w:tblStylePr w:type="band1Horz">
      <w:tblPr/>
      <w:tcPr>
        <w:shd w:val="clear" w:color="auto" w:fill="8493BC" w:themeFill="accent3" w:themeFillTint="7F"/>
      </w:tcPr>
    </w:tblStylePr>
  </w:style>
  <w:style w:type="table" w:styleId="Gemiddeldraster1-accent4">
    <w:name w:val="Medium Grid 1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4" w:themeTint="BF"/>
        <w:left w:val="single" w:sz="8" w:space="0" w:color="8CE7B6" w:themeColor="accent4" w:themeTint="BF"/>
        <w:bottom w:val="single" w:sz="8" w:space="0" w:color="8CE7B6" w:themeColor="accent4" w:themeTint="BF"/>
        <w:right w:val="single" w:sz="8" w:space="0" w:color="8CE7B6" w:themeColor="accent4" w:themeTint="BF"/>
        <w:insideH w:val="single" w:sz="8" w:space="0" w:color="8CE7B6" w:themeColor="accent4" w:themeTint="BF"/>
        <w:insideV w:val="single" w:sz="8" w:space="0" w:color="8CE7B6" w:themeColor="accent4" w:themeTint="BF"/>
      </w:tblBorders>
    </w:tblPr>
    <w:tcPr>
      <w:shd w:val="clear" w:color="auto" w:fill="D9F7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E7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FCF" w:themeFill="accent4" w:themeFillTint="7F"/>
      </w:tcPr>
    </w:tblStylePr>
    <w:tblStylePr w:type="band1Horz">
      <w:tblPr/>
      <w:tcPr>
        <w:shd w:val="clear" w:color="auto" w:fill="B2EFCF" w:themeFill="accent4" w:themeFillTint="7F"/>
      </w:tcPr>
    </w:tblStylePr>
  </w:style>
  <w:style w:type="table" w:styleId="Gemiddeldraster1-accent5">
    <w:name w:val="Medium Grid 1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5" w:themeTint="BF"/>
        <w:left w:val="single" w:sz="8" w:space="0" w:color="4F6191" w:themeColor="accent5" w:themeTint="BF"/>
        <w:bottom w:val="single" w:sz="8" w:space="0" w:color="4F6191" w:themeColor="accent5" w:themeTint="BF"/>
        <w:right w:val="single" w:sz="8" w:space="0" w:color="4F6191" w:themeColor="accent5" w:themeTint="BF"/>
        <w:insideH w:val="single" w:sz="8" w:space="0" w:color="4F6191" w:themeColor="accent5" w:themeTint="BF"/>
        <w:insideV w:val="single" w:sz="8" w:space="0" w:color="4F6191" w:themeColor="accent5" w:themeTint="BF"/>
      </w:tblBorders>
    </w:tblPr>
    <w:tcPr>
      <w:shd w:val="clear" w:color="auto" w:fill="C2C9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619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493BC" w:themeFill="accent5" w:themeFillTint="7F"/>
      </w:tcPr>
    </w:tblStylePr>
    <w:tblStylePr w:type="band1Horz">
      <w:tblPr/>
      <w:tcPr>
        <w:shd w:val="clear" w:color="auto" w:fill="8493BC" w:themeFill="accent5" w:themeFillTint="7F"/>
      </w:tcPr>
    </w:tblStylePr>
  </w:style>
  <w:style w:type="table" w:styleId="Gemiddeldraster1-accent6">
    <w:name w:val="Medium Grid 1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6" w:themeTint="BF"/>
        <w:left w:val="single" w:sz="8" w:space="0" w:color="8CE7B6" w:themeColor="accent6" w:themeTint="BF"/>
        <w:bottom w:val="single" w:sz="8" w:space="0" w:color="8CE7B6" w:themeColor="accent6" w:themeTint="BF"/>
        <w:right w:val="single" w:sz="8" w:space="0" w:color="8CE7B6" w:themeColor="accent6" w:themeTint="BF"/>
        <w:insideH w:val="single" w:sz="8" w:space="0" w:color="8CE7B6" w:themeColor="accent6" w:themeTint="BF"/>
        <w:insideV w:val="single" w:sz="8" w:space="0" w:color="8CE7B6" w:themeColor="accent6" w:themeTint="BF"/>
      </w:tblBorders>
    </w:tblPr>
    <w:tcPr>
      <w:shd w:val="clear" w:color="auto" w:fill="D9F7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E7B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FCF" w:themeFill="accent6" w:themeFillTint="7F"/>
      </w:tcPr>
    </w:tblStylePr>
    <w:tblStylePr w:type="band1Horz">
      <w:tblPr/>
      <w:tcPr>
        <w:shd w:val="clear" w:color="auto" w:fill="B2EFCF" w:themeFill="accent6" w:themeFillTint="7F"/>
      </w:tcPr>
    </w:tblStylePr>
  </w:style>
  <w:style w:type="table" w:styleId="Gemiddeldraster2">
    <w:name w:val="Medium Grid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cPr>
      <w:shd w:val="clear" w:color="auto" w:fill="CBC4C6" w:themeFill="text1" w:themeFillTint="3F"/>
    </w:tcPr>
    <w:tblStylePr w:type="firstRow">
      <w:rPr>
        <w:b/>
        <w:bCs/>
        <w:color w:val="231F20" w:themeColor="text1"/>
      </w:rPr>
      <w:tblPr/>
      <w:tcPr>
        <w:shd w:val="clear" w:color="auto" w:fill="EAE7E8" w:themeFill="tex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FD1" w:themeFill="text1" w:themeFillTint="33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tcBorders>
          <w:insideH w:val="single" w:sz="6" w:space="0" w:color="231F20" w:themeColor="text1"/>
          <w:insideV w:val="single" w:sz="6" w:space="0" w:color="231F20" w:themeColor="text1"/>
        </w:tcBorders>
        <w:shd w:val="clear" w:color="auto" w:fill="9789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  <w:insideH w:val="single" w:sz="8" w:space="0" w:color="2E3854" w:themeColor="accent1"/>
        <w:insideV w:val="single" w:sz="8" w:space="0" w:color="2E3854" w:themeColor="accent1"/>
      </w:tblBorders>
    </w:tblPr>
    <w:tcPr>
      <w:shd w:val="clear" w:color="auto" w:fill="C2C9DD" w:themeFill="accent1" w:themeFillTint="3F"/>
    </w:tcPr>
    <w:tblStylePr w:type="firstRow">
      <w:rPr>
        <w:b/>
        <w:bCs/>
        <w:color w:val="231F20" w:themeColor="text1"/>
      </w:rPr>
      <w:tblPr/>
      <w:tcPr>
        <w:shd w:val="clear" w:color="auto" w:fill="E6E9F1" w:themeFill="accen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3E4" w:themeFill="accent1" w:themeFillTint="33"/>
      </w:tcPr>
    </w:tblStylePr>
    <w:tblStylePr w:type="band1Vert">
      <w:tblPr/>
      <w:tcPr>
        <w:shd w:val="clear" w:color="auto" w:fill="8493BC" w:themeFill="accent1" w:themeFillTint="7F"/>
      </w:tcPr>
    </w:tblStylePr>
    <w:tblStylePr w:type="band1Horz">
      <w:tblPr/>
      <w:tcPr>
        <w:tcBorders>
          <w:insideH w:val="single" w:sz="6" w:space="0" w:color="2E3854" w:themeColor="accent1"/>
          <w:insideV w:val="single" w:sz="6" w:space="0" w:color="2E3854" w:themeColor="accent1"/>
        </w:tcBorders>
        <w:shd w:val="clear" w:color="auto" w:fill="8493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  <w:insideH w:val="single" w:sz="8" w:space="0" w:color="66E09F" w:themeColor="accent2"/>
        <w:insideV w:val="single" w:sz="8" w:space="0" w:color="66E09F" w:themeColor="accent2"/>
      </w:tblBorders>
    </w:tblPr>
    <w:tcPr>
      <w:shd w:val="clear" w:color="auto" w:fill="D9F7E7" w:themeFill="accent2" w:themeFillTint="3F"/>
    </w:tcPr>
    <w:tblStylePr w:type="firstRow">
      <w:rPr>
        <w:b/>
        <w:bCs/>
        <w:color w:val="231F20" w:themeColor="text1"/>
      </w:rPr>
      <w:tblPr/>
      <w:tcPr>
        <w:shd w:val="clear" w:color="auto" w:fill="EFFCF5" w:themeFill="accent2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8EB" w:themeFill="accent2" w:themeFillTint="33"/>
      </w:tcPr>
    </w:tblStylePr>
    <w:tblStylePr w:type="band1Vert">
      <w:tblPr/>
      <w:tcPr>
        <w:shd w:val="clear" w:color="auto" w:fill="B2EFCF" w:themeFill="accent2" w:themeFillTint="7F"/>
      </w:tcPr>
    </w:tblStylePr>
    <w:tblStylePr w:type="band1Horz">
      <w:tblPr/>
      <w:tcPr>
        <w:tcBorders>
          <w:insideH w:val="single" w:sz="6" w:space="0" w:color="66E09F" w:themeColor="accent2"/>
          <w:insideV w:val="single" w:sz="6" w:space="0" w:color="66E09F" w:themeColor="accent2"/>
        </w:tcBorders>
        <w:shd w:val="clear" w:color="auto" w:fill="B2EFC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  <w:insideH w:val="single" w:sz="8" w:space="0" w:color="2E3854" w:themeColor="accent3"/>
        <w:insideV w:val="single" w:sz="8" w:space="0" w:color="2E3854" w:themeColor="accent3"/>
      </w:tblBorders>
    </w:tblPr>
    <w:tcPr>
      <w:shd w:val="clear" w:color="auto" w:fill="C2C9DD" w:themeFill="accent3" w:themeFillTint="3F"/>
    </w:tcPr>
    <w:tblStylePr w:type="firstRow">
      <w:rPr>
        <w:b/>
        <w:bCs/>
        <w:color w:val="231F20" w:themeColor="text1"/>
      </w:rPr>
      <w:tblPr/>
      <w:tcPr>
        <w:shd w:val="clear" w:color="auto" w:fill="E6E9F1" w:themeFill="accent3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3E4" w:themeFill="accent3" w:themeFillTint="33"/>
      </w:tcPr>
    </w:tblStylePr>
    <w:tblStylePr w:type="band1Vert">
      <w:tblPr/>
      <w:tcPr>
        <w:shd w:val="clear" w:color="auto" w:fill="8493BC" w:themeFill="accent3" w:themeFillTint="7F"/>
      </w:tcPr>
    </w:tblStylePr>
    <w:tblStylePr w:type="band1Horz">
      <w:tblPr/>
      <w:tcPr>
        <w:tcBorders>
          <w:insideH w:val="single" w:sz="6" w:space="0" w:color="2E3854" w:themeColor="accent3"/>
          <w:insideV w:val="single" w:sz="6" w:space="0" w:color="2E3854" w:themeColor="accent3"/>
        </w:tcBorders>
        <w:shd w:val="clear" w:color="auto" w:fill="8493B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  <w:insideH w:val="single" w:sz="8" w:space="0" w:color="66E09F" w:themeColor="accent4"/>
        <w:insideV w:val="single" w:sz="8" w:space="0" w:color="66E09F" w:themeColor="accent4"/>
      </w:tblBorders>
    </w:tblPr>
    <w:tcPr>
      <w:shd w:val="clear" w:color="auto" w:fill="D9F7E7" w:themeFill="accent4" w:themeFillTint="3F"/>
    </w:tcPr>
    <w:tblStylePr w:type="firstRow">
      <w:rPr>
        <w:b/>
        <w:bCs/>
        <w:color w:val="231F20" w:themeColor="text1"/>
      </w:rPr>
      <w:tblPr/>
      <w:tcPr>
        <w:shd w:val="clear" w:color="auto" w:fill="EFFCF5" w:themeFill="accent4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8EB" w:themeFill="accent4" w:themeFillTint="33"/>
      </w:tcPr>
    </w:tblStylePr>
    <w:tblStylePr w:type="band1Vert">
      <w:tblPr/>
      <w:tcPr>
        <w:shd w:val="clear" w:color="auto" w:fill="B2EFCF" w:themeFill="accent4" w:themeFillTint="7F"/>
      </w:tcPr>
    </w:tblStylePr>
    <w:tblStylePr w:type="band1Horz">
      <w:tblPr/>
      <w:tcPr>
        <w:tcBorders>
          <w:insideH w:val="single" w:sz="6" w:space="0" w:color="66E09F" w:themeColor="accent4"/>
          <w:insideV w:val="single" w:sz="6" w:space="0" w:color="66E09F" w:themeColor="accent4"/>
        </w:tcBorders>
        <w:shd w:val="clear" w:color="auto" w:fill="B2EFC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  <w:insideH w:val="single" w:sz="8" w:space="0" w:color="2E3854" w:themeColor="accent5"/>
        <w:insideV w:val="single" w:sz="8" w:space="0" w:color="2E3854" w:themeColor="accent5"/>
      </w:tblBorders>
    </w:tblPr>
    <w:tcPr>
      <w:shd w:val="clear" w:color="auto" w:fill="C2C9DD" w:themeFill="accent5" w:themeFillTint="3F"/>
    </w:tcPr>
    <w:tblStylePr w:type="firstRow">
      <w:rPr>
        <w:b/>
        <w:bCs/>
        <w:color w:val="231F20" w:themeColor="text1"/>
      </w:rPr>
      <w:tblPr/>
      <w:tcPr>
        <w:shd w:val="clear" w:color="auto" w:fill="E6E9F1" w:themeFill="accent5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3E4" w:themeFill="accent5" w:themeFillTint="33"/>
      </w:tcPr>
    </w:tblStylePr>
    <w:tblStylePr w:type="band1Vert">
      <w:tblPr/>
      <w:tcPr>
        <w:shd w:val="clear" w:color="auto" w:fill="8493BC" w:themeFill="accent5" w:themeFillTint="7F"/>
      </w:tcPr>
    </w:tblStylePr>
    <w:tblStylePr w:type="band1Horz">
      <w:tblPr/>
      <w:tcPr>
        <w:tcBorders>
          <w:insideH w:val="single" w:sz="6" w:space="0" w:color="2E3854" w:themeColor="accent5"/>
          <w:insideV w:val="single" w:sz="6" w:space="0" w:color="2E3854" w:themeColor="accent5"/>
        </w:tcBorders>
        <w:shd w:val="clear" w:color="auto" w:fill="8493B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  <w:insideH w:val="single" w:sz="8" w:space="0" w:color="66E09F" w:themeColor="accent6"/>
        <w:insideV w:val="single" w:sz="8" w:space="0" w:color="66E09F" w:themeColor="accent6"/>
      </w:tblBorders>
    </w:tblPr>
    <w:tcPr>
      <w:shd w:val="clear" w:color="auto" w:fill="D9F7E7" w:themeFill="accent6" w:themeFillTint="3F"/>
    </w:tcPr>
    <w:tblStylePr w:type="firstRow">
      <w:rPr>
        <w:b/>
        <w:bCs/>
        <w:color w:val="231F20" w:themeColor="text1"/>
      </w:rPr>
      <w:tblPr/>
      <w:tcPr>
        <w:shd w:val="clear" w:color="auto" w:fill="EFFCF5" w:themeFill="accent6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8EB" w:themeFill="accent6" w:themeFillTint="33"/>
      </w:tcPr>
    </w:tblStylePr>
    <w:tblStylePr w:type="band1Vert">
      <w:tblPr/>
      <w:tcPr>
        <w:shd w:val="clear" w:color="auto" w:fill="B2EFCF" w:themeFill="accent6" w:themeFillTint="7F"/>
      </w:tcPr>
    </w:tblStylePr>
    <w:tblStylePr w:type="band1Horz">
      <w:tblPr/>
      <w:tcPr>
        <w:tcBorders>
          <w:insideH w:val="single" w:sz="6" w:space="0" w:color="66E09F" w:themeColor="accent6"/>
          <w:insideV w:val="single" w:sz="6" w:space="0" w:color="66E09F" w:themeColor="accent6"/>
        </w:tcBorders>
        <w:shd w:val="clear" w:color="auto" w:fill="B2EF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C4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898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898C" w:themeFill="text1" w:themeFillTint="7F"/>
      </w:tcPr>
    </w:tblStylePr>
  </w:style>
  <w:style w:type="table" w:styleId="Gemiddeldraster3-accent1">
    <w:name w:val="Medium Grid 3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9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8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8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493B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493BC" w:themeFill="accent1" w:themeFillTint="7F"/>
      </w:tcPr>
    </w:tblStylePr>
  </w:style>
  <w:style w:type="table" w:styleId="Gemiddeldraster3-accent2">
    <w:name w:val="Medium Grid 3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7E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E09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E09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FC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FCF" w:themeFill="accent2" w:themeFillTint="7F"/>
      </w:tcPr>
    </w:tblStylePr>
  </w:style>
  <w:style w:type="table" w:styleId="Gemiddeldraster3-accent3">
    <w:name w:val="Medium Grid 3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9D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85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85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493B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493BC" w:themeFill="accent3" w:themeFillTint="7F"/>
      </w:tcPr>
    </w:tblStylePr>
  </w:style>
  <w:style w:type="table" w:styleId="Gemiddeldraster3-accent4">
    <w:name w:val="Medium Grid 3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7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E09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E09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FC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FCF" w:themeFill="accent4" w:themeFillTint="7F"/>
      </w:tcPr>
    </w:tblStylePr>
  </w:style>
  <w:style w:type="table" w:styleId="Gemiddeldraster3-accent5">
    <w:name w:val="Medium Grid 3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9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85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85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493B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493BC" w:themeFill="accent5" w:themeFillTint="7F"/>
      </w:tcPr>
    </w:tblStylePr>
  </w:style>
  <w:style w:type="table" w:styleId="Gemiddeldraster3-accent6">
    <w:name w:val="Medium Grid 3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7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E0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E0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F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FCF" w:themeFill="accent6" w:themeFillTint="7F"/>
      </w:tcPr>
    </w:tblStylePr>
  </w:style>
  <w:style w:type="table" w:styleId="Gemiddeldearcering1">
    <w:name w:val="Medium Shading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C4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1" w:themeTint="BF"/>
        <w:left w:val="single" w:sz="8" w:space="0" w:color="4F6191" w:themeColor="accent1" w:themeTint="BF"/>
        <w:bottom w:val="single" w:sz="8" w:space="0" w:color="4F6191" w:themeColor="accent1" w:themeTint="BF"/>
        <w:right w:val="single" w:sz="8" w:space="0" w:color="4F6191" w:themeColor="accent1" w:themeTint="BF"/>
        <w:insideH w:val="single" w:sz="8" w:space="0" w:color="4F619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6191" w:themeColor="accent1" w:themeTint="BF"/>
          <w:left w:val="single" w:sz="8" w:space="0" w:color="4F6191" w:themeColor="accent1" w:themeTint="BF"/>
          <w:bottom w:val="single" w:sz="8" w:space="0" w:color="4F6191" w:themeColor="accent1" w:themeTint="BF"/>
          <w:right w:val="single" w:sz="8" w:space="0" w:color="4F6191" w:themeColor="accent1" w:themeTint="BF"/>
          <w:insideH w:val="nil"/>
          <w:insideV w:val="nil"/>
        </w:tcBorders>
        <w:shd w:val="clear" w:color="auto" w:fill="2E38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6191" w:themeColor="accent1" w:themeTint="BF"/>
          <w:left w:val="single" w:sz="8" w:space="0" w:color="4F6191" w:themeColor="accent1" w:themeTint="BF"/>
          <w:bottom w:val="single" w:sz="8" w:space="0" w:color="4F6191" w:themeColor="accent1" w:themeTint="BF"/>
          <w:right w:val="single" w:sz="8" w:space="0" w:color="4F619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9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9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2" w:themeTint="BF"/>
        <w:left w:val="single" w:sz="8" w:space="0" w:color="8CE7B6" w:themeColor="accent2" w:themeTint="BF"/>
        <w:bottom w:val="single" w:sz="8" w:space="0" w:color="8CE7B6" w:themeColor="accent2" w:themeTint="BF"/>
        <w:right w:val="single" w:sz="8" w:space="0" w:color="8CE7B6" w:themeColor="accent2" w:themeTint="BF"/>
        <w:insideH w:val="single" w:sz="8" w:space="0" w:color="8CE7B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E7B6" w:themeColor="accent2" w:themeTint="BF"/>
          <w:left w:val="single" w:sz="8" w:space="0" w:color="8CE7B6" w:themeColor="accent2" w:themeTint="BF"/>
          <w:bottom w:val="single" w:sz="8" w:space="0" w:color="8CE7B6" w:themeColor="accent2" w:themeTint="BF"/>
          <w:right w:val="single" w:sz="8" w:space="0" w:color="8CE7B6" w:themeColor="accent2" w:themeTint="BF"/>
          <w:insideH w:val="nil"/>
          <w:insideV w:val="nil"/>
        </w:tcBorders>
        <w:shd w:val="clear" w:color="auto" w:fill="66E09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7B6" w:themeColor="accent2" w:themeTint="BF"/>
          <w:left w:val="single" w:sz="8" w:space="0" w:color="8CE7B6" w:themeColor="accent2" w:themeTint="BF"/>
          <w:bottom w:val="single" w:sz="8" w:space="0" w:color="8CE7B6" w:themeColor="accent2" w:themeTint="BF"/>
          <w:right w:val="single" w:sz="8" w:space="0" w:color="8CE7B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7E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7E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3" w:themeTint="BF"/>
        <w:left w:val="single" w:sz="8" w:space="0" w:color="4F6191" w:themeColor="accent3" w:themeTint="BF"/>
        <w:bottom w:val="single" w:sz="8" w:space="0" w:color="4F6191" w:themeColor="accent3" w:themeTint="BF"/>
        <w:right w:val="single" w:sz="8" w:space="0" w:color="4F6191" w:themeColor="accent3" w:themeTint="BF"/>
        <w:insideH w:val="single" w:sz="8" w:space="0" w:color="4F619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6191" w:themeColor="accent3" w:themeTint="BF"/>
          <w:left w:val="single" w:sz="8" w:space="0" w:color="4F6191" w:themeColor="accent3" w:themeTint="BF"/>
          <w:bottom w:val="single" w:sz="8" w:space="0" w:color="4F6191" w:themeColor="accent3" w:themeTint="BF"/>
          <w:right w:val="single" w:sz="8" w:space="0" w:color="4F6191" w:themeColor="accent3" w:themeTint="BF"/>
          <w:insideH w:val="nil"/>
          <w:insideV w:val="nil"/>
        </w:tcBorders>
        <w:shd w:val="clear" w:color="auto" w:fill="2E385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6191" w:themeColor="accent3" w:themeTint="BF"/>
          <w:left w:val="single" w:sz="8" w:space="0" w:color="4F6191" w:themeColor="accent3" w:themeTint="BF"/>
          <w:bottom w:val="single" w:sz="8" w:space="0" w:color="4F6191" w:themeColor="accent3" w:themeTint="BF"/>
          <w:right w:val="single" w:sz="8" w:space="0" w:color="4F619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9D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9D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4" w:themeTint="BF"/>
        <w:left w:val="single" w:sz="8" w:space="0" w:color="8CE7B6" w:themeColor="accent4" w:themeTint="BF"/>
        <w:bottom w:val="single" w:sz="8" w:space="0" w:color="8CE7B6" w:themeColor="accent4" w:themeTint="BF"/>
        <w:right w:val="single" w:sz="8" w:space="0" w:color="8CE7B6" w:themeColor="accent4" w:themeTint="BF"/>
        <w:insideH w:val="single" w:sz="8" w:space="0" w:color="8CE7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E7B6" w:themeColor="accent4" w:themeTint="BF"/>
          <w:left w:val="single" w:sz="8" w:space="0" w:color="8CE7B6" w:themeColor="accent4" w:themeTint="BF"/>
          <w:bottom w:val="single" w:sz="8" w:space="0" w:color="8CE7B6" w:themeColor="accent4" w:themeTint="BF"/>
          <w:right w:val="single" w:sz="8" w:space="0" w:color="8CE7B6" w:themeColor="accent4" w:themeTint="BF"/>
          <w:insideH w:val="nil"/>
          <w:insideV w:val="nil"/>
        </w:tcBorders>
        <w:shd w:val="clear" w:color="auto" w:fill="66E0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7B6" w:themeColor="accent4" w:themeTint="BF"/>
          <w:left w:val="single" w:sz="8" w:space="0" w:color="8CE7B6" w:themeColor="accent4" w:themeTint="BF"/>
          <w:bottom w:val="single" w:sz="8" w:space="0" w:color="8CE7B6" w:themeColor="accent4" w:themeTint="BF"/>
          <w:right w:val="single" w:sz="8" w:space="0" w:color="8CE7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7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7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5" w:themeTint="BF"/>
        <w:left w:val="single" w:sz="8" w:space="0" w:color="4F6191" w:themeColor="accent5" w:themeTint="BF"/>
        <w:bottom w:val="single" w:sz="8" w:space="0" w:color="4F6191" w:themeColor="accent5" w:themeTint="BF"/>
        <w:right w:val="single" w:sz="8" w:space="0" w:color="4F6191" w:themeColor="accent5" w:themeTint="BF"/>
        <w:insideH w:val="single" w:sz="8" w:space="0" w:color="4F619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6191" w:themeColor="accent5" w:themeTint="BF"/>
          <w:left w:val="single" w:sz="8" w:space="0" w:color="4F6191" w:themeColor="accent5" w:themeTint="BF"/>
          <w:bottom w:val="single" w:sz="8" w:space="0" w:color="4F6191" w:themeColor="accent5" w:themeTint="BF"/>
          <w:right w:val="single" w:sz="8" w:space="0" w:color="4F6191" w:themeColor="accent5" w:themeTint="BF"/>
          <w:insideH w:val="nil"/>
          <w:insideV w:val="nil"/>
        </w:tcBorders>
        <w:shd w:val="clear" w:color="auto" w:fill="2E385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6191" w:themeColor="accent5" w:themeTint="BF"/>
          <w:left w:val="single" w:sz="8" w:space="0" w:color="4F6191" w:themeColor="accent5" w:themeTint="BF"/>
          <w:bottom w:val="single" w:sz="8" w:space="0" w:color="4F6191" w:themeColor="accent5" w:themeTint="BF"/>
          <w:right w:val="single" w:sz="8" w:space="0" w:color="4F619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9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9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6" w:themeTint="BF"/>
        <w:left w:val="single" w:sz="8" w:space="0" w:color="8CE7B6" w:themeColor="accent6" w:themeTint="BF"/>
        <w:bottom w:val="single" w:sz="8" w:space="0" w:color="8CE7B6" w:themeColor="accent6" w:themeTint="BF"/>
        <w:right w:val="single" w:sz="8" w:space="0" w:color="8CE7B6" w:themeColor="accent6" w:themeTint="BF"/>
        <w:insideH w:val="single" w:sz="8" w:space="0" w:color="8CE7B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E7B6" w:themeColor="accent6" w:themeTint="BF"/>
          <w:left w:val="single" w:sz="8" w:space="0" w:color="8CE7B6" w:themeColor="accent6" w:themeTint="BF"/>
          <w:bottom w:val="single" w:sz="8" w:space="0" w:color="8CE7B6" w:themeColor="accent6" w:themeTint="BF"/>
          <w:right w:val="single" w:sz="8" w:space="0" w:color="8CE7B6" w:themeColor="accent6" w:themeTint="BF"/>
          <w:insideH w:val="nil"/>
          <w:insideV w:val="nil"/>
        </w:tcBorders>
        <w:shd w:val="clear" w:color="auto" w:fill="66E0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7B6" w:themeColor="accent6" w:themeTint="BF"/>
          <w:left w:val="single" w:sz="8" w:space="0" w:color="8CE7B6" w:themeColor="accent6" w:themeTint="BF"/>
          <w:bottom w:val="single" w:sz="8" w:space="0" w:color="8CE7B6" w:themeColor="accent6" w:themeTint="BF"/>
          <w:right w:val="single" w:sz="8" w:space="0" w:color="8CE7B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7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7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8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E09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85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E0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85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E0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1F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shd w:val="clear" w:color="auto" w:fill="CBC4C6" w:themeFill="text1" w:themeFillTint="3F"/>
      </w:tcPr>
    </w:tblStylePr>
  </w:style>
  <w:style w:type="table" w:styleId="Gemiddeldelijst1-accent1">
    <w:name w:val="Medium List 1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1"/>
        <w:bottom w:val="single" w:sz="8" w:space="0" w:color="2E38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8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E3854" w:themeColor="accent1"/>
          <w:bottom w:val="single" w:sz="8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854" w:themeColor="accent1"/>
          <w:bottom w:val="single" w:sz="8" w:space="0" w:color="2E3854" w:themeColor="accent1"/>
        </w:tcBorders>
      </w:tcPr>
    </w:tblStylePr>
    <w:tblStylePr w:type="band1Vert">
      <w:tblPr/>
      <w:tcPr>
        <w:shd w:val="clear" w:color="auto" w:fill="C2C9DD" w:themeFill="accent1" w:themeFillTint="3F"/>
      </w:tcPr>
    </w:tblStylePr>
    <w:tblStylePr w:type="band1Horz">
      <w:tblPr/>
      <w:tcPr>
        <w:shd w:val="clear" w:color="auto" w:fill="C2C9DD" w:themeFill="accent1" w:themeFillTint="3F"/>
      </w:tcPr>
    </w:tblStylePr>
  </w:style>
  <w:style w:type="table" w:styleId="Gemiddeldelijst1-accent2">
    <w:name w:val="Medium List 1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2"/>
        <w:bottom w:val="single" w:sz="8" w:space="0" w:color="66E09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E09F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6E09F" w:themeColor="accent2"/>
          <w:bottom w:val="single" w:sz="8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E09F" w:themeColor="accent2"/>
          <w:bottom w:val="single" w:sz="8" w:space="0" w:color="66E09F" w:themeColor="accent2"/>
        </w:tcBorders>
      </w:tcPr>
    </w:tblStylePr>
    <w:tblStylePr w:type="band1Vert">
      <w:tblPr/>
      <w:tcPr>
        <w:shd w:val="clear" w:color="auto" w:fill="D9F7E7" w:themeFill="accent2" w:themeFillTint="3F"/>
      </w:tcPr>
    </w:tblStylePr>
    <w:tblStylePr w:type="band1Horz">
      <w:tblPr/>
      <w:tcPr>
        <w:shd w:val="clear" w:color="auto" w:fill="D9F7E7" w:themeFill="accent2" w:themeFillTint="3F"/>
      </w:tcPr>
    </w:tblStylePr>
  </w:style>
  <w:style w:type="table" w:styleId="Gemiddeldelijst1-accent3">
    <w:name w:val="Medium List 1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3"/>
        <w:bottom w:val="single" w:sz="8" w:space="0" w:color="2E385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854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E3854" w:themeColor="accent3"/>
          <w:bottom w:val="single" w:sz="8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854" w:themeColor="accent3"/>
          <w:bottom w:val="single" w:sz="8" w:space="0" w:color="2E3854" w:themeColor="accent3"/>
        </w:tcBorders>
      </w:tcPr>
    </w:tblStylePr>
    <w:tblStylePr w:type="band1Vert">
      <w:tblPr/>
      <w:tcPr>
        <w:shd w:val="clear" w:color="auto" w:fill="C2C9DD" w:themeFill="accent3" w:themeFillTint="3F"/>
      </w:tcPr>
    </w:tblStylePr>
    <w:tblStylePr w:type="band1Horz">
      <w:tblPr/>
      <w:tcPr>
        <w:shd w:val="clear" w:color="auto" w:fill="C2C9DD" w:themeFill="accent3" w:themeFillTint="3F"/>
      </w:tcPr>
    </w:tblStylePr>
  </w:style>
  <w:style w:type="table" w:styleId="Gemiddeldelijst1-accent4">
    <w:name w:val="Medium List 1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4"/>
        <w:bottom w:val="single" w:sz="8" w:space="0" w:color="66E0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E09F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6E09F" w:themeColor="accent4"/>
          <w:bottom w:val="single" w:sz="8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E09F" w:themeColor="accent4"/>
          <w:bottom w:val="single" w:sz="8" w:space="0" w:color="66E09F" w:themeColor="accent4"/>
        </w:tcBorders>
      </w:tcPr>
    </w:tblStylePr>
    <w:tblStylePr w:type="band1Vert">
      <w:tblPr/>
      <w:tcPr>
        <w:shd w:val="clear" w:color="auto" w:fill="D9F7E7" w:themeFill="accent4" w:themeFillTint="3F"/>
      </w:tcPr>
    </w:tblStylePr>
    <w:tblStylePr w:type="band1Horz">
      <w:tblPr/>
      <w:tcPr>
        <w:shd w:val="clear" w:color="auto" w:fill="D9F7E7" w:themeFill="accent4" w:themeFillTint="3F"/>
      </w:tcPr>
    </w:tblStylePr>
  </w:style>
  <w:style w:type="table" w:styleId="Gemiddeldelijst1-accent5">
    <w:name w:val="Medium List 1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5"/>
        <w:bottom w:val="single" w:sz="8" w:space="0" w:color="2E385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854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E3854" w:themeColor="accent5"/>
          <w:bottom w:val="single" w:sz="8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854" w:themeColor="accent5"/>
          <w:bottom w:val="single" w:sz="8" w:space="0" w:color="2E3854" w:themeColor="accent5"/>
        </w:tcBorders>
      </w:tcPr>
    </w:tblStylePr>
    <w:tblStylePr w:type="band1Vert">
      <w:tblPr/>
      <w:tcPr>
        <w:shd w:val="clear" w:color="auto" w:fill="C2C9DD" w:themeFill="accent5" w:themeFillTint="3F"/>
      </w:tcPr>
    </w:tblStylePr>
    <w:tblStylePr w:type="band1Horz">
      <w:tblPr/>
      <w:tcPr>
        <w:shd w:val="clear" w:color="auto" w:fill="C2C9DD" w:themeFill="accent5" w:themeFillTint="3F"/>
      </w:tcPr>
    </w:tblStylePr>
  </w:style>
  <w:style w:type="table" w:styleId="Gemiddeldelijst1-accent6">
    <w:name w:val="Medium List 1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6"/>
        <w:bottom w:val="single" w:sz="8" w:space="0" w:color="66E0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E09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6E09F" w:themeColor="accent6"/>
          <w:bottom w:val="single" w:sz="8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E09F" w:themeColor="accent6"/>
          <w:bottom w:val="single" w:sz="8" w:space="0" w:color="66E09F" w:themeColor="accent6"/>
        </w:tcBorders>
      </w:tcPr>
    </w:tblStylePr>
    <w:tblStylePr w:type="band1Vert">
      <w:tblPr/>
      <w:tcPr>
        <w:shd w:val="clear" w:color="auto" w:fill="D9F7E7" w:themeFill="accent6" w:themeFillTint="3F"/>
      </w:tcPr>
    </w:tblStylePr>
    <w:tblStylePr w:type="band1Horz">
      <w:tblPr/>
      <w:tcPr>
        <w:shd w:val="clear" w:color="auto" w:fill="D9F7E7" w:themeFill="accent6" w:themeFillTint="3F"/>
      </w:tcPr>
    </w:tblStylePr>
  </w:style>
  <w:style w:type="table" w:styleId="Gemiddeldelijst2">
    <w:name w:val="Medium List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1F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1F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1F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C4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8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E385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8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8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9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E09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E09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E09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7E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85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E385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85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85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9D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E0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E09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E09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E09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7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85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E385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85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85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9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E0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E0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E0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E0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7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leurrijkraster">
    <w:name w:val="Colorful Grid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</w:rPr>
      <w:tblPr/>
      <w:tcPr>
        <w:shd w:val="clear" w:color="auto" w:fill="ABA0A3" w:themeFill="tex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ABA0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Kleurrijkraster-accent1">
    <w:name w:val="Colorful Grid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3E4" w:themeFill="accent1" w:themeFillTint="33"/>
    </w:tcPr>
    <w:tblStylePr w:type="firstRow">
      <w:rPr>
        <w:b/>
        <w:bCs/>
      </w:rPr>
      <w:tblPr/>
      <w:tcPr>
        <w:shd w:val="clear" w:color="auto" w:fill="9CA8C9" w:themeFill="accen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9CA8C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2293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2293E" w:themeFill="accent1" w:themeFillShade="BF"/>
      </w:tcPr>
    </w:tblStylePr>
    <w:tblStylePr w:type="band1Vert">
      <w:tblPr/>
      <w:tcPr>
        <w:shd w:val="clear" w:color="auto" w:fill="8493BC" w:themeFill="accent1" w:themeFillTint="7F"/>
      </w:tcPr>
    </w:tblStylePr>
    <w:tblStylePr w:type="band1Horz">
      <w:tblPr/>
      <w:tcPr>
        <w:shd w:val="clear" w:color="auto" w:fill="8493BC" w:themeFill="accent1" w:themeFillTint="7F"/>
      </w:tcPr>
    </w:tblStylePr>
  </w:style>
  <w:style w:type="table" w:styleId="Kleurrijkraster-accent2">
    <w:name w:val="Colorful Grid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8EB" w:themeFill="accent2" w:themeFillTint="33"/>
    </w:tcPr>
    <w:tblStylePr w:type="firstRow">
      <w:rPr>
        <w:b/>
        <w:bCs/>
      </w:rPr>
      <w:tblPr/>
      <w:tcPr>
        <w:shd w:val="clear" w:color="auto" w:fill="C1F2D8" w:themeFill="accent2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1F2D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9CA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9CA74" w:themeFill="accent2" w:themeFillShade="BF"/>
      </w:tcPr>
    </w:tblStylePr>
    <w:tblStylePr w:type="band1Vert">
      <w:tblPr/>
      <w:tcPr>
        <w:shd w:val="clear" w:color="auto" w:fill="B2EFCF" w:themeFill="accent2" w:themeFillTint="7F"/>
      </w:tcPr>
    </w:tblStylePr>
    <w:tblStylePr w:type="band1Horz">
      <w:tblPr/>
      <w:tcPr>
        <w:shd w:val="clear" w:color="auto" w:fill="B2EFCF" w:themeFill="accent2" w:themeFillTint="7F"/>
      </w:tcPr>
    </w:tblStylePr>
  </w:style>
  <w:style w:type="table" w:styleId="Kleurrijkraster-accent3">
    <w:name w:val="Colorful Grid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3E4" w:themeFill="accent3" w:themeFillTint="33"/>
    </w:tcPr>
    <w:tblStylePr w:type="firstRow">
      <w:rPr>
        <w:b/>
        <w:bCs/>
      </w:rPr>
      <w:tblPr/>
      <w:tcPr>
        <w:shd w:val="clear" w:color="auto" w:fill="9CA8C9" w:themeFill="accent3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9CA8C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2293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2293E" w:themeFill="accent3" w:themeFillShade="BF"/>
      </w:tcPr>
    </w:tblStylePr>
    <w:tblStylePr w:type="band1Vert">
      <w:tblPr/>
      <w:tcPr>
        <w:shd w:val="clear" w:color="auto" w:fill="8493BC" w:themeFill="accent3" w:themeFillTint="7F"/>
      </w:tcPr>
    </w:tblStylePr>
    <w:tblStylePr w:type="band1Horz">
      <w:tblPr/>
      <w:tcPr>
        <w:shd w:val="clear" w:color="auto" w:fill="8493BC" w:themeFill="accent3" w:themeFillTint="7F"/>
      </w:tcPr>
    </w:tblStylePr>
  </w:style>
  <w:style w:type="table" w:styleId="Kleurrijkraster-accent4">
    <w:name w:val="Colorful Grid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8EB" w:themeFill="accent4" w:themeFillTint="33"/>
    </w:tcPr>
    <w:tblStylePr w:type="firstRow">
      <w:rPr>
        <w:b/>
        <w:bCs/>
      </w:rPr>
      <w:tblPr/>
      <w:tcPr>
        <w:shd w:val="clear" w:color="auto" w:fill="C1F2D8" w:themeFill="accent4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1F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9CA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9CA74" w:themeFill="accent4" w:themeFillShade="BF"/>
      </w:tcPr>
    </w:tblStylePr>
    <w:tblStylePr w:type="band1Vert">
      <w:tblPr/>
      <w:tcPr>
        <w:shd w:val="clear" w:color="auto" w:fill="B2EFCF" w:themeFill="accent4" w:themeFillTint="7F"/>
      </w:tcPr>
    </w:tblStylePr>
    <w:tblStylePr w:type="band1Horz">
      <w:tblPr/>
      <w:tcPr>
        <w:shd w:val="clear" w:color="auto" w:fill="B2EFCF" w:themeFill="accent4" w:themeFillTint="7F"/>
      </w:tcPr>
    </w:tblStylePr>
  </w:style>
  <w:style w:type="table" w:styleId="Kleurrijkraster-accent5">
    <w:name w:val="Colorful Grid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3E4" w:themeFill="accent5" w:themeFillTint="33"/>
    </w:tcPr>
    <w:tblStylePr w:type="firstRow">
      <w:rPr>
        <w:b/>
        <w:bCs/>
      </w:rPr>
      <w:tblPr/>
      <w:tcPr>
        <w:shd w:val="clear" w:color="auto" w:fill="9CA8C9" w:themeFill="accent5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9CA8C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229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2293E" w:themeFill="accent5" w:themeFillShade="BF"/>
      </w:tcPr>
    </w:tblStylePr>
    <w:tblStylePr w:type="band1Vert">
      <w:tblPr/>
      <w:tcPr>
        <w:shd w:val="clear" w:color="auto" w:fill="8493BC" w:themeFill="accent5" w:themeFillTint="7F"/>
      </w:tcPr>
    </w:tblStylePr>
    <w:tblStylePr w:type="band1Horz">
      <w:tblPr/>
      <w:tcPr>
        <w:shd w:val="clear" w:color="auto" w:fill="8493BC" w:themeFill="accent5" w:themeFillTint="7F"/>
      </w:tcPr>
    </w:tblStylePr>
  </w:style>
  <w:style w:type="table" w:styleId="Kleurrijkraster-accent6">
    <w:name w:val="Colorful Grid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8EB" w:themeFill="accent6" w:themeFillTint="33"/>
    </w:tcPr>
    <w:tblStylePr w:type="firstRow">
      <w:rPr>
        <w:b/>
        <w:bCs/>
      </w:rPr>
      <w:tblPr/>
      <w:tcPr>
        <w:shd w:val="clear" w:color="auto" w:fill="C1F2D8" w:themeFill="accent6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1F2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9CA7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9CA74" w:themeFill="accent6" w:themeFillShade="BF"/>
      </w:tcPr>
    </w:tblStylePr>
    <w:tblStylePr w:type="band1Vert">
      <w:tblPr/>
      <w:tcPr>
        <w:shd w:val="clear" w:color="auto" w:fill="B2EFCF" w:themeFill="accent6" w:themeFillTint="7F"/>
      </w:tcPr>
    </w:tblStylePr>
    <w:tblStylePr w:type="band1Horz">
      <w:tblPr/>
      <w:tcPr>
        <w:shd w:val="clear" w:color="auto" w:fill="B2EFCF" w:themeFill="accent6" w:themeFillTint="7F"/>
      </w:tcPr>
    </w:tblStylePr>
  </w:style>
  <w:style w:type="table" w:styleId="Kleurrijkearcering">
    <w:name w:val="Colorful Shading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2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12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1213" w:themeColor="text1" w:themeShade="99"/>
          <w:insideV w:val="nil"/>
        </w:tcBorders>
        <w:shd w:val="clear" w:color="auto" w:fill="1412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97898C" w:themeFill="tex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1">
    <w:name w:val="Colorful Shading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2"/>
        <w:left w:val="single" w:sz="4" w:space="0" w:color="2E3854" w:themeColor="accent1"/>
        <w:bottom w:val="single" w:sz="4" w:space="0" w:color="2E3854" w:themeColor="accent1"/>
        <w:right w:val="single" w:sz="4" w:space="0" w:color="2E38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13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132" w:themeColor="accent1" w:themeShade="99"/>
          <w:insideV w:val="nil"/>
        </w:tcBorders>
        <w:shd w:val="clear" w:color="auto" w:fill="1B213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132" w:themeFill="accent1" w:themeFillShade="99"/>
      </w:tcPr>
    </w:tblStylePr>
    <w:tblStylePr w:type="band1Vert">
      <w:tblPr/>
      <w:tcPr>
        <w:shd w:val="clear" w:color="auto" w:fill="9CA8C9" w:themeFill="accent1" w:themeFillTint="66"/>
      </w:tcPr>
    </w:tblStylePr>
    <w:tblStylePr w:type="band1Horz">
      <w:tblPr/>
      <w:tcPr>
        <w:shd w:val="clear" w:color="auto" w:fill="8493BC" w:themeFill="accen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2">
    <w:name w:val="Colorful Shading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2"/>
        <w:left w:val="single" w:sz="4" w:space="0" w:color="66E09F" w:themeColor="accent2"/>
        <w:bottom w:val="single" w:sz="4" w:space="0" w:color="66E09F" w:themeColor="accent2"/>
        <w:right w:val="single" w:sz="4" w:space="0" w:color="66E09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A2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A25D" w:themeColor="accent2" w:themeShade="99"/>
          <w:insideV w:val="nil"/>
        </w:tcBorders>
        <w:shd w:val="clear" w:color="auto" w:fill="21A2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A25D" w:themeFill="accent2" w:themeFillShade="99"/>
      </w:tcPr>
    </w:tblStylePr>
    <w:tblStylePr w:type="band1Vert">
      <w:tblPr/>
      <w:tcPr>
        <w:shd w:val="clear" w:color="auto" w:fill="C1F2D8" w:themeFill="accent2" w:themeFillTint="66"/>
      </w:tcPr>
    </w:tblStylePr>
    <w:tblStylePr w:type="band1Horz">
      <w:tblPr/>
      <w:tcPr>
        <w:shd w:val="clear" w:color="auto" w:fill="B2EFCF" w:themeFill="accent2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3">
    <w:name w:val="Colorful Shading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4"/>
        <w:left w:val="single" w:sz="4" w:space="0" w:color="2E3854" w:themeColor="accent3"/>
        <w:bottom w:val="single" w:sz="4" w:space="0" w:color="2E3854" w:themeColor="accent3"/>
        <w:right w:val="single" w:sz="4" w:space="0" w:color="2E385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13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132" w:themeColor="accent3" w:themeShade="99"/>
          <w:insideV w:val="nil"/>
        </w:tcBorders>
        <w:shd w:val="clear" w:color="auto" w:fill="1B213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132" w:themeFill="accent3" w:themeFillShade="99"/>
      </w:tcPr>
    </w:tblStylePr>
    <w:tblStylePr w:type="band1Vert">
      <w:tblPr/>
      <w:tcPr>
        <w:shd w:val="clear" w:color="auto" w:fill="9CA8C9" w:themeFill="accent3" w:themeFillTint="66"/>
      </w:tcPr>
    </w:tblStylePr>
    <w:tblStylePr w:type="band1Horz">
      <w:tblPr/>
      <w:tcPr>
        <w:shd w:val="clear" w:color="auto" w:fill="8493BC" w:themeFill="accent3" w:themeFillTint="7F"/>
      </w:tcPr>
    </w:tblStylePr>
  </w:style>
  <w:style w:type="table" w:styleId="Kleurrijkearcering-accent4">
    <w:name w:val="Colorful Shading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2E3854" w:themeColor="accent3"/>
        <w:left w:val="single" w:sz="4" w:space="0" w:color="66E09F" w:themeColor="accent4"/>
        <w:bottom w:val="single" w:sz="4" w:space="0" w:color="66E09F" w:themeColor="accent4"/>
        <w:right w:val="single" w:sz="4" w:space="0" w:color="66E09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E385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A25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A25D" w:themeColor="accent4" w:themeShade="99"/>
          <w:insideV w:val="nil"/>
        </w:tcBorders>
        <w:shd w:val="clear" w:color="auto" w:fill="21A25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A25D" w:themeFill="accent4" w:themeFillShade="99"/>
      </w:tcPr>
    </w:tblStylePr>
    <w:tblStylePr w:type="band1Vert">
      <w:tblPr/>
      <w:tcPr>
        <w:shd w:val="clear" w:color="auto" w:fill="C1F2D8" w:themeFill="accent4" w:themeFillTint="66"/>
      </w:tcPr>
    </w:tblStylePr>
    <w:tblStylePr w:type="band1Horz">
      <w:tblPr/>
      <w:tcPr>
        <w:shd w:val="clear" w:color="auto" w:fill="B2EFCF" w:themeFill="accent4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5">
    <w:name w:val="Colorful Shading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6"/>
        <w:left w:val="single" w:sz="4" w:space="0" w:color="2E3854" w:themeColor="accent5"/>
        <w:bottom w:val="single" w:sz="4" w:space="0" w:color="2E3854" w:themeColor="accent5"/>
        <w:right w:val="single" w:sz="4" w:space="0" w:color="2E385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13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132" w:themeColor="accent5" w:themeShade="99"/>
          <w:insideV w:val="nil"/>
        </w:tcBorders>
        <w:shd w:val="clear" w:color="auto" w:fill="1B213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132" w:themeFill="accent5" w:themeFillShade="99"/>
      </w:tcPr>
    </w:tblStylePr>
    <w:tblStylePr w:type="band1Vert">
      <w:tblPr/>
      <w:tcPr>
        <w:shd w:val="clear" w:color="auto" w:fill="9CA8C9" w:themeFill="accent5" w:themeFillTint="66"/>
      </w:tcPr>
    </w:tblStylePr>
    <w:tblStylePr w:type="band1Horz">
      <w:tblPr/>
      <w:tcPr>
        <w:shd w:val="clear" w:color="auto" w:fill="8493BC" w:themeFill="accent5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6">
    <w:name w:val="Colorful Shading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2E3854" w:themeColor="accent5"/>
        <w:left w:val="single" w:sz="4" w:space="0" w:color="66E09F" w:themeColor="accent6"/>
        <w:bottom w:val="single" w:sz="4" w:space="0" w:color="66E09F" w:themeColor="accent6"/>
        <w:right w:val="single" w:sz="4" w:space="0" w:color="66E0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E385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A25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A25D" w:themeColor="accent6" w:themeShade="99"/>
          <w:insideV w:val="nil"/>
        </w:tcBorders>
        <w:shd w:val="clear" w:color="auto" w:fill="21A25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A25D" w:themeFill="accent6" w:themeFillShade="99"/>
      </w:tcPr>
    </w:tblStylePr>
    <w:tblStylePr w:type="band1Vert">
      <w:tblPr/>
      <w:tcPr>
        <w:shd w:val="clear" w:color="auto" w:fill="C1F2D8" w:themeFill="accent6" w:themeFillTint="66"/>
      </w:tcPr>
    </w:tblStylePr>
    <w:tblStylePr w:type="band1Horz">
      <w:tblPr/>
      <w:tcPr>
        <w:shd w:val="clear" w:color="auto" w:fill="B2EFCF" w:themeFill="accent6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lijst">
    <w:name w:val="Colorful Lis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AE7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2" w:themeFillShade="CC"/>
      </w:tcPr>
    </w:tblStylePr>
    <w:tblStylePr w:type="lastRow">
      <w:rPr>
        <w:b/>
        <w:bCs/>
        <w:color w:val="2FD57C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Kleurrijkelijst-accent1">
    <w:name w:val="Colorful Lis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6E9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2" w:themeFillShade="CC"/>
      </w:tcPr>
    </w:tblStylePr>
    <w:tblStylePr w:type="lastRow">
      <w:rPr>
        <w:b/>
        <w:bCs/>
        <w:color w:val="2FD57C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Kleurrijkelijst-accent2">
    <w:name w:val="Colorful Lis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FFC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2" w:themeFillShade="CC"/>
      </w:tcPr>
    </w:tblStylePr>
    <w:tblStylePr w:type="lastRow">
      <w:rPr>
        <w:b/>
        <w:bCs/>
        <w:color w:val="2FD57C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Kleurrijkelijst-accent3">
    <w:name w:val="Colorful Lis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6E9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4" w:themeFillShade="CC"/>
      </w:tcPr>
    </w:tblStylePr>
    <w:tblStylePr w:type="lastRow">
      <w:rPr>
        <w:b/>
        <w:bCs/>
        <w:color w:val="2FD57C" w:themeColor="accent4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Kleurrijkelijst-accent4">
    <w:name w:val="Colorful Lis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FF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42C43" w:themeFill="accent3" w:themeFillShade="CC"/>
      </w:tcPr>
    </w:tblStylePr>
    <w:tblStylePr w:type="lastRow">
      <w:rPr>
        <w:b/>
        <w:bCs/>
        <w:color w:val="242C43" w:themeColor="accent3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Kleurrijkelijst-accent5">
    <w:name w:val="Colorful Lis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6E9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6" w:themeFillShade="CC"/>
      </w:tcPr>
    </w:tblStylePr>
    <w:tblStylePr w:type="lastRow">
      <w:rPr>
        <w:b/>
        <w:bCs/>
        <w:color w:val="2FD57C" w:themeColor="accent6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Kleurrijkelijst-accent6">
    <w:name w:val="Colorful Lis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FFC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42C43" w:themeFill="accent5" w:themeFillShade="CC"/>
      </w:tcPr>
    </w:tblStylePr>
    <w:tblStylePr w:type="lastRow">
      <w:rPr>
        <w:b/>
        <w:bCs/>
        <w:color w:val="242C43" w:themeColor="accent5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chtraster">
    <w:name w:val="Light Grid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1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  <w:shd w:val="clear" w:color="auto" w:fill="CBC4C6" w:themeFill="text1" w:themeFillTint="3F"/>
      </w:tcPr>
    </w:tblStylePr>
    <w:tblStylePr w:type="band2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</w:tcPr>
    </w:tblStylePr>
  </w:style>
  <w:style w:type="table" w:styleId="Lichtraster-accent1">
    <w:name w:val="Light Grid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  <w:insideH w:val="single" w:sz="8" w:space="0" w:color="2E3854" w:themeColor="accent1"/>
        <w:insideV w:val="single" w:sz="8" w:space="0" w:color="2E38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18" w:space="0" w:color="2E3854" w:themeColor="accent1"/>
          <w:right w:val="single" w:sz="8" w:space="0" w:color="2E3854" w:themeColor="accent1"/>
          <w:insideH w:val="nil"/>
          <w:insideV w:val="single" w:sz="8" w:space="0" w:color="2E38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  <w:insideH w:val="nil"/>
          <w:insideV w:val="single" w:sz="8" w:space="0" w:color="2E38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  <w:tblStylePr w:type="band1Vert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  <w:shd w:val="clear" w:color="auto" w:fill="C2C9DD" w:themeFill="accent1" w:themeFillTint="3F"/>
      </w:tcPr>
    </w:tblStylePr>
    <w:tblStylePr w:type="band1Horz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  <w:insideV w:val="single" w:sz="8" w:space="0" w:color="2E3854" w:themeColor="accent1"/>
        </w:tcBorders>
        <w:shd w:val="clear" w:color="auto" w:fill="C2C9DD" w:themeFill="accent1" w:themeFillTint="3F"/>
      </w:tcPr>
    </w:tblStylePr>
    <w:tblStylePr w:type="band2Horz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  <w:insideV w:val="single" w:sz="8" w:space="0" w:color="2E3854" w:themeColor="accent1"/>
        </w:tcBorders>
      </w:tcPr>
    </w:tblStylePr>
  </w:style>
  <w:style w:type="table" w:styleId="Lichtraster-accent2">
    <w:name w:val="Light Grid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  <w:insideH w:val="single" w:sz="8" w:space="0" w:color="66E09F" w:themeColor="accent2"/>
        <w:insideV w:val="single" w:sz="8" w:space="0" w:color="66E09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18" w:space="0" w:color="66E09F" w:themeColor="accent2"/>
          <w:right w:val="single" w:sz="8" w:space="0" w:color="66E09F" w:themeColor="accent2"/>
          <w:insideH w:val="nil"/>
          <w:insideV w:val="single" w:sz="8" w:space="0" w:color="66E09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  <w:insideH w:val="nil"/>
          <w:insideV w:val="single" w:sz="8" w:space="0" w:color="66E09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  <w:tblStylePr w:type="band1Vert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  <w:shd w:val="clear" w:color="auto" w:fill="D9F7E7" w:themeFill="accent2" w:themeFillTint="3F"/>
      </w:tcPr>
    </w:tblStylePr>
    <w:tblStylePr w:type="band1Horz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  <w:insideV w:val="single" w:sz="8" w:space="0" w:color="66E09F" w:themeColor="accent2"/>
        </w:tcBorders>
        <w:shd w:val="clear" w:color="auto" w:fill="D9F7E7" w:themeFill="accent2" w:themeFillTint="3F"/>
      </w:tcPr>
    </w:tblStylePr>
    <w:tblStylePr w:type="band2Horz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  <w:insideV w:val="single" w:sz="8" w:space="0" w:color="66E09F" w:themeColor="accent2"/>
        </w:tcBorders>
      </w:tcPr>
    </w:tblStylePr>
  </w:style>
  <w:style w:type="table" w:styleId="Lichtraster-accent3">
    <w:name w:val="Light Grid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  <w:insideH w:val="single" w:sz="8" w:space="0" w:color="2E3854" w:themeColor="accent3"/>
        <w:insideV w:val="single" w:sz="8" w:space="0" w:color="2E385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18" w:space="0" w:color="2E3854" w:themeColor="accent3"/>
          <w:right w:val="single" w:sz="8" w:space="0" w:color="2E3854" w:themeColor="accent3"/>
          <w:insideH w:val="nil"/>
          <w:insideV w:val="single" w:sz="8" w:space="0" w:color="2E385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  <w:insideH w:val="nil"/>
          <w:insideV w:val="single" w:sz="8" w:space="0" w:color="2E385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  <w:tblStylePr w:type="band1Vert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  <w:shd w:val="clear" w:color="auto" w:fill="C2C9DD" w:themeFill="accent3" w:themeFillTint="3F"/>
      </w:tcPr>
    </w:tblStylePr>
    <w:tblStylePr w:type="band1Horz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  <w:insideV w:val="single" w:sz="8" w:space="0" w:color="2E3854" w:themeColor="accent3"/>
        </w:tcBorders>
        <w:shd w:val="clear" w:color="auto" w:fill="C2C9DD" w:themeFill="accent3" w:themeFillTint="3F"/>
      </w:tcPr>
    </w:tblStylePr>
    <w:tblStylePr w:type="band2Horz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  <w:insideV w:val="single" w:sz="8" w:space="0" w:color="2E3854" w:themeColor="accent3"/>
        </w:tcBorders>
      </w:tcPr>
    </w:tblStylePr>
  </w:style>
  <w:style w:type="table" w:styleId="Lichtraster-accent4">
    <w:name w:val="Light Grid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  <w:insideH w:val="single" w:sz="8" w:space="0" w:color="66E09F" w:themeColor="accent4"/>
        <w:insideV w:val="single" w:sz="8" w:space="0" w:color="66E0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18" w:space="0" w:color="66E09F" w:themeColor="accent4"/>
          <w:right w:val="single" w:sz="8" w:space="0" w:color="66E09F" w:themeColor="accent4"/>
          <w:insideH w:val="nil"/>
          <w:insideV w:val="single" w:sz="8" w:space="0" w:color="66E0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  <w:insideH w:val="nil"/>
          <w:insideV w:val="single" w:sz="8" w:space="0" w:color="66E0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  <w:tblStylePr w:type="band1Vert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  <w:shd w:val="clear" w:color="auto" w:fill="D9F7E7" w:themeFill="accent4" w:themeFillTint="3F"/>
      </w:tcPr>
    </w:tblStylePr>
    <w:tblStylePr w:type="band1Horz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  <w:insideV w:val="single" w:sz="8" w:space="0" w:color="66E09F" w:themeColor="accent4"/>
        </w:tcBorders>
        <w:shd w:val="clear" w:color="auto" w:fill="D9F7E7" w:themeFill="accent4" w:themeFillTint="3F"/>
      </w:tcPr>
    </w:tblStylePr>
    <w:tblStylePr w:type="band2Horz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  <w:insideV w:val="single" w:sz="8" w:space="0" w:color="66E09F" w:themeColor="accent4"/>
        </w:tcBorders>
      </w:tcPr>
    </w:tblStylePr>
  </w:style>
  <w:style w:type="table" w:styleId="Lichtraster-accent5">
    <w:name w:val="Light Grid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  <w:insideH w:val="single" w:sz="8" w:space="0" w:color="2E3854" w:themeColor="accent5"/>
        <w:insideV w:val="single" w:sz="8" w:space="0" w:color="2E385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18" w:space="0" w:color="2E3854" w:themeColor="accent5"/>
          <w:right w:val="single" w:sz="8" w:space="0" w:color="2E3854" w:themeColor="accent5"/>
          <w:insideH w:val="nil"/>
          <w:insideV w:val="single" w:sz="8" w:space="0" w:color="2E385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  <w:insideH w:val="nil"/>
          <w:insideV w:val="single" w:sz="8" w:space="0" w:color="2E385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  <w:tblStylePr w:type="band1Vert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  <w:shd w:val="clear" w:color="auto" w:fill="C2C9DD" w:themeFill="accent5" w:themeFillTint="3F"/>
      </w:tcPr>
    </w:tblStylePr>
    <w:tblStylePr w:type="band1Horz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  <w:insideV w:val="single" w:sz="8" w:space="0" w:color="2E3854" w:themeColor="accent5"/>
        </w:tcBorders>
        <w:shd w:val="clear" w:color="auto" w:fill="C2C9DD" w:themeFill="accent5" w:themeFillTint="3F"/>
      </w:tcPr>
    </w:tblStylePr>
    <w:tblStylePr w:type="band2Horz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  <w:insideV w:val="single" w:sz="8" w:space="0" w:color="2E3854" w:themeColor="accent5"/>
        </w:tcBorders>
      </w:tcPr>
    </w:tblStylePr>
  </w:style>
  <w:style w:type="table" w:styleId="Lichtraster-accent6">
    <w:name w:val="Light Grid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  <w:insideH w:val="single" w:sz="8" w:space="0" w:color="66E09F" w:themeColor="accent6"/>
        <w:insideV w:val="single" w:sz="8" w:space="0" w:color="66E0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18" w:space="0" w:color="66E09F" w:themeColor="accent6"/>
          <w:right w:val="single" w:sz="8" w:space="0" w:color="66E09F" w:themeColor="accent6"/>
          <w:insideH w:val="nil"/>
          <w:insideV w:val="single" w:sz="8" w:space="0" w:color="66E0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  <w:insideH w:val="nil"/>
          <w:insideV w:val="single" w:sz="8" w:space="0" w:color="66E0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  <w:tblStylePr w:type="band1Vert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  <w:shd w:val="clear" w:color="auto" w:fill="D9F7E7" w:themeFill="accent6" w:themeFillTint="3F"/>
      </w:tcPr>
    </w:tblStylePr>
    <w:tblStylePr w:type="band1Horz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  <w:insideV w:val="single" w:sz="8" w:space="0" w:color="66E09F" w:themeColor="accent6"/>
        </w:tcBorders>
        <w:shd w:val="clear" w:color="auto" w:fill="D9F7E7" w:themeFill="accent6" w:themeFillTint="3F"/>
      </w:tcPr>
    </w:tblStylePr>
    <w:tblStylePr w:type="band2Horz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  <w:insideV w:val="single" w:sz="8" w:space="0" w:color="66E09F" w:themeColor="accent6"/>
        </w:tcBorders>
      </w:tcPr>
    </w:tblStylePr>
  </w:style>
  <w:style w:type="table" w:styleId="Lichtearcering">
    <w:name w:val="Light Shading"/>
    <w:basedOn w:val="Standaardtabel"/>
    <w:uiPriority w:val="99"/>
    <w:rsid w:val="001D6A1E"/>
    <w:pPr>
      <w:spacing w:line="240" w:lineRule="auto"/>
    </w:pPr>
    <w:rPr>
      <w:color w:val="1A1717" w:themeColor="text1" w:themeShade="BF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</w:style>
  <w:style w:type="table" w:styleId="Lichtearcering-accent1">
    <w:name w:val="Light Shading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8" w:space="0" w:color="2E3854" w:themeColor="accent1"/>
        <w:bottom w:val="single" w:sz="8" w:space="0" w:color="2E38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1"/>
          <w:left w:val="nil"/>
          <w:bottom w:val="single" w:sz="8" w:space="0" w:color="2E38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1"/>
          <w:left w:val="nil"/>
          <w:bottom w:val="single" w:sz="8" w:space="0" w:color="2E38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</w:style>
  <w:style w:type="table" w:styleId="Lichtearcering-accent2">
    <w:name w:val="Light Shading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8" w:space="0" w:color="66E09F" w:themeColor="accent2"/>
        <w:bottom w:val="single" w:sz="8" w:space="0" w:color="66E09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2"/>
          <w:left w:val="nil"/>
          <w:bottom w:val="single" w:sz="8" w:space="0" w:color="66E09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2"/>
          <w:left w:val="nil"/>
          <w:bottom w:val="single" w:sz="8" w:space="0" w:color="66E09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</w:style>
  <w:style w:type="table" w:styleId="Lichtearcering-accent3">
    <w:name w:val="Light Shading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8" w:space="0" w:color="2E3854" w:themeColor="accent3"/>
        <w:bottom w:val="single" w:sz="8" w:space="0" w:color="2E385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3"/>
          <w:left w:val="nil"/>
          <w:bottom w:val="single" w:sz="8" w:space="0" w:color="2E385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3"/>
          <w:left w:val="nil"/>
          <w:bottom w:val="single" w:sz="8" w:space="0" w:color="2E385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</w:style>
  <w:style w:type="table" w:styleId="Lichtearcering-accent4">
    <w:name w:val="Light Shading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8" w:space="0" w:color="66E09F" w:themeColor="accent4"/>
        <w:bottom w:val="single" w:sz="8" w:space="0" w:color="66E0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4"/>
          <w:left w:val="nil"/>
          <w:bottom w:val="single" w:sz="8" w:space="0" w:color="66E0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4"/>
          <w:left w:val="nil"/>
          <w:bottom w:val="single" w:sz="8" w:space="0" w:color="66E0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</w:style>
  <w:style w:type="table" w:styleId="Lichtearcering-accent5">
    <w:name w:val="Light Shading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8" w:space="0" w:color="2E3854" w:themeColor="accent5"/>
        <w:bottom w:val="single" w:sz="8" w:space="0" w:color="2E385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5"/>
          <w:left w:val="nil"/>
          <w:bottom w:val="single" w:sz="8" w:space="0" w:color="2E385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5"/>
          <w:left w:val="nil"/>
          <w:bottom w:val="single" w:sz="8" w:space="0" w:color="2E385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</w:style>
  <w:style w:type="table" w:styleId="Lichtearcering-accent6">
    <w:name w:val="Light Shading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8" w:space="0" w:color="66E09F" w:themeColor="accent6"/>
        <w:bottom w:val="single" w:sz="8" w:space="0" w:color="66E0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6"/>
          <w:left w:val="nil"/>
          <w:bottom w:val="single" w:sz="8" w:space="0" w:color="66E0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6"/>
          <w:left w:val="nil"/>
          <w:bottom w:val="single" w:sz="8" w:space="0" w:color="66E0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</w:style>
  <w:style w:type="table" w:styleId="Lichtelijst">
    <w:name w:val="Light Lis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</w:style>
  <w:style w:type="table" w:styleId="Lichtelijst-accent1">
    <w:name w:val="Light Lis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8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  <w:tblStylePr w:type="band1Horz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</w:style>
  <w:style w:type="table" w:styleId="Lichtelijst-accent2">
    <w:name w:val="Light Lis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E09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  <w:tblStylePr w:type="band1Horz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</w:style>
  <w:style w:type="table" w:styleId="Lichtelijst-accent3">
    <w:name w:val="Light Lis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85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  <w:tblStylePr w:type="band1Horz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</w:style>
  <w:style w:type="table" w:styleId="Lichtelijst-accent4">
    <w:name w:val="Light Lis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E0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  <w:tblStylePr w:type="band1Horz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</w:style>
  <w:style w:type="table" w:styleId="Lichtelijst-accent5">
    <w:name w:val="Light Lis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85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  <w:tblStylePr w:type="band1Horz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</w:style>
  <w:style w:type="table" w:styleId="Lichtelijst-accent6">
    <w:name w:val="Light Lis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E0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  <w:tblStylePr w:type="band1Horz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</w:style>
  <w:style w:type="table" w:styleId="Lijsttabel1licht">
    <w:name w:val="List Table 1 Ligh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1licht-Accent1">
    <w:name w:val="List Table 1 Ligh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B7DA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1licht-Accent2">
    <w:name w:val="List Table 1 Ligh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ECC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1licht-Accent3">
    <w:name w:val="List Table 1 Ligh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B7DA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1licht-Accent4">
    <w:name w:val="List Table 1 Ligh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EC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1licht-Accent5">
    <w:name w:val="List Table 1 Ligh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B7DA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1licht-Accent6">
    <w:name w:val="List Table 1 Ligh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EC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2">
    <w:name w:val="List Table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bottom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2-Accent1">
    <w:name w:val="List Table 2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bottom w:val="single" w:sz="4" w:space="0" w:color="6B7DAE" w:themeColor="accent1" w:themeTint="99"/>
        <w:insideH w:val="single" w:sz="4" w:space="0" w:color="6B7DA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2-Accent2">
    <w:name w:val="List Table 2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bottom w:val="single" w:sz="4" w:space="0" w:color="A2ECC5" w:themeColor="accent2" w:themeTint="99"/>
        <w:insideH w:val="single" w:sz="4" w:space="0" w:color="A2ECC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2-Accent3">
    <w:name w:val="List Table 2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bottom w:val="single" w:sz="4" w:space="0" w:color="6B7DAE" w:themeColor="accent3" w:themeTint="99"/>
        <w:insideH w:val="single" w:sz="4" w:space="0" w:color="6B7DA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2-Accent4">
    <w:name w:val="List Table 2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bottom w:val="single" w:sz="4" w:space="0" w:color="A2ECC5" w:themeColor="accent4" w:themeTint="99"/>
        <w:insideH w:val="single" w:sz="4" w:space="0" w:color="A2EC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2-Accent5">
    <w:name w:val="List Table 2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bottom w:val="single" w:sz="4" w:space="0" w:color="6B7DAE" w:themeColor="accent5" w:themeTint="99"/>
        <w:insideH w:val="single" w:sz="4" w:space="0" w:color="6B7DA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2-Accent6">
    <w:name w:val="List Table 2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bottom w:val="single" w:sz="4" w:space="0" w:color="A2ECC5" w:themeColor="accent6" w:themeTint="99"/>
        <w:insideH w:val="single" w:sz="4" w:space="0" w:color="A2ECC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3">
    <w:name w:val="List Table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31F20" w:themeColor="text1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1F20" w:themeColor="text1"/>
          <w:right w:val="single" w:sz="4" w:space="0" w:color="231F20" w:themeColor="text1"/>
        </w:tcBorders>
      </w:tcPr>
    </w:tblStylePr>
    <w:tblStylePr w:type="band1Horz">
      <w:tblPr/>
      <w:tcPr>
        <w:tcBorders>
          <w:top w:val="single" w:sz="4" w:space="0" w:color="231F20" w:themeColor="text1"/>
          <w:bottom w:val="single" w:sz="4" w:space="0" w:color="231F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1F20" w:themeColor="text1"/>
          <w:left w:val="nil"/>
        </w:tcBorders>
      </w:tcPr>
    </w:tblStylePr>
    <w:tblStylePr w:type="swCell">
      <w:tblPr/>
      <w:tcPr>
        <w:tcBorders>
          <w:top w:val="double" w:sz="4" w:space="0" w:color="231F2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E3854" w:themeColor="accent1"/>
        <w:left w:val="single" w:sz="4" w:space="0" w:color="2E3854" w:themeColor="accent1"/>
        <w:bottom w:val="single" w:sz="4" w:space="0" w:color="2E3854" w:themeColor="accent1"/>
        <w:right w:val="single" w:sz="4" w:space="0" w:color="2E38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854" w:themeFill="accent1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854" w:themeColor="accent1"/>
          <w:right w:val="single" w:sz="4" w:space="0" w:color="2E3854" w:themeColor="accent1"/>
        </w:tcBorders>
      </w:tcPr>
    </w:tblStylePr>
    <w:tblStylePr w:type="band1Horz">
      <w:tblPr/>
      <w:tcPr>
        <w:tcBorders>
          <w:top w:val="single" w:sz="4" w:space="0" w:color="2E3854" w:themeColor="accent1"/>
          <w:bottom w:val="single" w:sz="4" w:space="0" w:color="2E38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854" w:themeColor="accent1"/>
          <w:left w:val="nil"/>
        </w:tcBorders>
      </w:tcPr>
    </w:tblStylePr>
    <w:tblStylePr w:type="swCell">
      <w:tblPr/>
      <w:tcPr>
        <w:tcBorders>
          <w:top w:val="double" w:sz="4" w:space="0" w:color="2E3854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6E09F" w:themeColor="accent2"/>
        <w:left w:val="single" w:sz="4" w:space="0" w:color="66E09F" w:themeColor="accent2"/>
        <w:bottom w:val="single" w:sz="4" w:space="0" w:color="66E09F" w:themeColor="accent2"/>
        <w:right w:val="single" w:sz="4" w:space="0" w:color="66E09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E09F" w:themeFill="accent2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E09F" w:themeColor="accent2"/>
          <w:right w:val="single" w:sz="4" w:space="0" w:color="66E09F" w:themeColor="accent2"/>
        </w:tcBorders>
      </w:tcPr>
    </w:tblStylePr>
    <w:tblStylePr w:type="band1Horz">
      <w:tblPr/>
      <w:tcPr>
        <w:tcBorders>
          <w:top w:val="single" w:sz="4" w:space="0" w:color="66E09F" w:themeColor="accent2"/>
          <w:bottom w:val="single" w:sz="4" w:space="0" w:color="66E09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E09F" w:themeColor="accent2"/>
          <w:left w:val="nil"/>
        </w:tcBorders>
      </w:tcPr>
    </w:tblStylePr>
    <w:tblStylePr w:type="swCell">
      <w:tblPr/>
      <w:tcPr>
        <w:tcBorders>
          <w:top w:val="double" w:sz="4" w:space="0" w:color="66E09F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E3854" w:themeColor="accent3"/>
        <w:left w:val="single" w:sz="4" w:space="0" w:color="2E3854" w:themeColor="accent3"/>
        <w:bottom w:val="single" w:sz="4" w:space="0" w:color="2E3854" w:themeColor="accent3"/>
        <w:right w:val="single" w:sz="4" w:space="0" w:color="2E385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854" w:themeFill="accent3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854" w:themeColor="accent3"/>
          <w:right w:val="single" w:sz="4" w:space="0" w:color="2E3854" w:themeColor="accent3"/>
        </w:tcBorders>
      </w:tcPr>
    </w:tblStylePr>
    <w:tblStylePr w:type="band1Horz">
      <w:tblPr/>
      <w:tcPr>
        <w:tcBorders>
          <w:top w:val="single" w:sz="4" w:space="0" w:color="2E3854" w:themeColor="accent3"/>
          <w:bottom w:val="single" w:sz="4" w:space="0" w:color="2E385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854" w:themeColor="accent3"/>
          <w:left w:val="nil"/>
        </w:tcBorders>
      </w:tcPr>
    </w:tblStylePr>
    <w:tblStylePr w:type="swCell">
      <w:tblPr/>
      <w:tcPr>
        <w:tcBorders>
          <w:top w:val="double" w:sz="4" w:space="0" w:color="2E3854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6E09F" w:themeColor="accent4"/>
        <w:left w:val="single" w:sz="4" w:space="0" w:color="66E09F" w:themeColor="accent4"/>
        <w:bottom w:val="single" w:sz="4" w:space="0" w:color="66E09F" w:themeColor="accent4"/>
        <w:right w:val="single" w:sz="4" w:space="0" w:color="66E09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E09F" w:themeFill="accent4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E09F" w:themeColor="accent4"/>
          <w:right w:val="single" w:sz="4" w:space="0" w:color="66E09F" w:themeColor="accent4"/>
        </w:tcBorders>
      </w:tcPr>
    </w:tblStylePr>
    <w:tblStylePr w:type="band1Horz">
      <w:tblPr/>
      <w:tcPr>
        <w:tcBorders>
          <w:top w:val="single" w:sz="4" w:space="0" w:color="66E09F" w:themeColor="accent4"/>
          <w:bottom w:val="single" w:sz="4" w:space="0" w:color="66E0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E09F" w:themeColor="accent4"/>
          <w:left w:val="nil"/>
        </w:tcBorders>
      </w:tcPr>
    </w:tblStylePr>
    <w:tblStylePr w:type="swCell">
      <w:tblPr/>
      <w:tcPr>
        <w:tcBorders>
          <w:top w:val="double" w:sz="4" w:space="0" w:color="66E09F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E3854" w:themeColor="accent5"/>
        <w:left w:val="single" w:sz="4" w:space="0" w:color="2E3854" w:themeColor="accent5"/>
        <w:bottom w:val="single" w:sz="4" w:space="0" w:color="2E3854" w:themeColor="accent5"/>
        <w:right w:val="single" w:sz="4" w:space="0" w:color="2E385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854" w:themeFill="accent5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854" w:themeColor="accent5"/>
          <w:right w:val="single" w:sz="4" w:space="0" w:color="2E3854" w:themeColor="accent5"/>
        </w:tcBorders>
      </w:tcPr>
    </w:tblStylePr>
    <w:tblStylePr w:type="band1Horz">
      <w:tblPr/>
      <w:tcPr>
        <w:tcBorders>
          <w:top w:val="single" w:sz="4" w:space="0" w:color="2E3854" w:themeColor="accent5"/>
          <w:bottom w:val="single" w:sz="4" w:space="0" w:color="2E385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854" w:themeColor="accent5"/>
          <w:left w:val="nil"/>
        </w:tcBorders>
      </w:tcPr>
    </w:tblStylePr>
    <w:tblStylePr w:type="swCell">
      <w:tblPr/>
      <w:tcPr>
        <w:tcBorders>
          <w:top w:val="double" w:sz="4" w:space="0" w:color="2E3854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6E09F" w:themeColor="accent6"/>
        <w:left w:val="single" w:sz="4" w:space="0" w:color="66E09F" w:themeColor="accent6"/>
        <w:bottom w:val="single" w:sz="4" w:space="0" w:color="66E09F" w:themeColor="accent6"/>
        <w:right w:val="single" w:sz="4" w:space="0" w:color="66E0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E09F" w:themeFill="accent6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E09F" w:themeColor="accent6"/>
          <w:right w:val="single" w:sz="4" w:space="0" w:color="66E09F" w:themeColor="accent6"/>
        </w:tcBorders>
      </w:tcPr>
    </w:tblStylePr>
    <w:tblStylePr w:type="band1Horz">
      <w:tblPr/>
      <w:tcPr>
        <w:tcBorders>
          <w:top w:val="single" w:sz="4" w:space="0" w:color="66E09F" w:themeColor="accent6"/>
          <w:bottom w:val="single" w:sz="4" w:space="0" w:color="66E0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E09F" w:themeColor="accent6"/>
          <w:left w:val="nil"/>
        </w:tcBorders>
      </w:tcPr>
    </w:tblStylePr>
    <w:tblStylePr w:type="swCell">
      <w:tblPr/>
      <w:tcPr>
        <w:tcBorders>
          <w:top w:val="double" w:sz="4" w:space="0" w:color="66E09F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4-Accent1">
    <w:name w:val="List Table 4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1"/>
          <w:left w:val="single" w:sz="4" w:space="0" w:color="2E3854" w:themeColor="accent1"/>
          <w:bottom w:val="single" w:sz="4" w:space="0" w:color="2E3854" w:themeColor="accent1"/>
          <w:right w:val="single" w:sz="4" w:space="0" w:color="2E3854" w:themeColor="accent1"/>
          <w:insideH w:val="nil"/>
        </w:tcBorders>
        <w:shd w:val="clear" w:color="auto" w:fill="2E3854" w:themeFill="accent1"/>
      </w:tcPr>
    </w:tblStylePr>
    <w:tblStylePr w:type="lastRow">
      <w:rPr>
        <w:b/>
        <w:bCs/>
      </w:rPr>
      <w:tblPr/>
      <w:tcPr>
        <w:tcBorders>
          <w:top w:val="double" w:sz="4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4-Accent2">
    <w:name w:val="List Table 4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2"/>
          <w:left w:val="single" w:sz="4" w:space="0" w:color="66E09F" w:themeColor="accent2"/>
          <w:bottom w:val="single" w:sz="4" w:space="0" w:color="66E09F" w:themeColor="accent2"/>
          <w:right w:val="single" w:sz="4" w:space="0" w:color="66E09F" w:themeColor="accent2"/>
          <w:insideH w:val="nil"/>
        </w:tcBorders>
        <w:shd w:val="clear" w:color="auto" w:fill="66E09F" w:themeFill="accent2"/>
      </w:tcPr>
    </w:tblStylePr>
    <w:tblStylePr w:type="lastRow">
      <w:rPr>
        <w:b/>
        <w:bCs/>
      </w:rPr>
      <w:tblPr/>
      <w:tcPr>
        <w:tcBorders>
          <w:top w:val="double" w:sz="4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4-Accent3">
    <w:name w:val="List Table 4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3"/>
          <w:left w:val="single" w:sz="4" w:space="0" w:color="2E3854" w:themeColor="accent3"/>
          <w:bottom w:val="single" w:sz="4" w:space="0" w:color="2E3854" w:themeColor="accent3"/>
          <w:right w:val="single" w:sz="4" w:space="0" w:color="2E3854" w:themeColor="accent3"/>
          <w:insideH w:val="nil"/>
        </w:tcBorders>
        <w:shd w:val="clear" w:color="auto" w:fill="2E3854" w:themeFill="accent3"/>
      </w:tcPr>
    </w:tblStylePr>
    <w:tblStylePr w:type="lastRow">
      <w:rPr>
        <w:b/>
        <w:bCs/>
      </w:rPr>
      <w:tblPr/>
      <w:tcPr>
        <w:tcBorders>
          <w:top w:val="double" w:sz="4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4-Accent4">
    <w:name w:val="List Table 4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4"/>
          <w:left w:val="single" w:sz="4" w:space="0" w:color="66E09F" w:themeColor="accent4"/>
          <w:bottom w:val="single" w:sz="4" w:space="0" w:color="66E09F" w:themeColor="accent4"/>
          <w:right w:val="single" w:sz="4" w:space="0" w:color="66E09F" w:themeColor="accent4"/>
          <w:insideH w:val="nil"/>
        </w:tcBorders>
        <w:shd w:val="clear" w:color="auto" w:fill="66E09F" w:themeFill="accent4"/>
      </w:tcPr>
    </w:tblStylePr>
    <w:tblStylePr w:type="lastRow">
      <w:rPr>
        <w:b/>
        <w:bCs/>
      </w:rPr>
      <w:tblPr/>
      <w:tcPr>
        <w:tcBorders>
          <w:top w:val="double" w:sz="4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4-Accent5">
    <w:name w:val="List Table 4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5"/>
          <w:left w:val="single" w:sz="4" w:space="0" w:color="2E3854" w:themeColor="accent5"/>
          <w:bottom w:val="single" w:sz="4" w:space="0" w:color="2E3854" w:themeColor="accent5"/>
          <w:right w:val="single" w:sz="4" w:space="0" w:color="2E3854" w:themeColor="accent5"/>
          <w:insideH w:val="nil"/>
        </w:tcBorders>
        <w:shd w:val="clear" w:color="auto" w:fill="2E3854" w:themeFill="accent5"/>
      </w:tcPr>
    </w:tblStylePr>
    <w:tblStylePr w:type="lastRow">
      <w:rPr>
        <w:b/>
        <w:bCs/>
      </w:rPr>
      <w:tblPr/>
      <w:tcPr>
        <w:tcBorders>
          <w:top w:val="double" w:sz="4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4-Accent6">
    <w:name w:val="List Table 4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6"/>
          <w:left w:val="single" w:sz="4" w:space="0" w:color="66E09F" w:themeColor="accent6"/>
          <w:bottom w:val="single" w:sz="4" w:space="0" w:color="66E09F" w:themeColor="accent6"/>
          <w:right w:val="single" w:sz="4" w:space="0" w:color="66E09F" w:themeColor="accent6"/>
          <w:insideH w:val="nil"/>
        </w:tcBorders>
        <w:shd w:val="clear" w:color="auto" w:fill="66E09F" w:themeFill="accent6"/>
      </w:tcPr>
    </w:tblStylePr>
    <w:tblStylePr w:type="lastRow">
      <w:rPr>
        <w:b/>
        <w:bCs/>
      </w:rPr>
      <w:tblPr/>
      <w:tcPr>
        <w:tcBorders>
          <w:top w:val="double" w:sz="4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5donker">
    <w:name w:val="List Table 5 Dark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1F20" w:themeColor="text1"/>
        <w:left w:val="single" w:sz="24" w:space="0" w:color="231F20" w:themeColor="text1"/>
        <w:bottom w:val="single" w:sz="24" w:space="0" w:color="231F20" w:themeColor="text1"/>
        <w:right w:val="single" w:sz="24" w:space="0" w:color="231F20" w:themeColor="text1"/>
      </w:tblBorders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E3854" w:themeColor="accent1"/>
        <w:left w:val="single" w:sz="24" w:space="0" w:color="2E3854" w:themeColor="accent1"/>
        <w:bottom w:val="single" w:sz="24" w:space="0" w:color="2E3854" w:themeColor="accent1"/>
        <w:right w:val="single" w:sz="24" w:space="0" w:color="2E3854" w:themeColor="accent1"/>
      </w:tblBorders>
    </w:tblPr>
    <w:tcPr>
      <w:shd w:val="clear" w:color="auto" w:fill="2E38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E09F" w:themeColor="accent2"/>
        <w:left w:val="single" w:sz="24" w:space="0" w:color="66E09F" w:themeColor="accent2"/>
        <w:bottom w:val="single" w:sz="24" w:space="0" w:color="66E09F" w:themeColor="accent2"/>
        <w:right w:val="single" w:sz="24" w:space="0" w:color="66E09F" w:themeColor="accent2"/>
      </w:tblBorders>
    </w:tblPr>
    <w:tcPr>
      <w:shd w:val="clear" w:color="auto" w:fill="66E09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E3854" w:themeColor="accent3"/>
        <w:left w:val="single" w:sz="24" w:space="0" w:color="2E3854" w:themeColor="accent3"/>
        <w:bottom w:val="single" w:sz="24" w:space="0" w:color="2E3854" w:themeColor="accent3"/>
        <w:right w:val="single" w:sz="24" w:space="0" w:color="2E3854" w:themeColor="accent3"/>
      </w:tblBorders>
    </w:tblPr>
    <w:tcPr>
      <w:shd w:val="clear" w:color="auto" w:fill="2E385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E09F" w:themeColor="accent4"/>
        <w:left w:val="single" w:sz="24" w:space="0" w:color="66E09F" w:themeColor="accent4"/>
        <w:bottom w:val="single" w:sz="24" w:space="0" w:color="66E09F" w:themeColor="accent4"/>
        <w:right w:val="single" w:sz="24" w:space="0" w:color="66E09F" w:themeColor="accent4"/>
      </w:tblBorders>
    </w:tblPr>
    <w:tcPr>
      <w:shd w:val="clear" w:color="auto" w:fill="66E09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E3854" w:themeColor="accent5"/>
        <w:left w:val="single" w:sz="24" w:space="0" w:color="2E3854" w:themeColor="accent5"/>
        <w:bottom w:val="single" w:sz="24" w:space="0" w:color="2E3854" w:themeColor="accent5"/>
        <w:right w:val="single" w:sz="24" w:space="0" w:color="2E3854" w:themeColor="accent5"/>
      </w:tblBorders>
    </w:tblPr>
    <w:tcPr>
      <w:shd w:val="clear" w:color="auto" w:fill="2E385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E09F" w:themeColor="accent6"/>
        <w:left w:val="single" w:sz="24" w:space="0" w:color="66E09F" w:themeColor="accent6"/>
        <w:bottom w:val="single" w:sz="24" w:space="0" w:color="66E09F" w:themeColor="accent6"/>
        <w:right w:val="single" w:sz="24" w:space="0" w:color="66E09F" w:themeColor="accent6"/>
      </w:tblBorders>
    </w:tblPr>
    <w:tcPr>
      <w:shd w:val="clear" w:color="auto" w:fill="66E0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31F20" w:themeColor="text1"/>
        <w:bottom w:val="single" w:sz="4" w:space="0" w:color="231F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31F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4" w:space="0" w:color="2E3854" w:themeColor="accent1"/>
        <w:bottom w:val="single" w:sz="4" w:space="0" w:color="2E38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E38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4" w:space="0" w:color="66E09F" w:themeColor="accent2"/>
        <w:bottom w:val="single" w:sz="4" w:space="0" w:color="66E09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6E09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4" w:space="0" w:color="2E3854" w:themeColor="accent3"/>
        <w:bottom w:val="single" w:sz="4" w:space="0" w:color="2E385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E385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4" w:space="0" w:color="66E09F" w:themeColor="accent4"/>
        <w:bottom w:val="single" w:sz="4" w:space="0" w:color="66E0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E0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4" w:space="0" w:color="2E3854" w:themeColor="accent5"/>
        <w:bottom w:val="single" w:sz="4" w:space="0" w:color="2E385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E385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4" w:space="0" w:color="66E09F" w:themeColor="accent6"/>
        <w:bottom w:val="single" w:sz="4" w:space="0" w:color="66E0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6E0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7kleurrijk">
    <w:name w:val="List Table 7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1F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1F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1F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1F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8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8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8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8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E09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E09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E09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E09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85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85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85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85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E09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E09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E09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E09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85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85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85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85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E0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E0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E0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E0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6888C" w:themeColor="text1" w:themeTint="80"/>
        <w:bottom w:val="single" w:sz="4" w:space="0" w:color="96888C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688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2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1Horz">
      <w:tblPr/>
      <w:tcPr>
        <w:tcBorders>
          <w:top w:val="single" w:sz="4" w:space="0" w:color="96888C" w:themeColor="text1" w:themeTint="80"/>
          <w:bottom w:val="single" w:sz="4" w:space="0" w:color="96888C" w:themeColor="text1" w:themeTint="80"/>
        </w:tcBorders>
      </w:tcPr>
    </w:tblStylePr>
  </w:style>
  <w:style w:type="table" w:styleId="Onopgemaaktetabel3">
    <w:name w:val="Plain Table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6888C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88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88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88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88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">
    <w:name w:val="Grid Table 1 Ligh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BA0A3" w:themeColor="text1" w:themeTint="66"/>
        <w:left w:val="single" w:sz="4" w:space="0" w:color="ABA0A3" w:themeColor="text1" w:themeTint="66"/>
        <w:bottom w:val="single" w:sz="4" w:space="0" w:color="ABA0A3" w:themeColor="text1" w:themeTint="66"/>
        <w:right w:val="single" w:sz="4" w:space="0" w:color="ABA0A3" w:themeColor="text1" w:themeTint="66"/>
        <w:insideH w:val="single" w:sz="4" w:space="0" w:color="ABA0A3" w:themeColor="text1" w:themeTint="66"/>
        <w:insideV w:val="single" w:sz="4" w:space="0" w:color="ABA0A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CA8C9" w:themeColor="accent1" w:themeTint="66"/>
        <w:left w:val="single" w:sz="4" w:space="0" w:color="9CA8C9" w:themeColor="accent1" w:themeTint="66"/>
        <w:bottom w:val="single" w:sz="4" w:space="0" w:color="9CA8C9" w:themeColor="accent1" w:themeTint="66"/>
        <w:right w:val="single" w:sz="4" w:space="0" w:color="9CA8C9" w:themeColor="accent1" w:themeTint="66"/>
        <w:insideH w:val="single" w:sz="4" w:space="0" w:color="9CA8C9" w:themeColor="accent1" w:themeTint="66"/>
        <w:insideV w:val="single" w:sz="4" w:space="0" w:color="9CA8C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1F2D8" w:themeColor="accent2" w:themeTint="66"/>
        <w:left w:val="single" w:sz="4" w:space="0" w:color="C1F2D8" w:themeColor="accent2" w:themeTint="66"/>
        <w:bottom w:val="single" w:sz="4" w:space="0" w:color="C1F2D8" w:themeColor="accent2" w:themeTint="66"/>
        <w:right w:val="single" w:sz="4" w:space="0" w:color="C1F2D8" w:themeColor="accent2" w:themeTint="66"/>
        <w:insideH w:val="single" w:sz="4" w:space="0" w:color="C1F2D8" w:themeColor="accent2" w:themeTint="66"/>
        <w:insideV w:val="single" w:sz="4" w:space="0" w:color="C1F2D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CA8C9" w:themeColor="accent3" w:themeTint="66"/>
        <w:left w:val="single" w:sz="4" w:space="0" w:color="9CA8C9" w:themeColor="accent3" w:themeTint="66"/>
        <w:bottom w:val="single" w:sz="4" w:space="0" w:color="9CA8C9" w:themeColor="accent3" w:themeTint="66"/>
        <w:right w:val="single" w:sz="4" w:space="0" w:color="9CA8C9" w:themeColor="accent3" w:themeTint="66"/>
        <w:insideH w:val="single" w:sz="4" w:space="0" w:color="9CA8C9" w:themeColor="accent3" w:themeTint="66"/>
        <w:insideV w:val="single" w:sz="4" w:space="0" w:color="9CA8C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1F2D8" w:themeColor="accent4" w:themeTint="66"/>
        <w:left w:val="single" w:sz="4" w:space="0" w:color="C1F2D8" w:themeColor="accent4" w:themeTint="66"/>
        <w:bottom w:val="single" w:sz="4" w:space="0" w:color="C1F2D8" w:themeColor="accent4" w:themeTint="66"/>
        <w:right w:val="single" w:sz="4" w:space="0" w:color="C1F2D8" w:themeColor="accent4" w:themeTint="66"/>
        <w:insideH w:val="single" w:sz="4" w:space="0" w:color="C1F2D8" w:themeColor="accent4" w:themeTint="66"/>
        <w:insideV w:val="single" w:sz="4" w:space="0" w:color="C1F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CA8C9" w:themeColor="accent5" w:themeTint="66"/>
        <w:left w:val="single" w:sz="4" w:space="0" w:color="9CA8C9" w:themeColor="accent5" w:themeTint="66"/>
        <w:bottom w:val="single" w:sz="4" w:space="0" w:color="9CA8C9" w:themeColor="accent5" w:themeTint="66"/>
        <w:right w:val="single" w:sz="4" w:space="0" w:color="9CA8C9" w:themeColor="accent5" w:themeTint="66"/>
        <w:insideH w:val="single" w:sz="4" w:space="0" w:color="9CA8C9" w:themeColor="accent5" w:themeTint="66"/>
        <w:insideV w:val="single" w:sz="4" w:space="0" w:color="9CA8C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1F2D8" w:themeColor="accent6" w:themeTint="66"/>
        <w:left w:val="single" w:sz="4" w:space="0" w:color="C1F2D8" w:themeColor="accent6" w:themeTint="66"/>
        <w:bottom w:val="single" w:sz="4" w:space="0" w:color="C1F2D8" w:themeColor="accent6" w:themeTint="66"/>
        <w:right w:val="single" w:sz="4" w:space="0" w:color="C1F2D8" w:themeColor="accent6" w:themeTint="66"/>
        <w:insideH w:val="single" w:sz="4" w:space="0" w:color="C1F2D8" w:themeColor="accent6" w:themeTint="66"/>
        <w:insideV w:val="single" w:sz="4" w:space="0" w:color="C1F2D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807276" w:themeColor="text1" w:themeTint="99"/>
        <w:bottom w:val="single" w:sz="2" w:space="0" w:color="807276" w:themeColor="text1" w:themeTint="99"/>
        <w:insideH w:val="single" w:sz="2" w:space="0" w:color="807276" w:themeColor="text1" w:themeTint="99"/>
        <w:insideV w:val="single" w:sz="2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727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astertabel2-Accent1">
    <w:name w:val="Grid Table 2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B7DAE" w:themeColor="accent1" w:themeTint="99"/>
        <w:bottom w:val="single" w:sz="2" w:space="0" w:color="6B7DAE" w:themeColor="accent1" w:themeTint="99"/>
        <w:insideH w:val="single" w:sz="2" w:space="0" w:color="6B7DAE" w:themeColor="accent1" w:themeTint="99"/>
        <w:insideV w:val="single" w:sz="2" w:space="0" w:color="6B7DA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B7DA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B7DA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Rastertabel2-Accent2">
    <w:name w:val="Grid Table 2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A2ECC5" w:themeColor="accent2" w:themeTint="99"/>
        <w:bottom w:val="single" w:sz="2" w:space="0" w:color="A2ECC5" w:themeColor="accent2" w:themeTint="99"/>
        <w:insideH w:val="single" w:sz="2" w:space="0" w:color="A2ECC5" w:themeColor="accent2" w:themeTint="99"/>
        <w:insideV w:val="single" w:sz="2" w:space="0" w:color="A2ECC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ECC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ECC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Rastertabel2-Accent3">
    <w:name w:val="Grid Table 2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B7DAE" w:themeColor="accent3" w:themeTint="99"/>
        <w:bottom w:val="single" w:sz="2" w:space="0" w:color="6B7DAE" w:themeColor="accent3" w:themeTint="99"/>
        <w:insideH w:val="single" w:sz="2" w:space="0" w:color="6B7DAE" w:themeColor="accent3" w:themeTint="99"/>
        <w:insideV w:val="single" w:sz="2" w:space="0" w:color="6B7DA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B7DA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B7DA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Rastertabel2-Accent4">
    <w:name w:val="Grid Table 2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A2ECC5" w:themeColor="accent4" w:themeTint="99"/>
        <w:bottom w:val="single" w:sz="2" w:space="0" w:color="A2ECC5" w:themeColor="accent4" w:themeTint="99"/>
        <w:insideH w:val="single" w:sz="2" w:space="0" w:color="A2ECC5" w:themeColor="accent4" w:themeTint="99"/>
        <w:insideV w:val="single" w:sz="2" w:space="0" w:color="A2EC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ECC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ECC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Rastertabel2-Accent5">
    <w:name w:val="Grid Table 2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B7DAE" w:themeColor="accent5" w:themeTint="99"/>
        <w:bottom w:val="single" w:sz="2" w:space="0" w:color="6B7DAE" w:themeColor="accent5" w:themeTint="99"/>
        <w:insideH w:val="single" w:sz="2" w:space="0" w:color="6B7DAE" w:themeColor="accent5" w:themeTint="99"/>
        <w:insideV w:val="single" w:sz="2" w:space="0" w:color="6B7DA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B7DA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B7DA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Rastertabel2-Accent6">
    <w:name w:val="Grid Table 2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A2ECC5" w:themeColor="accent6" w:themeTint="99"/>
        <w:bottom w:val="single" w:sz="2" w:space="0" w:color="A2ECC5" w:themeColor="accent6" w:themeTint="99"/>
        <w:insideH w:val="single" w:sz="2" w:space="0" w:color="A2ECC5" w:themeColor="accent6" w:themeTint="99"/>
        <w:insideV w:val="single" w:sz="2" w:space="0" w:color="A2ECC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ECC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ECC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Rastertabel3">
    <w:name w:val="Grid Table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  <w:tblStylePr w:type="neCell">
      <w:tblPr/>
      <w:tcPr>
        <w:tcBorders>
          <w:bottom w:val="single" w:sz="4" w:space="0" w:color="6B7DAE" w:themeColor="accent1" w:themeTint="99"/>
        </w:tcBorders>
      </w:tcPr>
    </w:tblStylePr>
    <w:tblStylePr w:type="nwCell">
      <w:tblPr/>
      <w:tcPr>
        <w:tcBorders>
          <w:bottom w:val="single" w:sz="4" w:space="0" w:color="6B7DAE" w:themeColor="accent1" w:themeTint="99"/>
        </w:tcBorders>
      </w:tcPr>
    </w:tblStylePr>
    <w:tblStylePr w:type="seCell">
      <w:tblPr/>
      <w:tcPr>
        <w:tcBorders>
          <w:top w:val="single" w:sz="4" w:space="0" w:color="6B7DAE" w:themeColor="accent1" w:themeTint="99"/>
        </w:tcBorders>
      </w:tcPr>
    </w:tblStylePr>
    <w:tblStylePr w:type="swCell">
      <w:tblPr/>
      <w:tcPr>
        <w:tcBorders>
          <w:top w:val="single" w:sz="4" w:space="0" w:color="6B7DAE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  <w:tblStylePr w:type="neCell">
      <w:tblPr/>
      <w:tcPr>
        <w:tcBorders>
          <w:bottom w:val="single" w:sz="4" w:space="0" w:color="A2ECC5" w:themeColor="accent2" w:themeTint="99"/>
        </w:tcBorders>
      </w:tcPr>
    </w:tblStylePr>
    <w:tblStylePr w:type="nwCell">
      <w:tblPr/>
      <w:tcPr>
        <w:tcBorders>
          <w:bottom w:val="single" w:sz="4" w:space="0" w:color="A2ECC5" w:themeColor="accent2" w:themeTint="99"/>
        </w:tcBorders>
      </w:tcPr>
    </w:tblStylePr>
    <w:tblStylePr w:type="seCell">
      <w:tblPr/>
      <w:tcPr>
        <w:tcBorders>
          <w:top w:val="single" w:sz="4" w:space="0" w:color="A2ECC5" w:themeColor="accent2" w:themeTint="99"/>
        </w:tcBorders>
      </w:tcPr>
    </w:tblStylePr>
    <w:tblStylePr w:type="swCell">
      <w:tblPr/>
      <w:tcPr>
        <w:tcBorders>
          <w:top w:val="single" w:sz="4" w:space="0" w:color="A2ECC5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  <w:tblStylePr w:type="neCell">
      <w:tblPr/>
      <w:tcPr>
        <w:tcBorders>
          <w:bottom w:val="single" w:sz="4" w:space="0" w:color="6B7DAE" w:themeColor="accent3" w:themeTint="99"/>
        </w:tcBorders>
      </w:tcPr>
    </w:tblStylePr>
    <w:tblStylePr w:type="nwCell">
      <w:tblPr/>
      <w:tcPr>
        <w:tcBorders>
          <w:bottom w:val="single" w:sz="4" w:space="0" w:color="6B7DAE" w:themeColor="accent3" w:themeTint="99"/>
        </w:tcBorders>
      </w:tcPr>
    </w:tblStylePr>
    <w:tblStylePr w:type="seCell">
      <w:tblPr/>
      <w:tcPr>
        <w:tcBorders>
          <w:top w:val="single" w:sz="4" w:space="0" w:color="6B7DAE" w:themeColor="accent3" w:themeTint="99"/>
        </w:tcBorders>
      </w:tcPr>
    </w:tblStylePr>
    <w:tblStylePr w:type="swCell">
      <w:tblPr/>
      <w:tcPr>
        <w:tcBorders>
          <w:top w:val="single" w:sz="4" w:space="0" w:color="6B7DAE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  <w:tblStylePr w:type="neCell">
      <w:tblPr/>
      <w:tcPr>
        <w:tcBorders>
          <w:bottom w:val="single" w:sz="4" w:space="0" w:color="A2ECC5" w:themeColor="accent4" w:themeTint="99"/>
        </w:tcBorders>
      </w:tcPr>
    </w:tblStylePr>
    <w:tblStylePr w:type="nwCell">
      <w:tblPr/>
      <w:tcPr>
        <w:tcBorders>
          <w:bottom w:val="single" w:sz="4" w:space="0" w:color="A2ECC5" w:themeColor="accent4" w:themeTint="99"/>
        </w:tcBorders>
      </w:tcPr>
    </w:tblStylePr>
    <w:tblStylePr w:type="seCell">
      <w:tblPr/>
      <w:tcPr>
        <w:tcBorders>
          <w:top w:val="single" w:sz="4" w:space="0" w:color="A2ECC5" w:themeColor="accent4" w:themeTint="99"/>
        </w:tcBorders>
      </w:tcPr>
    </w:tblStylePr>
    <w:tblStylePr w:type="swCell">
      <w:tblPr/>
      <w:tcPr>
        <w:tcBorders>
          <w:top w:val="single" w:sz="4" w:space="0" w:color="A2ECC5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  <w:tblStylePr w:type="neCell">
      <w:tblPr/>
      <w:tcPr>
        <w:tcBorders>
          <w:bottom w:val="single" w:sz="4" w:space="0" w:color="6B7DAE" w:themeColor="accent5" w:themeTint="99"/>
        </w:tcBorders>
      </w:tcPr>
    </w:tblStylePr>
    <w:tblStylePr w:type="nwCell">
      <w:tblPr/>
      <w:tcPr>
        <w:tcBorders>
          <w:bottom w:val="single" w:sz="4" w:space="0" w:color="6B7DAE" w:themeColor="accent5" w:themeTint="99"/>
        </w:tcBorders>
      </w:tcPr>
    </w:tblStylePr>
    <w:tblStylePr w:type="seCell">
      <w:tblPr/>
      <w:tcPr>
        <w:tcBorders>
          <w:top w:val="single" w:sz="4" w:space="0" w:color="6B7DAE" w:themeColor="accent5" w:themeTint="99"/>
        </w:tcBorders>
      </w:tcPr>
    </w:tblStylePr>
    <w:tblStylePr w:type="swCell">
      <w:tblPr/>
      <w:tcPr>
        <w:tcBorders>
          <w:top w:val="single" w:sz="4" w:space="0" w:color="6B7DAE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  <w:tblStylePr w:type="neCell">
      <w:tblPr/>
      <w:tcPr>
        <w:tcBorders>
          <w:bottom w:val="single" w:sz="4" w:space="0" w:color="A2ECC5" w:themeColor="accent6" w:themeTint="99"/>
        </w:tcBorders>
      </w:tcPr>
    </w:tblStylePr>
    <w:tblStylePr w:type="nwCell">
      <w:tblPr/>
      <w:tcPr>
        <w:tcBorders>
          <w:bottom w:val="single" w:sz="4" w:space="0" w:color="A2ECC5" w:themeColor="accent6" w:themeTint="99"/>
        </w:tcBorders>
      </w:tcPr>
    </w:tblStylePr>
    <w:tblStylePr w:type="seCell">
      <w:tblPr/>
      <w:tcPr>
        <w:tcBorders>
          <w:top w:val="single" w:sz="4" w:space="0" w:color="A2ECC5" w:themeColor="accent6" w:themeTint="99"/>
        </w:tcBorders>
      </w:tcPr>
    </w:tblStylePr>
    <w:tblStylePr w:type="swCell">
      <w:tblPr/>
      <w:tcPr>
        <w:tcBorders>
          <w:top w:val="single" w:sz="4" w:space="0" w:color="A2ECC5" w:themeColor="accent6" w:themeTint="99"/>
        </w:tcBorders>
      </w:tcPr>
    </w:tblStylePr>
  </w:style>
  <w:style w:type="table" w:styleId="Rastertabel4">
    <w:name w:val="Grid Table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astertabel4-Accent1">
    <w:name w:val="Grid Table 4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1"/>
          <w:left w:val="single" w:sz="4" w:space="0" w:color="2E3854" w:themeColor="accent1"/>
          <w:bottom w:val="single" w:sz="4" w:space="0" w:color="2E3854" w:themeColor="accent1"/>
          <w:right w:val="single" w:sz="4" w:space="0" w:color="2E3854" w:themeColor="accent1"/>
          <w:insideH w:val="nil"/>
          <w:insideV w:val="nil"/>
        </w:tcBorders>
        <w:shd w:val="clear" w:color="auto" w:fill="2E3854" w:themeFill="accent1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Rastertabel4-Accent2">
    <w:name w:val="Grid Table 4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2"/>
          <w:left w:val="single" w:sz="4" w:space="0" w:color="66E09F" w:themeColor="accent2"/>
          <w:bottom w:val="single" w:sz="4" w:space="0" w:color="66E09F" w:themeColor="accent2"/>
          <w:right w:val="single" w:sz="4" w:space="0" w:color="66E09F" w:themeColor="accent2"/>
          <w:insideH w:val="nil"/>
          <w:insideV w:val="nil"/>
        </w:tcBorders>
        <w:shd w:val="clear" w:color="auto" w:fill="66E09F" w:themeFill="accent2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Rastertabel4-Accent3">
    <w:name w:val="Grid Table 4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3"/>
          <w:left w:val="single" w:sz="4" w:space="0" w:color="2E3854" w:themeColor="accent3"/>
          <w:bottom w:val="single" w:sz="4" w:space="0" w:color="2E3854" w:themeColor="accent3"/>
          <w:right w:val="single" w:sz="4" w:space="0" w:color="2E3854" w:themeColor="accent3"/>
          <w:insideH w:val="nil"/>
          <w:insideV w:val="nil"/>
        </w:tcBorders>
        <w:shd w:val="clear" w:color="auto" w:fill="2E3854" w:themeFill="accent3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Rastertabel4-Accent4">
    <w:name w:val="Grid Table 4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4"/>
          <w:left w:val="single" w:sz="4" w:space="0" w:color="66E09F" w:themeColor="accent4"/>
          <w:bottom w:val="single" w:sz="4" w:space="0" w:color="66E09F" w:themeColor="accent4"/>
          <w:right w:val="single" w:sz="4" w:space="0" w:color="66E09F" w:themeColor="accent4"/>
          <w:insideH w:val="nil"/>
          <w:insideV w:val="nil"/>
        </w:tcBorders>
        <w:shd w:val="clear" w:color="auto" w:fill="66E09F" w:themeFill="accent4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Rastertabel4-Accent5">
    <w:name w:val="Grid Table 4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5"/>
          <w:left w:val="single" w:sz="4" w:space="0" w:color="2E3854" w:themeColor="accent5"/>
          <w:bottom w:val="single" w:sz="4" w:space="0" w:color="2E3854" w:themeColor="accent5"/>
          <w:right w:val="single" w:sz="4" w:space="0" w:color="2E3854" w:themeColor="accent5"/>
          <w:insideH w:val="nil"/>
          <w:insideV w:val="nil"/>
        </w:tcBorders>
        <w:shd w:val="clear" w:color="auto" w:fill="2E3854" w:themeFill="accent5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Rastertabel4-Accent6">
    <w:name w:val="Grid Table 4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6"/>
          <w:left w:val="single" w:sz="4" w:space="0" w:color="66E09F" w:themeColor="accent6"/>
          <w:bottom w:val="single" w:sz="4" w:space="0" w:color="66E09F" w:themeColor="accent6"/>
          <w:right w:val="single" w:sz="4" w:space="0" w:color="66E09F" w:themeColor="accent6"/>
          <w:insideH w:val="nil"/>
          <w:insideV w:val="nil"/>
        </w:tcBorders>
        <w:shd w:val="clear" w:color="auto" w:fill="66E09F" w:themeFill="accent6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Rastertabel5donker">
    <w:name w:val="Grid Table 5 Dark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ABA0A3" w:themeFill="text1" w:themeFillTint="66"/>
      </w:tcPr>
    </w:tblStylePr>
  </w:style>
  <w:style w:type="table" w:styleId="Rastertabel5donker-Accent1">
    <w:name w:val="Grid Table 5 Dark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3E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8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854" w:themeFill="accent1"/>
      </w:tcPr>
    </w:tblStylePr>
    <w:tblStylePr w:type="band1Vert">
      <w:tblPr/>
      <w:tcPr>
        <w:shd w:val="clear" w:color="auto" w:fill="9CA8C9" w:themeFill="accent1" w:themeFillTint="66"/>
      </w:tcPr>
    </w:tblStylePr>
    <w:tblStylePr w:type="band1Horz">
      <w:tblPr/>
      <w:tcPr>
        <w:shd w:val="clear" w:color="auto" w:fill="9CA8C9" w:themeFill="accent1" w:themeFillTint="66"/>
      </w:tcPr>
    </w:tblStylePr>
  </w:style>
  <w:style w:type="table" w:styleId="Rastertabel5donker-Accent2">
    <w:name w:val="Grid Table 5 Dark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E09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E09F" w:themeFill="accent2"/>
      </w:tcPr>
    </w:tblStylePr>
    <w:tblStylePr w:type="band1Vert">
      <w:tblPr/>
      <w:tcPr>
        <w:shd w:val="clear" w:color="auto" w:fill="C1F2D8" w:themeFill="accent2" w:themeFillTint="66"/>
      </w:tcPr>
    </w:tblStylePr>
    <w:tblStylePr w:type="band1Horz">
      <w:tblPr/>
      <w:tcPr>
        <w:shd w:val="clear" w:color="auto" w:fill="C1F2D8" w:themeFill="accent2" w:themeFillTint="66"/>
      </w:tcPr>
    </w:tblStylePr>
  </w:style>
  <w:style w:type="table" w:styleId="Rastertabel5donker-Accent3">
    <w:name w:val="Grid Table 5 Dark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3E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85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854" w:themeFill="accent3"/>
      </w:tcPr>
    </w:tblStylePr>
    <w:tblStylePr w:type="band1Vert">
      <w:tblPr/>
      <w:tcPr>
        <w:shd w:val="clear" w:color="auto" w:fill="9CA8C9" w:themeFill="accent3" w:themeFillTint="66"/>
      </w:tcPr>
    </w:tblStylePr>
    <w:tblStylePr w:type="band1Horz">
      <w:tblPr/>
      <w:tcPr>
        <w:shd w:val="clear" w:color="auto" w:fill="9CA8C9" w:themeFill="accent3" w:themeFillTint="66"/>
      </w:tcPr>
    </w:tblStylePr>
  </w:style>
  <w:style w:type="table" w:styleId="Rastertabel5donker-Accent4">
    <w:name w:val="Grid Table 5 Dark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E0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E09F" w:themeFill="accent4"/>
      </w:tcPr>
    </w:tblStylePr>
    <w:tblStylePr w:type="band1Vert">
      <w:tblPr/>
      <w:tcPr>
        <w:shd w:val="clear" w:color="auto" w:fill="C1F2D8" w:themeFill="accent4" w:themeFillTint="66"/>
      </w:tcPr>
    </w:tblStylePr>
    <w:tblStylePr w:type="band1Horz">
      <w:tblPr/>
      <w:tcPr>
        <w:shd w:val="clear" w:color="auto" w:fill="C1F2D8" w:themeFill="accent4" w:themeFillTint="66"/>
      </w:tcPr>
    </w:tblStylePr>
  </w:style>
  <w:style w:type="table" w:styleId="Rastertabel5donker-Accent5">
    <w:name w:val="Grid Table 5 Dark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3E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85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854" w:themeFill="accent5"/>
      </w:tcPr>
    </w:tblStylePr>
    <w:tblStylePr w:type="band1Vert">
      <w:tblPr/>
      <w:tcPr>
        <w:shd w:val="clear" w:color="auto" w:fill="9CA8C9" w:themeFill="accent5" w:themeFillTint="66"/>
      </w:tcPr>
    </w:tblStylePr>
    <w:tblStylePr w:type="band1Horz">
      <w:tblPr/>
      <w:tcPr>
        <w:shd w:val="clear" w:color="auto" w:fill="9CA8C9" w:themeFill="accent5" w:themeFillTint="66"/>
      </w:tcPr>
    </w:tblStylePr>
  </w:style>
  <w:style w:type="table" w:styleId="Rastertabel5donker-Accent6">
    <w:name w:val="Grid Table 5 Dark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E0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E09F" w:themeFill="accent6"/>
      </w:tcPr>
    </w:tblStylePr>
    <w:tblStylePr w:type="band1Vert">
      <w:tblPr/>
      <w:tcPr>
        <w:shd w:val="clear" w:color="auto" w:fill="C1F2D8" w:themeFill="accent6" w:themeFillTint="66"/>
      </w:tcPr>
    </w:tblStylePr>
    <w:tblStylePr w:type="band1Horz">
      <w:tblPr/>
      <w:tcPr>
        <w:shd w:val="clear" w:color="auto" w:fill="C1F2D8" w:themeFill="accent6" w:themeFillTint="66"/>
      </w:tcPr>
    </w:tblStylePr>
  </w:style>
  <w:style w:type="table" w:styleId="Rastertabel6kleurrijk">
    <w:name w:val="Grid Table 6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Rastertabel7kleurrijk">
    <w:name w:val="Grid Table 7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  <w:tblStylePr w:type="neCell">
      <w:tblPr/>
      <w:tcPr>
        <w:tcBorders>
          <w:bottom w:val="single" w:sz="4" w:space="0" w:color="6B7DAE" w:themeColor="accent1" w:themeTint="99"/>
        </w:tcBorders>
      </w:tcPr>
    </w:tblStylePr>
    <w:tblStylePr w:type="nwCell">
      <w:tblPr/>
      <w:tcPr>
        <w:tcBorders>
          <w:bottom w:val="single" w:sz="4" w:space="0" w:color="6B7DAE" w:themeColor="accent1" w:themeTint="99"/>
        </w:tcBorders>
      </w:tcPr>
    </w:tblStylePr>
    <w:tblStylePr w:type="seCell">
      <w:tblPr/>
      <w:tcPr>
        <w:tcBorders>
          <w:top w:val="single" w:sz="4" w:space="0" w:color="6B7DAE" w:themeColor="accent1" w:themeTint="99"/>
        </w:tcBorders>
      </w:tcPr>
    </w:tblStylePr>
    <w:tblStylePr w:type="swCell">
      <w:tblPr/>
      <w:tcPr>
        <w:tcBorders>
          <w:top w:val="single" w:sz="4" w:space="0" w:color="6B7DAE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  <w:tblStylePr w:type="neCell">
      <w:tblPr/>
      <w:tcPr>
        <w:tcBorders>
          <w:bottom w:val="single" w:sz="4" w:space="0" w:color="A2ECC5" w:themeColor="accent2" w:themeTint="99"/>
        </w:tcBorders>
      </w:tcPr>
    </w:tblStylePr>
    <w:tblStylePr w:type="nwCell">
      <w:tblPr/>
      <w:tcPr>
        <w:tcBorders>
          <w:bottom w:val="single" w:sz="4" w:space="0" w:color="A2ECC5" w:themeColor="accent2" w:themeTint="99"/>
        </w:tcBorders>
      </w:tcPr>
    </w:tblStylePr>
    <w:tblStylePr w:type="seCell">
      <w:tblPr/>
      <w:tcPr>
        <w:tcBorders>
          <w:top w:val="single" w:sz="4" w:space="0" w:color="A2ECC5" w:themeColor="accent2" w:themeTint="99"/>
        </w:tcBorders>
      </w:tcPr>
    </w:tblStylePr>
    <w:tblStylePr w:type="swCell">
      <w:tblPr/>
      <w:tcPr>
        <w:tcBorders>
          <w:top w:val="single" w:sz="4" w:space="0" w:color="A2ECC5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  <w:tblStylePr w:type="neCell">
      <w:tblPr/>
      <w:tcPr>
        <w:tcBorders>
          <w:bottom w:val="single" w:sz="4" w:space="0" w:color="6B7DAE" w:themeColor="accent3" w:themeTint="99"/>
        </w:tcBorders>
      </w:tcPr>
    </w:tblStylePr>
    <w:tblStylePr w:type="nwCell">
      <w:tblPr/>
      <w:tcPr>
        <w:tcBorders>
          <w:bottom w:val="single" w:sz="4" w:space="0" w:color="6B7DAE" w:themeColor="accent3" w:themeTint="99"/>
        </w:tcBorders>
      </w:tcPr>
    </w:tblStylePr>
    <w:tblStylePr w:type="seCell">
      <w:tblPr/>
      <w:tcPr>
        <w:tcBorders>
          <w:top w:val="single" w:sz="4" w:space="0" w:color="6B7DAE" w:themeColor="accent3" w:themeTint="99"/>
        </w:tcBorders>
      </w:tcPr>
    </w:tblStylePr>
    <w:tblStylePr w:type="swCell">
      <w:tblPr/>
      <w:tcPr>
        <w:tcBorders>
          <w:top w:val="single" w:sz="4" w:space="0" w:color="6B7DAE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  <w:tblStylePr w:type="neCell">
      <w:tblPr/>
      <w:tcPr>
        <w:tcBorders>
          <w:bottom w:val="single" w:sz="4" w:space="0" w:color="A2ECC5" w:themeColor="accent4" w:themeTint="99"/>
        </w:tcBorders>
      </w:tcPr>
    </w:tblStylePr>
    <w:tblStylePr w:type="nwCell">
      <w:tblPr/>
      <w:tcPr>
        <w:tcBorders>
          <w:bottom w:val="single" w:sz="4" w:space="0" w:color="A2ECC5" w:themeColor="accent4" w:themeTint="99"/>
        </w:tcBorders>
      </w:tcPr>
    </w:tblStylePr>
    <w:tblStylePr w:type="seCell">
      <w:tblPr/>
      <w:tcPr>
        <w:tcBorders>
          <w:top w:val="single" w:sz="4" w:space="0" w:color="A2ECC5" w:themeColor="accent4" w:themeTint="99"/>
        </w:tcBorders>
      </w:tcPr>
    </w:tblStylePr>
    <w:tblStylePr w:type="swCell">
      <w:tblPr/>
      <w:tcPr>
        <w:tcBorders>
          <w:top w:val="single" w:sz="4" w:space="0" w:color="A2ECC5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  <w:tblStylePr w:type="neCell">
      <w:tblPr/>
      <w:tcPr>
        <w:tcBorders>
          <w:bottom w:val="single" w:sz="4" w:space="0" w:color="6B7DAE" w:themeColor="accent5" w:themeTint="99"/>
        </w:tcBorders>
      </w:tcPr>
    </w:tblStylePr>
    <w:tblStylePr w:type="nwCell">
      <w:tblPr/>
      <w:tcPr>
        <w:tcBorders>
          <w:bottom w:val="single" w:sz="4" w:space="0" w:color="6B7DAE" w:themeColor="accent5" w:themeTint="99"/>
        </w:tcBorders>
      </w:tcPr>
    </w:tblStylePr>
    <w:tblStylePr w:type="seCell">
      <w:tblPr/>
      <w:tcPr>
        <w:tcBorders>
          <w:top w:val="single" w:sz="4" w:space="0" w:color="6B7DAE" w:themeColor="accent5" w:themeTint="99"/>
        </w:tcBorders>
      </w:tcPr>
    </w:tblStylePr>
    <w:tblStylePr w:type="swCell">
      <w:tblPr/>
      <w:tcPr>
        <w:tcBorders>
          <w:top w:val="single" w:sz="4" w:space="0" w:color="6B7DAE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  <w:tblStylePr w:type="neCell">
      <w:tblPr/>
      <w:tcPr>
        <w:tcBorders>
          <w:bottom w:val="single" w:sz="4" w:space="0" w:color="A2ECC5" w:themeColor="accent6" w:themeTint="99"/>
        </w:tcBorders>
      </w:tcPr>
    </w:tblStylePr>
    <w:tblStylePr w:type="nwCell">
      <w:tblPr/>
      <w:tcPr>
        <w:tcBorders>
          <w:bottom w:val="single" w:sz="4" w:space="0" w:color="A2ECC5" w:themeColor="accent6" w:themeTint="99"/>
        </w:tcBorders>
      </w:tcPr>
    </w:tblStylePr>
    <w:tblStylePr w:type="seCell">
      <w:tblPr/>
      <w:tcPr>
        <w:tcBorders>
          <w:top w:val="single" w:sz="4" w:space="0" w:color="A2ECC5" w:themeColor="accent6" w:themeTint="99"/>
        </w:tcBorders>
      </w:tcPr>
    </w:tblStylePr>
    <w:tblStylePr w:type="swCell">
      <w:tblPr/>
      <w:tcPr>
        <w:tcBorders>
          <w:top w:val="single" w:sz="4" w:space="0" w:color="A2ECC5" w:themeColor="accent6" w:themeTint="99"/>
        </w:tcBorders>
      </w:tcPr>
    </w:tblStylePr>
  </w:style>
  <w:style w:type="table" w:styleId="Tabelrasterlicht">
    <w:name w:val="Grid Table Light"/>
    <w:basedOn w:val="Standaardtabel"/>
    <w:uiPriority w:val="99"/>
    <w:rsid w:val="001D6A1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thema">
    <w:name w:val="Table Theme"/>
    <w:basedOn w:val="Standaardtabel"/>
    <w:uiPriority w:val="99"/>
    <w:semiHidden/>
    <w:rsid w:val="001D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gendapuntlijstCerios">
    <w:name w:val="Agendapunt (lijst) Cerios"/>
    <w:uiPriority w:val="99"/>
    <w:semiHidden/>
    <w:rsid w:val="002E0FAE"/>
    <w:pPr>
      <w:numPr>
        <w:numId w:val="22"/>
      </w:numPr>
    </w:pPr>
  </w:style>
  <w:style w:type="paragraph" w:customStyle="1" w:styleId="Kop1zondernummernietintocCerios">
    <w:name w:val="Kop 1 zonder nummer (niet in toc) Cerios"/>
    <w:basedOn w:val="ZsysbasisCerios"/>
    <w:next w:val="BasistekstCerios"/>
    <w:uiPriority w:val="4"/>
    <w:rsid w:val="0021478C"/>
    <w:pPr>
      <w:keepNext/>
      <w:keepLines/>
      <w:spacing w:line="771" w:lineRule="atLeast"/>
      <w:outlineLvl w:val="0"/>
    </w:pPr>
    <w:rPr>
      <w:rFonts w:ascii="Aptos Light" w:hAnsi="Aptos Light"/>
      <w:color w:val="2E3854" w:themeColor="accent1"/>
      <w:sz w:val="60"/>
      <w:szCs w:val="32"/>
    </w:rPr>
  </w:style>
  <w:style w:type="character" w:customStyle="1" w:styleId="BasistekstcursiefCeriosChar">
    <w:name w:val="Basistekst cursief Cerios Char"/>
    <w:basedOn w:val="ZsysbasisCeriosChar"/>
    <w:link w:val="BasistekstcursiefCerios"/>
    <w:uiPriority w:val="1"/>
    <w:rsid w:val="00C04A90"/>
    <w:rPr>
      <w:i/>
      <w:iCs/>
    </w:rPr>
  </w:style>
  <w:style w:type="character" w:customStyle="1" w:styleId="BasistekstvetCeriosChar">
    <w:name w:val="Basistekst vet Cerios Char"/>
    <w:basedOn w:val="ZsysbasisCeriosChar"/>
    <w:link w:val="BasistekstvetCerios"/>
    <w:uiPriority w:val="2"/>
    <w:rsid w:val="00C04A90"/>
    <w:rPr>
      <w:b/>
      <w:bCs/>
    </w:rPr>
  </w:style>
  <w:style w:type="character" w:customStyle="1" w:styleId="InformationtextCerios">
    <w:name w:val="Information text Cerios"/>
    <w:basedOn w:val="Standaardalinea-lettertype"/>
    <w:uiPriority w:val="1"/>
    <w:rsid w:val="00A94BA1"/>
    <w:rPr>
      <w:color w:val="000000"/>
      <w:bdr w:val="none" w:sz="0" w:space="0" w:color="auto"/>
      <w:shd w:val="clear" w:color="auto" w:fill="C4D7F4"/>
    </w:rPr>
  </w:style>
  <w:style w:type="paragraph" w:customStyle="1" w:styleId="KoptekstrechtsCerios">
    <w:name w:val="Koptekst rechts Cerios"/>
    <w:basedOn w:val="ZsysbasisCerios"/>
    <w:uiPriority w:val="95"/>
    <w:rsid w:val="00F75537"/>
    <w:pPr>
      <w:spacing w:line="180" w:lineRule="exact"/>
      <w:jc w:val="right"/>
    </w:pPr>
    <w:rPr>
      <w:sz w:val="14"/>
    </w:rPr>
  </w:style>
  <w:style w:type="paragraph" w:customStyle="1" w:styleId="KoptekstlinkswitCerios">
    <w:name w:val="Koptekst links wit Cerios"/>
    <w:basedOn w:val="ZsysbasisCerios"/>
    <w:uiPriority w:val="95"/>
    <w:rsid w:val="00AD2413"/>
    <w:pPr>
      <w:spacing w:line="180" w:lineRule="exact"/>
    </w:pPr>
    <w:rPr>
      <w:color w:val="FFFFFF" w:themeColor="background1"/>
      <w:sz w:val="14"/>
    </w:rPr>
  </w:style>
  <w:style w:type="paragraph" w:customStyle="1" w:styleId="KoptekstrechtswitCerios">
    <w:name w:val="Koptekst rechts wit Cerios"/>
    <w:basedOn w:val="ZsysbasisCerios"/>
    <w:uiPriority w:val="95"/>
    <w:rsid w:val="00AD2413"/>
    <w:pPr>
      <w:spacing w:line="180" w:lineRule="exact"/>
      <w:jc w:val="right"/>
    </w:pPr>
    <w:rPr>
      <w:color w:val="FFFFFF" w:themeColor="background1"/>
      <w:sz w:val="14"/>
    </w:rPr>
  </w:style>
  <w:style w:type="paragraph" w:customStyle="1" w:styleId="PaginanummerwitCerios">
    <w:name w:val="Paginanummer wit Cerios"/>
    <w:basedOn w:val="ZsysbasisCerios"/>
    <w:uiPriority w:val="95"/>
    <w:rsid w:val="00D222E0"/>
    <w:pPr>
      <w:spacing w:line="180" w:lineRule="exact"/>
      <w:jc w:val="right"/>
    </w:pPr>
    <w:rPr>
      <w:color w:val="FFFFFF" w:themeColor="background1"/>
      <w:sz w:val="14"/>
    </w:rPr>
  </w:style>
  <w:style w:type="paragraph" w:customStyle="1" w:styleId="VoorbladmaandjaarCerios">
    <w:name w:val="Voorblad maand jaar Cerios"/>
    <w:basedOn w:val="ZsysbasisCerios"/>
    <w:uiPriority w:val="94"/>
    <w:rsid w:val="002963D8"/>
    <w:pPr>
      <w:spacing w:line="202" w:lineRule="atLeast"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Relationship Id="rId22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vanErp\Downloads\Document%20met%20inhoudsopgav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445EA0BC7F45B18410ACA00EC9C38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73F0C3E-8ECD-4CEA-846F-F51F1EBE6139}"/>
      </w:docPartPr>
      <w:docPartBody>
        <w:p w:rsidR="00000000" w:rsidRDefault="00000000">
          <w:pPr>
            <w:pStyle w:val="FA445EA0BC7F45B18410ACA00EC9C388"/>
          </w:pPr>
          <w:r w:rsidRPr="0021318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8E5BD1DE9914003BEEE70D1FDBA40F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F112753-2534-4C23-B432-5AD1F4B5126F}"/>
      </w:docPartPr>
      <w:docPartBody>
        <w:p w:rsidR="00000000" w:rsidRDefault="00000000">
          <w:pPr>
            <w:pStyle w:val="E8E5BD1DE9914003BEEE70D1FDBA40F6"/>
          </w:pPr>
          <w:r w:rsidRPr="00FF0CFF">
            <w:rPr>
              <w:rStyle w:val="Tekstvantijdelijkeaanduiding"/>
            </w:rPr>
            <w:fldChar w:fldCharType="begin"/>
          </w:r>
          <w:r w:rsidRPr="00FF0CFF">
            <w:rPr>
              <w:rStyle w:val="Tekstvantijdelijkeaanduiding"/>
            </w:rPr>
            <w:instrText xml:space="preserve"> </w:instrText>
          </w:r>
          <w:r w:rsidRPr="00FF0CFF">
            <w:rPr>
              <w:rStyle w:val="Tekstvantijdelijkeaanduiding"/>
            </w:rPr>
            <w:fldChar w:fldCharType="end"/>
          </w:r>
          <w:r w:rsidRPr="00FF0CFF">
            <w:rPr>
              <w:rStyle w:val="Tekstvantijdelijkeaanduiding"/>
            </w:rPr>
            <w:t>Titel</w:t>
          </w:r>
        </w:p>
      </w:docPartBody>
    </w:docPart>
    <w:docPart>
      <w:docPartPr>
        <w:name w:val="65FA16D61E3B4903A0D47EA19F281EE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4550091-AE15-4985-A6BF-42C7EFB96428}"/>
      </w:docPartPr>
      <w:docPartBody>
        <w:p w:rsidR="00000000" w:rsidRDefault="00000000">
          <w:pPr>
            <w:pStyle w:val="65FA16D61E3B4903A0D47EA19F281EE5"/>
          </w:pPr>
          <w:r w:rsidRPr="00FF0CFF">
            <w:rPr>
              <w:rStyle w:val="Tekstvantijdelijkeaanduiding"/>
            </w:rPr>
            <w:fldChar w:fldCharType="begin"/>
          </w:r>
          <w:r w:rsidRPr="00FF0CFF">
            <w:rPr>
              <w:rStyle w:val="Tekstvantijdelijkeaanduiding"/>
            </w:rPr>
            <w:instrText xml:space="preserve"> </w:instrText>
          </w:r>
          <w:r w:rsidRPr="00FF0CFF">
            <w:rPr>
              <w:rStyle w:val="Tekstvantijdelijkeaanduiding"/>
            </w:rPr>
            <w:fldChar w:fldCharType="end"/>
          </w:r>
          <w:r w:rsidRPr="00FF0CFF">
            <w:rPr>
              <w:rStyle w:val="Tekstvantijdelijkeaanduiding"/>
            </w:rPr>
            <w:t>Documentnaam</w:t>
          </w:r>
        </w:p>
      </w:docPartBody>
    </w:docPart>
    <w:docPart>
      <w:docPartPr>
        <w:name w:val="C0F47DEACB644A1094CDCCB80A4BAF2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5555911-0F2C-4C9D-9F66-2219C149281A}"/>
      </w:docPartPr>
      <w:docPartBody>
        <w:p w:rsidR="00000000" w:rsidRDefault="00000000">
          <w:pPr>
            <w:pStyle w:val="C0F47DEACB644A1094CDCCB80A4BAF21"/>
          </w:pPr>
          <w:r w:rsidRPr="00327F38">
            <w:rPr>
              <w:rStyle w:val="Tekstvantijdelijkeaanduiding"/>
            </w:rPr>
            <w:fldChar w:fldCharType="begin"/>
          </w:r>
          <w:r w:rsidRPr="00327F38">
            <w:rPr>
              <w:rStyle w:val="Tekstvantijdelijkeaanduiding"/>
            </w:rPr>
            <w:fldChar w:fldCharType="end"/>
          </w:r>
          <w:r w:rsidRPr="00327F38">
            <w:rPr>
              <w:rStyle w:val="Tekstvantijdelijkeaanduiding"/>
            </w:rPr>
            <w:t>Tekst</w:t>
          </w:r>
        </w:p>
      </w:docPartBody>
    </w:docPart>
    <w:docPart>
      <w:docPartPr>
        <w:name w:val="238000956B94450EB9A8D53D8021083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A180301-E8B7-4E1B-8F57-55CCBB1B6D45}"/>
      </w:docPartPr>
      <w:docPartBody>
        <w:p w:rsidR="00000000" w:rsidRDefault="00000000">
          <w:pPr>
            <w:pStyle w:val="238000956B94450EB9A8D53D80210836"/>
          </w:pPr>
          <w:r w:rsidRPr="00327F38">
            <w:rPr>
              <w:rStyle w:val="Tekstvantijdelijkeaanduiding"/>
            </w:rPr>
            <w:fldChar w:fldCharType="begin"/>
          </w:r>
          <w:r w:rsidRPr="00327F38">
            <w:rPr>
              <w:rStyle w:val="Tekstvantijdelijkeaanduiding"/>
            </w:rPr>
            <w:fldChar w:fldCharType="end"/>
          </w:r>
          <w:r w:rsidRPr="00327F38">
            <w:rPr>
              <w:rStyle w:val="Tekstvantijdelijkeaanduiding"/>
            </w:rPr>
            <w:t>Tekst</w:t>
          </w:r>
        </w:p>
      </w:docPartBody>
    </w:docPart>
    <w:docPart>
      <w:docPartPr>
        <w:name w:val="90CEE438AAD54C318A4EAB9EBCDC505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BA67424-BD8C-4CF5-9BC7-BC9DC7A6DF4F}"/>
      </w:docPartPr>
      <w:docPartBody>
        <w:p w:rsidR="00000000" w:rsidRDefault="00000000">
          <w:pPr>
            <w:pStyle w:val="90CEE438AAD54C318A4EAB9EBCDC5054"/>
          </w:pPr>
          <w:r w:rsidRPr="00327F38">
            <w:rPr>
              <w:rStyle w:val="Tekstvantijdelijkeaanduiding"/>
            </w:rPr>
            <w:fldChar w:fldCharType="begin"/>
          </w:r>
          <w:r w:rsidRPr="00327F38">
            <w:rPr>
              <w:rStyle w:val="Tekstvantijdelijkeaanduiding"/>
            </w:rPr>
            <w:fldChar w:fldCharType="end"/>
          </w:r>
          <w:r w:rsidRPr="00327F38">
            <w:rPr>
              <w:rStyle w:val="Tekstvantijdelijkeaanduiding"/>
            </w:rPr>
            <w:t>Tekst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5F"/>
    <w:rsid w:val="008F775F"/>
    <w:rsid w:val="00B9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aliases w:val="ZsysbasisFldMark Cerios"/>
    <w:basedOn w:val="Standaardalinea-lettertype"/>
    <w:uiPriority w:val="99"/>
    <w:semiHidden/>
    <w:rPr>
      <w:color w:val="000000"/>
      <w:bdr w:val="none" w:sz="0" w:space="0" w:color="auto"/>
      <w:shd w:val="clear" w:color="auto" w:fill="FFB15B"/>
    </w:rPr>
  </w:style>
  <w:style w:type="paragraph" w:customStyle="1" w:styleId="FA445EA0BC7F45B18410ACA00EC9C388">
    <w:name w:val="FA445EA0BC7F45B18410ACA00EC9C388"/>
  </w:style>
  <w:style w:type="paragraph" w:customStyle="1" w:styleId="E8E5BD1DE9914003BEEE70D1FDBA40F6">
    <w:name w:val="E8E5BD1DE9914003BEEE70D1FDBA40F6"/>
  </w:style>
  <w:style w:type="paragraph" w:customStyle="1" w:styleId="65FA16D61E3B4903A0D47EA19F281EE5">
    <w:name w:val="65FA16D61E3B4903A0D47EA19F281EE5"/>
  </w:style>
  <w:style w:type="paragraph" w:customStyle="1" w:styleId="F554BE7B897B432284D06FE8DE958831">
    <w:name w:val="F554BE7B897B432284D06FE8DE958831"/>
  </w:style>
  <w:style w:type="paragraph" w:customStyle="1" w:styleId="01BABE3304914C969BE6C5969D8DE96D">
    <w:name w:val="01BABE3304914C969BE6C5969D8DE96D"/>
  </w:style>
  <w:style w:type="paragraph" w:customStyle="1" w:styleId="C0F47DEACB644A1094CDCCB80A4BAF21">
    <w:name w:val="C0F47DEACB644A1094CDCCB80A4BAF21"/>
  </w:style>
  <w:style w:type="paragraph" w:customStyle="1" w:styleId="65FB0DB559D84D59A1FE3CE7B18F4F73">
    <w:name w:val="65FB0DB559D84D59A1FE3CE7B18F4F73"/>
  </w:style>
  <w:style w:type="paragraph" w:customStyle="1" w:styleId="238000956B94450EB9A8D53D80210836">
    <w:name w:val="238000956B94450EB9A8D53D80210836"/>
  </w:style>
  <w:style w:type="paragraph" w:customStyle="1" w:styleId="90CEE438AAD54C318A4EAB9EBCDC5054">
    <w:name w:val="90CEE438AAD54C318A4EAB9EBCDC5054"/>
  </w:style>
  <w:style w:type="paragraph" w:customStyle="1" w:styleId="EE7D166C346948C4A9D81A94ED342E3E">
    <w:name w:val="EE7D166C346948C4A9D81A94ED342E3E"/>
  </w:style>
  <w:style w:type="paragraph" w:customStyle="1" w:styleId="47C4EC1EE57D48BBB8C175035E8848F9">
    <w:name w:val="47C4EC1EE57D48BBB8C175035E8848F9"/>
  </w:style>
  <w:style w:type="paragraph" w:customStyle="1" w:styleId="99CFA14D51EA447799CAA538AA7A7187">
    <w:name w:val="99CFA14D51EA447799CAA538AA7A7187"/>
  </w:style>
  <w:style w:type="paragraph" w:customStyle="1" w:styleId="7A091883E65346E791FE65295E9CD5A0">
    <w:name w:val="7A091883E65346E791FE65295E9CD5A0"/>
  </w:style>
  <w:style w:type="paragraph" w:customStyle="1" w:styleId="00177A3738124CEB9F1809C01E71F505">
    <w:name w:val="00177A3738124CEB9F1809C01E71F5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leuren Cerios (rapport)">
      <a:dk1>
        <a:srgbClr val="231F20"/>
      </a:dk1>
      <a:lt1>
        <a:srgbClr val="FFFFFF"/>
      </a:lt1>
      <a:dk2>
        <a:srgbClr val="000000"/>
      </a:dk2>
      <a:lt2>
        <a:srgbClr val="FFFFFF"/>
      </a:lt2>
      <a:accent1>
        <a:srgbClr val="2E3854"/>
      </a:accent1>
      <a:accent2>
        <a:srgbClr val="66E09F"/>
      </a:accent2>
      <a:accent3>
        <a:srgbClr val="2E3854"/>
      </a:accent3>
      <a:accent4>
        <a:srgbClr val="66E09F"/>
      </a:accent4>
      <a:accent5>
        <a:srgbClr val="2E3854"/>
      </a:accent5>
      <a:accent6>
        <a:srgbClr val="66E09F"/>
      </a:accent6>
      <a:hlink>
        <a:srgbClr val="231F20"/>
      </a:hlink>
      <a:folHlink>
        <a:srgbClr val="231F20"/>
      </a:folHlink>
    </a:clrScheme>
    <a:fontScheme name="Lettertypen Ceri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ju xmlns="http://www.joulesunlimited.com/ccmappings">
  <Documentnaam>Personeelsgids</Documentnaam>
</ju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A0D1D8905954B8CB0B9F5285188FD" ma:contentTypeVersion="14" ma:contentTypeDescription="Create a new document." ma:contentTypeScope="" ma:versionID="bb340d0d2ead3605bdef3c43c1dda15b">
  <xsd:schema xmlns:xsd="http://www.w3.org/2001/XMLSchema" xmlns:xs="http://www.w3.org/2001/XMLSchema" xmlns:p="http://schemas.microsoft.com/office/2006/metadata/properties" xmlns:ns2="a953e2d3-72a9-4f61-874f-dee602f8264e" targetNamespace="http://schemas.microsoft.com/office/2006/metadata/properties" ma:root="true" ma:fieldsID="c2094eaa6591a52a7a76296fb8668803" ns2:_="">
    <xsd:import namespace="a953e2d3-72a9-4f61-874f-dee602f826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3e2d3-72a9-4f61-874f-dee602f82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416794-e301-4aed-b6ae-2bd73039da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e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53e2d3-72a9-4f61-874f-dee602f826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E4AF9D-BEED-4887-9AEC-74D5935538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0D7B3C-9D2C-43BA-9813-1BA212848944}">
  <ds:schemaRefs>
    <ds:schemaRef ds:uri="http://www.joulesunlimited.com/ccmappings"/>
  </ds:schemaRefs>
</ds:datastoreItem>
</file>

<file path=customXml/itemProps3.xml><?xml version="1.0" encoding="utf-8"?>
<ds:datastoreItem xmlns:ds="http://schemas.openxmlformats.org/officeDocument/2006/customXml" ds:itemID="{1F769E98-3838-40E4-A402-472804499994}"/>
</file>

<file path=customXml/itemProps4.xml><?xml version="1.0" encoding="utf-8"?>
<ds:datastoreItem xmlns:ds="http://schemas.openxmlformats.org/officeDocument/2006/customXml" ds:itemID="{A617D527-B377-4F89-8AFD-03BD6823DA83}"/>
</file>

<file path=customXml/itemProps5.xml><?xml version="1.0" encoding="utf-8"?>
<ds:datastoreItem xmlns:ds="http://schemas.openxmlformats.org/officeDocument/2006/customXml" ds:itemID="{CFB48AD1-AB26-46A9-876F-FFC5661E0A76}"/>
</file>

<file path=docProps/app.xml><?xml version="1.0" encoding="utf-8"?>
<Properties xmlns="http://schemas.openxmlformats.org/officeDocument/2006/extended-properties" xmlns:vt="http://schemas.openxmlformats.org/officeDocument/2006/docPropsVTypes">
  <Template>Document met inhoudsopgave</Template>
  <TotalTime>2</TotalTime>
  <Pages>5</Pages>
  <Words>1050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Cerios</Company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van Erp</dc:creator>
  <cp:keywords/>
  <dc:description>sjabloonversie 1.0b - 9 juli 2025_x000d_
ontwerp: www.fnke.nl_x000d_
sjablonen: www.JoulesUnlimited.com</dc:description>
  <cp:lastModifiedBy>Ingrid van Erp</cp:lastModifiedBy>
  <cp:revision>1</cp:revision>
  <cp:lastPrinted>2025-07-09T13:38:00Z</cp:lastPrinted>
  <dcterms:created xsi:type="dcterms:W3CDTF">2025-07-17T13:59:00Z</dcterms:created>
  <dcterms:modified xsi:type="dcterms:W3CDTF">2025-07-17T14:01:00Z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0x01010008CA0D1D8905954B8CB0B9F5285188FD</vt:lpwstr>
  </property>
  <property fmtid="{D5CDD505-2E9C-101B-9397-08002B2CF9AE}" pid="3" name="xd_ProgID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UID">
    <vt:lpwstr>5c134643-bb73-416b-bf95-20651a3a1774</vt:lpwstr>
  </property>
  <property fmtid="{D5CDD505-2E9C-101B-9397-08002B2CF9AE}" pid="11" name="xd_Signature">
    <vt:bool>false</vt:bool>
  </property>
</Properties>
</file>