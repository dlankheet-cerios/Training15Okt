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id w:val="-54859872"/>
        <w:lock w:val="sdtContentLocked"/>
        <w:placeholder>
          <w:docPart w:val="9CDABA953E1A4DA7A7B12B0F6C984353"/>
        </w:placeholder>
        <w:group/>
      </w:sdtPr>
      <w:sdtContent>
        <w:p w14:paraId="4C6A630A" w14:textId="77777777" w:rsidR="007E1414" w:rsidRDefault="00165F7F" w:rsidP="00067E9B">
          <w:pPr>
            <w:pStyle w:val="BasistekstCerios"/>
          </w:pPr>
          <w:r w:rsidRPr="00DB23F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5648" behindDoc="1" locked="0" layoutInCell="1" allowOverlap="1" wp14:anchorId="7EE98A99" wp14:editId="60770525">
                    <wp:simplePos x="0" y="0"/>
                    <wp:positionH relativeFrom="page">
                      <wp:posOffset>4011168</wp:posOffset>
                    </wp:positionH>
                    <wp:positionV relativeFrom="page">
                      <wp:posOffset>975360</wp:posOffset>
                    </wp:positionV>
                    <wp:extent cx="4483735" cy="4163695"/>
                    <wp:effectExtent l="7620" t="0" r="635" b="0"/>
                    <wp:wrapNone/>
                    <wp:docPr id="1216210804" name="Freeform 21(JU-LOCK)"/>
                    <wp:cNvGraphicFramePr>
                      <a:graphicFrameLocks xmlns:a="http://schemas.openxmlformats.org/drawingml/2006/main" noSel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Select="1" noEditPoints="1"/>
                          </wps:cNvSpPr>
                          <wps:spPr bwMode="auto">
                            <a:xfrm rot="5400000">
                              <a:off x="0" y="0"/>
                              <a:ext cx="4483735" cy="4163695"/>
                            </a:xfrm>
                            <a:custGeom>
                              <a:avLst/>
                              <a:gdLst>
                                <a:gd name="T0" fmla="*/ 17318 w 17951"/>
                                <a:gd name="T1" fmla="*/ 5262 h 16668"/>
                                <a:gd name="T2" fmla="*/ 14279 w 17951"/>
                                <a:gd name="T3" fmla="*/ 0 h 16668"/>
                                <a:gd name="T4" fmla="*/ 14055 w 17951"/>
                                <a:gd name="T5" fmla="*/ 0 h 16668"/>
                                <a:gd name="T6" fmla="*/ 17150 w 17951"/>
                                <a:gd name="T7" fmla="*/ 5366 h 16668"/>
                                <a:gd name="T8" fmla="*/ 16892 w 17951"/>
                                <a:gd name="T9" fmla="*/ 8550 h 16668"/>
                                <a:gd name="T10" fmla="*/ 14741 w 17951"/>
                                <a:gd name="T11" fmla="*/ 9583 h 16668"/>
                                <a:gd name="T12" fmla="*/ 13818 w 17951"/>
                                <a:gd name="T13" fmla="*/ 9428 h 16668"/>
                                <a:gd name="T14" fmla="*/ 12881 w 17951"/>
                                <a:gd name="T15" fmla="*/ 9112 h 16668"/>
                                <a:gd name="T16" fmla="*/ 10698 w 17951"/>
                                <a:gd name="T17" fmla="*/ 5333 h 16668"/>
                                <a:gd name="T18" fmla="*/ 11299 w 17951"/>
                                <a:gd name="T19" fmla="*/ 1697 h 16668"/>
                                <a:gd name="T20" fmla="*/ 11306 w 17951"/>
                                <a:gd name="T21" fmla="*/ 1697 h 16668"/>
                                <a:gd name="T22" fmla="*/ 13234 w 17951"/>
                                <a:gd name="T23" fmla="*/ 0 h 16668"/>
                                <a:gd name="T24" fmla="*/ 12949 w 17951"/>
                                <a:gd name="T25" fmla="*/ 0 h 16668"/>
                                <a:gd name="T26" fmla="*/ 11170 w 17951"/>
                                <a:gd name="T27" fmla="*/ 1562 h 16668"/>
                                <a:gd name="T28" fmla="*/ 10530 w 17951"/>
                                <a:gd name="T29" fmla="*/ 5430 h 16668"/>
                                <a:gd name="T30" fmla="*/ 12597 w 17951"/>
                                <a:gd name="T31" fmla="*/ 9008 h 16668"/>
                                <a:gd name="T32" fmla="*/ 9613 w 17951"/>
                                <a:gd name="T33" fmla="*/ 7994 h 16668"/>
                                <a:gd name="T34" fmla="*/ 8632 w 17951"/>
                                <a:gd name="T35" fmla="*/ 7833 h 16668"/>
                                <a:gd name="T36" fmla="*/ 5945 w 17951"/>
                                <a:gd name="T37" fmla="*/ 9376 h 16668"/>
                                <a:gd name="T38" fmla="*/ 3878 w 17951"/>
                                <a:gd name="T39" fmla="*/ 12961 h 16668"/>
                                <a:gd name="T40" fmla="*/ 3258 w 17951"/>
                                <a:gd name="T41" fmla="*/ 9874 h 16668"/>
                                <a:gd name="T42" fmla="*/ 223 w 17951"/>
                                <a:gd name="T43" fmla="*/ 7387 h 16668"/>
                                <a:gd name="T44" fmla="*/ 0 w 17951"/>
                                <a:gd name="T45" fmla="*/ 7387 h 16668"/>
                                <a:gd name="T46" fmla="*/ 0 w 17951"/>
                                <a:gd name="T47" fmla="*/ 7568 h 16668"/>
                                <a:gd name="T48" fmla="*/ 229 w 17951"/>
                                <a:gd name="T49" fmla="*/ 7568 h 16668"/>
                                <a:gd name="T50" fmla="*/ 3078 w 17951"/>
                                <a:gd name="T51" fmla="*/ 9906 h 16668"/>
                                <a:gd name="T52" fmla="*/ 3723 w 17951"/>
                                <a:gd name="T53" fmla="*/ 13142 h 16668"/>
                                <a:gd name="T54" fmla="*/ 0 w 17951"/>
                                <a:gd name="T55" fmla="*/ 13142 h 16668"/>
                                <a:gd name="T56" fmla="*/ 0 w 17951"/>
                                <a:gd name="T57" fmla="*/ 13329 h 16668"/>
                                <a:gd name="T58" fmla="*/ 3743 w 17951"/>
                                <a:gd name="T59" fmla="*/ 13329 h 16668"/>
                                <a:gd name="T60" fmla="*/ 3930 w 17951"/>
                                <a:gd name="T61" fmla="*/ 14259 h 16668"/>
                                <a:gd name="T62" fmla="*/ 6384 w 17951"/>
                                <a:gd name="T63" fmla="*/ 16629 h 16668"/>
                                <a:gd name="T64" fmla="*/ 6888 w 17951"/>
                                <a:gd name="T65" fmla="*/ 16668 h 16668"/>
                                <a:gd name="T66" fmla="*/ 6907 w 17951"/>
                                <a:gd name="T67" fmla="*/ 16661 h 16668"/>
                                <a:gd name="T68" fmla="*/ 9484 w 17951"/>
                                <a:gd name="T69" fmla="*/ 15163 h 16668"/>
                                <a:gd name="T70" fmla="*/ 12868 w 17951"/>
                                <a:gd name="T71" fmla="*/ 9299 h 16668"/>
                                <a:gd name="T72" fmla="*/ 13766 w 17951"/>
                                <a:gd name="T73" fmla="*/ 9602 h 16668"/>
                                <a:gd name="T74" fmla="*/ 14741 w 17951"/>
                                <a:gd name="T75" fmla="*/ 9764 h 16668"/>
                                <a:gd name="T76" fmla="*/ 17040 w 17951"/>
                                <a:gd name="T77" fmla="*/ 8659 h 16668"/>
                                <a:gd name="T78" fmla="*/ 17318 w 17951"/>
                                <a:gd name="T79" fmla="*/ 5262 h 16668"/>
                                <a:gd name="T80" fmla="*/ 9303 w 17951"/>
                                <a:gd name="T81" fmla="*/ 15072 h 16668"/>
                                <a:gd name="T82" fmla="*/ 6881 w 17951"/>
                                <a:gd name="T83" fmla="*/ 16480 h 16668"/>
                                <a:gd name="T84" fmla="*/ 6416 w 17951"/>
                                <a:gd name="T85" fmla="*/ 16442 h 16668"/>
                                <a:gd name="T86" fmla="*/ 4117 w 17951"/>
                                <a:gd name="T87" fmla="*/ 14220 h 16668"/>
                                <a:gd name="T88" fmla="*/ 3924 w 17951"/>
                                <a:gd name="T89" fmla="*/ 13251 h 16668"/>
                                <a:gd name="T90" fmla="*/ 6106 w 17951"/>
                                <a:gd name="T91" fmla="*/ 9473 h 16668"/>
                                <a:gd name="T92" fmla="*/ 8625 w 17951"/>
                                <a:gd name="T93" fmla="*/ 8020 h 16668"/>
                                <a:gd name="T94" fmla="*/ 8632 w 17951"/>
                                <a:gd name="T95" fmla="*/ 8014 h 16668"/>
                                <a:gd name="T96" fmla="*/ 9562 w 17951"/>
                                <a:gd name="T97" fmla="*/ 8168 h 16668"/>
                                <a:gd name="T98" fmla="*/ 12681 w 17951"/>
                                <a:gd name="T99" fmla="*/ 9228 h 16668"/>
                                <a:gd name="T100" fmla="*/ 9303 w 17951"/>
                                <a:gd name="T101" fmla="*/ 15072 h 1666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17951" h="16668">
                                  <a:moveTo>
                                    <a:pt x="17318" y="5262"/>
                                  </a:moveTo>
                                  <a:cubicBezTo>
                                    <a:pt x="14279" y="0"/>
                                    <a:pt x="14279" y="0"/>
                                    <a:pt x="14279" y="0"/>
                                  </a:cubicBezTo>
                                  <a:cubicBezTo>
                                    <a:pt x="14055" y="0"/>
                                    <a:pt x="14055" y="0"/>
                                    <a:pt x="14055" y="0"/>
                                  </a:cubicBezTo>
                                  <a:cubicBezTo>
                                    <a:pt x="17150" y="5366"/>
                                    <a:pt x="17150" y="5366"/>
                                    <a:pt x="17150" y="5366"/>
                                  </a:cubicBezTo>
                                  <a:cubicBezTo>
                                    <a:pt x="17867" y="6606"/>
                                    <a:pt x="17460" y="7852"/>
                                    <a:pt x="16892" y="8550"/>
                                  </a:cubicBezTo>
                                  <a:cubicBezTo>
                                    <a:pt x="16350" y="9208"/>
                                    <a:pt x="15568" y="9583"/>
                                    <a:pt x="14741" y="9583"/>
                                  </a:cubicBezTo>
                                  <a:cubicBezTo>
                                    <a:pt x="14431" y="9583"/>
                                    <a:pt x="14121" y="9531"/>
                                    <a:pt x="13818" y="9428"/>
                                  </a:cubicBezTo>
                                  <a:cubicBezTo>
                                    <a:pt x="12881" y="9112"/>
                                    <a:pt x="12881" y="9112"/>
                                    <a:pt x="12881" y="9112"/>
                                  </a:cubicBezTo>
                                  <a:cubicBezTo>
                                    <a:pt x="10698" y="5333"/>
                                    <a:pt x="10698" y="5333"/>
                                    <a:pt x="10698" y="5333"/>
                                  </a:cubicBezTo>
                                  <a:cubicBezTo>
                                    <a:pt x="10007" y="4138"/>
                                    <a:pt x="10259" y="2608"/>
                                    <a:pt x="11299" y="1697"/>
                                  </a:cubicBezTo>
                                  <a:cubicBezTo>
                                    <a:pt x="11306" y="1697"/>
                                    <a:pt x="11306" y="1697"/>
                                    <a:pt x="11306" y="1697"/>
                                  </a:cubicBezTo>
                                  <a:cubicBezTo>
                                    <a:pt x="13234" y="0"/>
                                    <a:pt x="13234" y="0"/>
                                    <a:pt x="13234" y="0"/>
                                  </a:cubicBezTo>
                                  <a:cubicBezTo>
                                    <a:pt x="12949" y="0"/>
                                    <a:pt x="12949" y="0"/>
                                    <a:pt x="12949" y="0"/>
                                  </a:cubicBezTo>
                                  <a:cubicBezTo>
                                    <a:pt x="11170" y="1562"/>
                                    <a:pt x="11170" y="1562"/>
                                    <a:pt x="11170" y="1562"/>
                                  </a:cubicBezTo>
                                  <a:cubicBezTo>
                                    <a:pt x="10065" y="2530"/>
                                    <a:pt x="9794" y="4158"/>
                                    <a:pt x="10530" y="5430"/>
                                  </a:cubicBezTo>
                                  <a:cubicBezTo>
                                    <a:pt x="12597" y="9008"/>
                                    <a:pt x="12597" y="9008"/>
                                    <a:pt x="12597" y="9008"/>
                                  </a:cubicBezTo>
                                  <a:cubicBezTo>
                                    <a:pt x="9613" y="7994"/>
                                    <a:pt x="9613" y="7994"/>
                                    <a:pt x="9613" y="7994"/>
                                  </a:cubicBezTo>
                                  <a:cubicBezTo>
                                    <a:pt x="9297" y="7884"/>
                                    <a:pt x="8968" y="7833"/>
                                    <a:pt x="8632" y="7833"/>
                                  </a:cubicBezTo>
                                  <a:cubicBezTo>
                                    <a:pt x="7527" y="7833"/>
                                    <a:pt x="6494" y="8420"/>
                                    <a:pt x="5945" y="9376"/>
                                  </a:cubicBezTo>
                                  <a:cubicBezTo>
                                    <a:pt x="3878" y="12961"/>
                                    <a:pt x="3878" y="12961"/>
                                    <a:pt x="3878" y="12961"/>
                                  </a:cubicBezTo>
                                  <a:cubicBezTo>
                                    <a:pt x="3258" y="9874"/>
                                    <a:pt x="3258" y="9874"/>
                                    <a:pt x="3258" y="9874"/>
                                  </a:cubicBezTo>
                                  <a:cubicBezTo>
                                    <a:pt x="2968" y="8433"/>
                                    <a:pt x="1695" y="7387"/>
                                    <a:pt x="223" y="7387"/>
                                  </a:cubicBezTo>
                                  <a:cubicBezTo>
                                    <a:pt x="0" y="7387"/>
                                    <a:pt x="0" y="7387"/>
                                    <a:pt x="0" y="7387"/>
                                  </a:cubicBezTo>
                                  <a:cubicBezTo>
                                    <a:pt x="0" y="7568"/>
                                    <a:pt x="0" y="7568"/>
                                    <a:pt x="0" y="7568"/>
                                  </a:cubicBezTo>
                                  <a:cubicBezTo>
                                    <a:pt x="229" y="7568"/>
                                    <a:pt x="229" y="7568"/>
                                    <a:pt x="229" y="7568"/>
                                  </a:cubicBezTo>
                                  <a:cubicBezTo>
                                    <a:pt x="1611" y="7568"/>
                                    <a:pt x="2806" y="8550"/>
                                    <a:pt x="3078" y="9906"/>
                                  </a:cubicBezTo>
                                  <a:cubicBezTo>
                                    <a:pt x="3723" y="13142"/>
                                    <a:pt x="3723" y="13142"/>
                                    <a:pt x="3723" y="13142"/>
                                  </a:cubicBezTo>
                                  <a:cubicBezTo>
                                    <a:pt x="0" y="13142"/>
                                    <a:pt x="0" y="13142"/>
                                    <a:pt x="0" y="13142"/>
                                  </a:cubicBezTo>
                                  <a:cubicBezTo>
                                    <a:pt x="0" y="13329"/>
                                    <a:pt x="0" y="13329"/>
                                    <a:pt x="0" y="13329"/>
                                  </a:cubicBezTo>
                                  <a:cubicBezTo>
                                    <a:pt x="3743" y="13329"/>
                                    <a:pt x="3743" y="13329"/>
                                    <a:pt x="3743" y="13329"/>
                                  </a:cubicBezTo>
                                  <a:cubicBezTo>
                                    <a:pt x="3930" y="14259"/>
                                    <a:pt x="3930" y="14259"/>
                                    <a:pt x="3930" y="14259"/>
                                  </a:cubicBezTo>
                                  <a:cubicBezTo>
                                    <a:pt x="4175" y="15492"/>
                                    <a:pt x="5138" y="16422"/>
                                    <a:pt x="6384" y="16629"/>
                                  </a:cubicBezTo>
                                  <a:cubicBezTo>
                                    <a:pt x="6552" y="16655"/>
                                    <a:pt x="6720" y="16668"/>
                                    <a:pt x="6888" y="16668"/>
                                  </a:cubicBezTo>
                                  <a:cubicBezTo>
                                    <a:pt x="6907" y="16661"/>
                                    <a:pt x="6907" y="16661"/>
                                    <a:pt x="6907" y="16661"/>
                                  </a:cubicBezTo>
                                  <a:cubicBezTo>
                                    <a:pt x="7979" y="16661"/>
                                    <a:pt x="8942" y="16099"/>
                                    <a:pt x="9484" y="15163"/>
                                  </a:cubicBezTo>
                                  <a:cubicBezTo>
                                    <a:pt x="12868" y="9299"/>
                                    <a:pt x="12868" y="9299"/>
                                    <a:pt x="12868" y="9299"/>
                                  </a:cubicBezTo>
                                  <a:cubicBezTo>
                                    <a:pt x="13766" y="9602"/>
                                    <a:pt x="13766" y="9602"/>
                                    <a:pt x="13766" y="9602"/>
                                  </a:cubicBezTo>
                                  <a:cubicBezTo>
                                    <a:pt x="14082" y="9712"/>
                                    <a:pt x="14412" y="9764"/>
                                    <a:pt x="14741" y="9764"/>
                                  </a:cubicBezTo>
                                  <a:cubicBezTo>
                                    <a:pt x="15626" y="9764"/>
                                    <a:pt x="16466" y="9357"/>
                                    <a:pt x="17040" y="8659"/>
                                  </a:cubicBezTo>
                                  <a:cubicBezTo>
                                    <a:pt x="17841" y="7684"/>
                                    <a:pt x="17951" y="6354"/>
                                    <a:pt x="17318" y="5262"/>
                                  </a:cubicBezTo>
                                  <a:close/>
                                  <a:moveTo>
                                    <a:pt x="9303" y="15072"/>
                                  </a:moveTo>
                                  <a:cubicBezTo>
                                    <a:pt x="8787" y="15970"/>
                                    <a:pt x="7908" y="16480"/>
                                    <a:pt x="6881" y="16480"/>
                                  </a:cubicBezTo>
                                  <a:cubicBezTo>
                                    <a:pt x="6720" y="16480"/>
                                    <a:pt x="6565" y="16468"/>
                                    <a:pt x="6416" y="16442"/>
                                  </a:cubicBezTo>
                                  <a:cubicBezTo>
                                    <a:pt x="5532" y="16293"/>
                                    <a:pt x="4395" y="15628"/>
                                    <a:pt x="4117" y="14220"/>
                                  </a:cubicBezTo>
                                  <a:cubicBezTo>
                                    <a:pt x="3924" y="13251"/>
                                    <a:pt x="3924" y="13251"/>
                                    <a:pt x="3924" y="13251"/>
                                  </a:cubicBezTo>
                                  <a:cubicBezTo>
                                    <a:pt x="6106" y="9473"/>
                                    <a:pt x="6106" y="9473"/>
                                    <a:pt x="6106" y="9473"/>
                                  </a:cubicBezTo>
                                  <a:cubicBezTo>
                                    <a:pt x="6623" y="8575"/>
                                    <a:pt x="7585" y="8020"/>
                                    <a:pt x="8625" y="8020"/>
                                  </a:cubicBezTo>
                                  <a:cubicBezTo>
                                    <a:pt x="8632" y="8014"/>
                                    <a:pt x="8632" y="8014"/>
                                    <a:pt x="8632" y="8014"/>
                                  </a:cubicBezTo>
                                  <a:cubicBezTo>
                                    <a:pt x="8948" y="8014"/>
                                    <a:pt x="9258" y="8065"/>
                                    <a:pt x="9562" y="8168"/>
                                  </a:cubicBezTo>
                                  <a:cubicBezTo>
                                    <a:pt x="12681" y="9228"/>
                                    <a:pt x="12681" y="9228"/>
                                    <a:pt x="12681" y="9228"/>
                                  </a:cubicBezTo>
                                  <a:lnTo>
                                    <a:pt x="9303" y="150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6E09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a14="http://schemas.microsoft.com/office/drawing/2010/main">
                <w:pict w14:anchorId="2D583447">
                  <v:shape id="Freeform 21(JU-LOCK)" style="position:absolute;margin-left:315.85pt;margin-top:76.8pt;width:353.05pt;height:327.85pt;rotation:90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17951,16668" o:spid="_x0000_s1026" fillcolor="#66e09f" stroked="f" path="m17318,5262c14279,,14279,,14279,v-224,,-224,,-224,c17150,5366,17150,5366,17150,5366v717,1240,310,2486,-258,3184c16350,9208,15568,9583,14741,9583v-310,,-620,-52,-923,-155c12881,9112,12881,9112,12881,9112,10698,5333,10698,5333,10698,5333v-691,-1195,-439,-2725,601,-3636c11306,1697,11306,1697,11306,1697,13234,,13234,,13234,v-285,,-285,,-285,c11170,1562,11170,1562,11170,1562v-1105,968,-1376,2596,-640,3868c12597,9008,12597,9008,12597,9008,9613,7994,9613,7994,9613,7994,9297,7884,8968,7833,8632,7833v-1105,,-2138,587,-2687,1543c3878,12961,3878,12961,3878,12961,3258,9874,3258,9874,3258,9874,2968,8433,1695,7387,223,7387,,7387,,7387,,7387v,181,,181,,181c229,7568,229,7568,229,7568v1382,,2577,982,2849,2338c3723,13142,3723,13142,3723,13142,,13142,,13142,,13142v,187,,187,,187c3743,13329,3743,13329,3743,13329v187,930,187,930,187,930c4175,15492,5138,16422,6384,16629v168,26,336,39,504,39c6907,16661,6907,16661,6907,16661v1072,,2035,-562,2577,-1498c12868,9299,12868,9299,12868,9299v898,303,898,303,898,303c14082,9712,14412,9764,14741,9764v885,,1725,-407,2299,-1105c17841,7684,17951,6354,17318,5262xm9303,15072v-516,898,-1395,1408,-2422,1408c6720,16480,6565,16468,6416,16442,5532,16293,4395,15628,4117,14220v-193,-969,-193,-969,-193,-969c6106,9473,6106,9473,6106,9473,6623,8575,7585,8020,8625,8020v7,-6,7,-6,7,-6c8948,8014,9258,8065,9562,8168v3119,1060,3119,1060,3119,1060l9303,15072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" w14:anchorId="1A9623D9">
                    <v:path arrowok="t" o:connecttype="custom" o:connectlocs="4325627,1314457;3566556,0;3510606,0;4283664,1340436;4219222,2135805;3681953,2393850;3451409,2355131;3217369,2276193;2672107,1332193;2822223,423914;2823971,423914;3305540,0;3234354,0;2790002,390190;2630145,1356423;3146432,2250214;2401100,1996915;2156069,1956697;1484920,2342141;968633,3237680;813771,2466542;55700,1845285;0,1845285;0,1890499;57199,1890499;768812,2474536;929917,3282894;0,3282894;0,3329607;934913,3329607;981621,3561923;1594572,4153953;1720459,4163695;1725205,4161946;2368879,3787743;3214122,2322906;3438421,2398596;3681953,2439064;4256189,2163033;4325627,1314457;2323669,3765011;1718711,4116732;1602565,4107240;1028329,3552180;980122,3310123;1525134,2366372;2154321,2003410;2156069,2001911;2388361,2040380;3167414,2305170;2323669,3765011" o:connectangles="0,0,0,0,0,0,0,0,0,0,0,0,0,0,0,0,0,0,0,0,0,0,0,0,0,0,0,0,0,0,0,0,0,0,0,0,0,0,0,0,0,0,0,0,0,0,0,0,0,0,0"/>
                    <o:lock v:ext="edit" selection="t" verticies="t"/>
                    <w10:wrap anchorx="page" anchory="page"/>
                  </v:shape>
                </w:pict>
              </mc:Fallback>
            </mc:AlternateContent>
          </w:r>
          <w:r w:rsidRPr="00DB23F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4624" behindDoc="1" locked="0" layoutInCell="1" allowOverlap="1" wp14:anchorId="510D3621" wp14:editId="02E27A17">
                    <wp:simplePos x="0" y="0"/>
                    <wp:positionH relativeFrom="page">
                      <wp:posOffset>451104</wp:posOffset>
                    </wp:positionH>
                    <wp:positionV relativeFrom="page">
                      <wp:posOffset>4706112</wp:posOffset>
                    </wp:positionV>
                    <wp:extent cx="1508125" cy="464820"/>
                    <wp:effectExtent l="0" t="0" r="0" b="0"/>
                    <wp:wrapNone/>
                    <wp:docPr id="58263236" name="Logo(JU-LOCK)"/>
                    <wp:cNvGraphicFramePr>
                      <a:graphicFrameLocks xmlns:a="http://schemas.openxmlformats.org/drawingml/2006/main" noSel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Select="1" noEditPoints="1"/>
                          </wps:cNvSpPr>
                          <wps:spPr bwMode="auto">
                            <a:xfrm>
                              <a:off x="0" y="0"/>
                              <a:ext cx="1508125" cy="464820"/>
                            </a:xfrm>
                            <a:custGeom>
                              <a:avLst/>
                              <a:gdLst>
                                <a:gd name="T0" fmla="*/ 278 w 2185"/>
                                <a:gd name="T1" fmla="*/ 277 h 673"/>
                                <a:gd name="T2" fmla="*/ 424 w 2185"/>
                                <a:gd name="T3" fmla="*/ 451 h 673"/>
                                <a:gd name="T4" fmla="*/ 381 w 2185"/>
                                <a:gd name="T5" fmla="*/ 408 h 673"/>
                                <a:gd name="T6" fmla="*/ 488 w 2185"/>
                                <a:gd name="T7" fmla="*/ 344 h 673"/>
                                <a:gd name="T8" fmla="*/ 327 w 2185"/>
                                <a:gd name="T9" fmla="*/ 300 h 673"/>
                                <a:gd name="T10" fmla="*/ 427 w 2185"/>
                                <a:gd name="T11" fmla="*/ 312 h 673"/>
                                <a:gd name="T12" fmla="*/ 1199 w 2185"/>
                                <a:gd name="T13" fmla="*/ 305 h 673"/>
                                <a:gd name="T14" fmla="*/ 1297 w 2185"/>
                                <a:gd name="T15" fmla="*/ 425 h 673"/>
                                <a:gd name="T16" fmla="*/ 1162 w 2185"/>
                                <a:gd name="T17" fmla="*/ 373 h 673"/>
                                <a:gd name="T18" fmla="*/ 1249 w 2185"/>
                                <a:gd name="T19" fmla="*/ 380 h 673"/>
                                <a:gd name="T20" fmla="*/ 1130 w 2185"/>
                                <a:gd name="T21" fmla="*/ 290 h 673"/>
                                <a:gd name="T22" fmla="*/ 1308 w 2185"/>
                                <a:gd name="T23" fmla="*/ 279 h 673"/>
                                <a:gd name="T24" fmla="*/ 729 w 2185"/>
                                <a:gd name="T25" fmla="*/ 225 h 673"/>
                                <a:gd name="T26" fmla="*/ 545 w 2185"/>
                                <a:gd name="T27" fmla="*/ 225 h 673"/>
                                <a:gd name="T28" fmla="*/ 545 w 2185"/>
                                <a:gd name="T29" fmla="*/ 453 h 673"/>
                                <a:gd name="T30" fmla="*/ 728 w 2185"/>
                                <a:gd name="T31" fmla="*/ 185 h 673"/>
                                <a:gd name="T32" fmla="*/ 89 w 2185"/>
                                <a:gd name="T33" fmla="*/ 397 h 673"/>
                                <a:gd name="T34" fmla="*/ 203 w 2185"/>
                                <a:gd name="T35" fmla="*/ 425 h 673"/>
                                <a:gd name="T36" fmla="*/ 0 w 2185"/>
                                <a:gd name="T37" fmla="*/ 339 h 673"/>
                                <a:gd name="T38" fmla="*/ 203 w 2185"/>
                                <a:gd name="T39" fmla="*/ 252 h 673"/>
                                <a:gd name="T40" fmla="*/ 89 w 2185"/>
                                <a:gd name="T41" fmla="*/ 281 h 673"/>
                                <a:gd name="T42" fmla="*/ 857 w 2185"/>
                                <a:gd name="T43" fmla="*/ 277 h 673"/>
                                <a:gd name="T44" fmla="*/ 1023 w 2185"/>
                                <a:gd name="T45" fmla="*/ 443 h 673"/>
                                <a:gd name="T46" fmla="*/ 1015 w 2185"/>
                                <a:gd name="T47" fmla="*/ 374 h 673"/>
                                <a:gd name="T48" fmla="*/ 900 w 2185"/>
                                <a:gd name="T49" fmla="*/ 339 h 673"/>
                                <a:gd name="T50" fmla="*/ 1015 w 2185"/>
                                <a:gd name="T51" fmla="*/ 305 h 673"/>
                                <a:gd name="T52" fmla="*/ 2098 w 2185"/>
                                <a:gd name="T53" fmla="*/ 247 h 673"/>
                                <a:gd name="T54" fmla="*/ 1818 w 2185"/>
                                <a:gd name="T55" fmla="*/ 6 h 673"/>
                                <a:gd name="T56" fmla="*/ 1538 w 2185"/>
                                <a:gd name="T57" fmla="*/ 307 h 673"/>
                                <a:gd name="T58" fmla="*/ 1808 w 2185"/>
                                <a:gd name="T59" fmla="*/ 595 h 673"/>
                                <a:gd name="T60" fmla="*/ 2051 w 2185"/>
                                <a:gd name="T61" fmla="*/ 505 h 673"/>
                                <a:gd name="T62" fmla="*/ 2036 w 2185"/>
                                <a:gd name="T63" fmla="*/ 133 h 673"/>
                                <a:gd name="T64" fmla="*/ 1960 w 2185"/>
                                <a:gd name="T65" fmla="*/ 219 h 673"/>
                                <a:gd name="T66" fmla="*/ 1766 w 2185"/>
                                <a:gd name="T67" fmla="*/ 76 h 673"/>
                                <a:gd name="T68" fmla="*/ 1747 w 2185"/>
                                <a:gd name="T69" fmla="*/ 206 h 673"/>
                                <a:gd name="T70" fmla="*/ 1618 w 2185"/>
                                <a:gd name="T71" fmla="*/ 217 h 673"/>
                                <a:gd name="T72" fmla="*/ 1647 w 2185"/>
                                <a:gd name="T73" fmla="*/ 395 h 673"/>
                                <a:gd name="T74" fmla="*/ 1650 w 2185"/>
                                <a:gd name="T75" fmla="*/ 459 h 673"/>
                                <a:gd name="T76" fmla="*/ 1837 w 2185"/>
                                <a:gd name="T77" fmla="*/ 486 h 673"/>
                                <a:gd name="T78" fmla="*/ 1718 w 2185"/>
                                <a:gd name="T79" fmla="*/ 249 h 673"/>
                                <a:gd name="T80" fmla="*/ 1866 w 2185"/>
                                <a:gd name="T81" fmla="*/ 192 h 673"/>
                                <a:gd name="T82" fmla="*/ 1985 w 2185"/>
                                <a:gd name="T83" fmla="*/ 429 h 673"/>
                                <a:gd name="T84" fmla="*/ 1938 w 2185"/>
                                <a:gd name="T85" fmla="*/ 601 h 673"/>
                                <a:gd name="T86" fmla="*/ 1902 w 2185"/>
                                <a:gd name="T87" fmla="*/ 492 h 673"/>
                                <a:gd name="T88" fmla="*/ 2071 w 2185"/>
                                <a:gd name="T89" fmla="*/ 459 h 673"/>
                                <a:gd name="T90" fmla="*/ 2122 w 2185"/>
                                <a:gd name="T91" fmla="*/ 396 h 673"/>
                                <a:gd name="T92" fmla="*/ 1364 w 2185"/>
                                <a:gd name="T93" fmla="*/ 209 h 673"/>
                                <a:gd name="T94" fmla="*/ 1364 w 2185"/>
                                <a:gd name="T95" fmla="*/ 227 h 673"/>
                                <a:gd name="T96" fmla="*/ 1368 w 2185"/>
                                <a:gd name="T97" fmla="*/ 221 h 673"/>
                                <a:gd name="T98" fmla="*/ 1368 w 2185"/>
                                <a:gd name="T99" fmla="*/ 215 h 673"/>
                                <a:gd name="T100" fmla="*/ 1363 w 2185"/>
                                <a:gd name="T101" fmla="*/ 197 h 673"/>
                                <a:gd name="T102" fmla="*/ 1350 w 2185"/>
                                <a:gd name="T103" fmla="*/ 246 h 673"/>
                                <a:gd name="T104" fmla="*/ 1388 w 2185"/>
                                <a:gd name="T105" fmla="*/ 213 h 673"/>
                                <a:gd name="T106" fmla="*/ 1352 w 2185"/>
                                <a:gd name="T107" fmla="*/ 242 h 673"/>
                                <a:gd name="T108" fmla="*/ 1363 w 2185"/>
                                <a:gd name="T109" fmla="*/ 202 h 6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2185" h="673">
                                  <a:moveTo>
                                    <a:pt x="459" y="253"/>
                                  </a:moveTo>
                                  <a:cubicBezTo>
                                    <a:pt x="449" y="242"/>
                                    <a:pt x="438" y="234"/>
                                    <a:pt x="424" y="229"/>
                                  </a:cubicBezTo>
                                  <a:cubicBezTo>
                                    <a:pt x="410" y="223"/>
                                    <a:pt x="395" y="220"/>
                                    <a:pt x="377" y="220"/>
                                  </a:cubicBezTo>
                                  <a:cubicBezTo>
                                    <a:pt x="355" y="220"/>
                                    <a:pt x="336" y="225"/>
                                    <a:pt x="319" y="235"/>
                                  </a:cubicBezTo>
                                  <a:cubicBezTo>
                                    <a:pt x="301" y="246"/>
                                    <a:pt x="288" y="260"/>
                                    <a:pt x="278" y="277"/>
                                  </a:cubicBezTo>
                                  <a:cubicBezTo>
                                    <a:pt x="268" y="295"/>
                                    <a:pt x="263" y="316"/>
                                    <a:pt x="263" y="339"/>
                                  </a:cubicBezTo>
                                  <a:cubicBezTo>
                                    <a:pt x="263" y="362"/>
                                    <a:pt x="268" y="381"/>
                                    <a:pt x="277" y="399"/>
                                  </a:cubicBezTo>
                                  <a:cubicBezTo>
                                    <a:pt x="287" y="417"/>
                                    <a:pt x="301" y="432"/>
                                    <a:pt x="318" y="442"/>
                                  </a:cubicBezTo>
                                  <a:cubicBezTo>
                                    <a:pt x="336" y="453"/>
                                    <a:pt x="357" y="458"/>
                                    <a:pt x="381" y="458"/>
                                  </a:cubicBezTo>
                                  <a:cubicBezTo>
                                    <a:pt x="396" y="458"/>
                                    <a:pt x="411" y="456"/>
                                    <a:pt x="424" y="451"/>
                                  </a:cubicBezTo>
                                  <a:cubicBezTo>
                                    <a:pt x="437" y="446"/>
                                    <a:pt x="448" y="440"/>
                                    <a:pt x="458" y="431"/>
                                  </a:cubicBezTo>
                                  <a:cubicBezTo>
                                    <a:pt x="467" y="423"/>
                                    <a:pt x="474" y="413"/>
                                    <a:pt x="479" y="402"/>
                                  </a:cubicBezTo>
                                  <a:cubicBezTo>
                                    <a:pt x="433" y="380"/>
                                    <a:pt x="433" y="380"/>
                                    <a:pt x="433" y="380"/>
                                  </a:cubicBezTo>
                                  <a:cubicBezTo>
                                    <a:pt x="428" y="389"/>
                                    <a:pt x="421" y="395"/>
                                    <a:pt x="412" y="400"/>
                                  </a:cubicBezTo>
                                  <a:cubicBezTo>
                                    <a:pt x="404" y="405"/>
                                    <a:pt x="393" y="408"/>
                                    <a:pt x="381" y="408"/>
                                  </a:cubicBezTo>
                                  <a:cubicBezTo>
                                    <a:pt x="369" y="408"/>
                                    <a:pt x="358" y="405"/>
                                    <a:pt x="349" y="399"/>
                                  </a:cubicBezTo>
                                  <a:cubicBezTo>
                                    <a:pt x="339" y="394"/>
                                    <a:pt x="332" y="386"/>
                                    <a:pt x="328" y="375"/>
                                  </a:cubicBezTo>
                                  <a:cubicBezTo>
                                    <a:pt x="325" y="369"/>
                                    <a:pt x="323" y="363"/>
                                    <a:pt x="322" y="355"/>
                                  </a:cubicBezTo>
                                  <a:cubicBezTo>
                                    <a:pt x="486" y="355"/>
                                    <a:pt x="486" y="355"/>
                                    <a:pt x="486" y="355"/>
                                  </a:cubicBezTo>
                                  <a:cubicBezTo>
                                    <a:pt x="487" y="352"/>
                                    <a:pt x="487" y="348"/>
                                    <a:pt x="488" y="344"/>
                                  </a:cubicBezTo>
                                  <a:cubicBezTo>
                                    <a:pt x="488" y="340"/>
                                    <a:pt x="488" y="336"/>
                                    <a:pt x="488" y="332"/>
                                  </a:cubicBezTo>
                                  <a:cubicBezTo>
                                    <a:pt x="488" y="316"/>
                                    <a:pt x="486" y="302"/>
                                    <a:pt x="481" y="288"/>
                                  </a:cubicBezTo>
                                  <a:cubicBezTo>
                                    <a:pt x="476" y="275"/>
                                    <a:pt x="468" y="263"/>
                                    <a:pt x="459" y="253"/>
                                  </a:cubicBezTo>
                                  <a:close/>
                                  <a:moveTo>
                                    <a:pt x="324" y="312"/>
                                  </a:moveTo>
                                  <a:cubicBezTo>
                                    <a:pt x="325" y="308"/>
                                    <a:pt x="326" y="304"/>
                                    <a:pt x="327" y="300"/>
                                  </a:cubicBezTo>
                                  <a:cubicBezTo>
                                    <a:pt x="332" y="289"/>
                                    <a:pt x="338" y="281"/>
                                    <a:pt x="347" y="275"/>
                                  </a:cubicBezTo>
                                  <a:cubicBezTo>
                                    <a:pt x="355" y="269"/>
                                    <a:pt x="365" y="267"/>
                                    <a:pt x="377" y="267"/>
                                  </a:cubicBezTo>
                                  <a:cubicBezTo>
                                    <a:pt x="388" y="267"/>
                                    <a:pt x="398" y="269"/>
                                    <a:pt x="407" y="275"/>
                                  </a:cubicBezTo>
                                  <a:cubicBezTo>
                                    <a:pt x="415" y="281"/>
                                    <a:pt x="421" y="289"/>
                                    <a:pt x="424" y="299"/>
                                  </a:cubicBezTo>
                                  <a:cubicBezTo>
                                    <a:pt x="426" y="303"/>
                                    <a:pt x="427" y="307"/>
                                    <a:pt x="427" y="312"/>
                                  </a:cubicBezTo>
                                  <a:lnTo>
                                    <a:pt x="324" y="312"/>
                                  </a:lnTo>
                                  <a:close/>
                                  <a:moveTo>
                                    <a:pt x="1194" y="272"/>
                                  </a:moveTo>
                                  <a:cubicBezTo>
                                    <a:pt x="1189" y="276"/>
                                    <a:pt x="1186" y="282"/>
                                    <a:pt x="1186" y="288"/>
                                  </a:cubicBezTo>
                                  <a:cubicBezTo>
                                    <a:pt x="1186" y="292"/>
                                    <a:pt x="1187" y="295"/>
                                    <a:pt x="1189" y="298"/>
                                  </a:cubicBezTo>
                                  <a:cubicBezTo>
                                    <a:pt x="1192" y="301"/>
                                    <a:pt x="1195" y="303"/>
                                    <a:pt x="1199" y="305"/>
                                  </a:cubicBezTo>
                                  <a:cubicBezTo>
                                    <a:pt x="1203" y="307"/>
                                    <a:pt x="1207" y="309"/>
                                    <a:pt x="1213" y="311"/>
                                  </a:cubicBezTo>
                                  <a:cubicBezTo>
                                    <a:pt x="1249" y="322"/>
                                    <a:pt x="1249" y="322"/>
                                    <a:pt x="1249" y="322"/>
                                  </a:cubicBezTo>
                                  <a:cubicBezTo>
                                    <a:pt x="1268" y="327"/>
                                    <a:pt x="1283" y="336"/>
                                    <a:pt x="1293" y="347"/>
                                  </a:cubicBezTo>
                                  <a:cubicBezTo>
                                    <a:pt x="1303" y="358"/>
                                    <a:pt x="1308" y="372"/>
                                    <a:pt x="1308" y="388"/>
                                  </a:cubicBezTo>
                                  <a:cubicBezTo>
                                    <a:pt x="1308" y="402"/>
                                    <a:pt x="1304" y="414"/>
                                    <a:pt x="1297" y="425"/>
                                  </a:cubicBezTo>
                                  <a:cubicBezTo>
                                    <a:pt x="1289" y="435"/>
                                    <a:pt x="1279" y="444"/>
                                    <a:pt x="1266" y="449"/>
                                  </a:cubicBezTo>
                                  <a:cubicBezTo>
                                    <a:pt x="1254" y="455"/>
                                    <a:pt x="1238" y="458"/>
                                    <a:pt x="1221" y="458"/>
                                  </a:cubicBezTo>
                                  <a:cubicBezTo>
                                    <a:pt x="1196" y="458"/>
                                    <a:pt x="1175" y="452"/>
                                    <a:pt x="1156" y="441"/>
                                  </a:cubicBezTo>
                                  <a:cubicBezTo>
                                    <a:pt x="1138" y="429"/>
                                    <a:pt x="1126" y="413"/>
                                    <a:pt x="1119" y="393"/>
                                  </a:cubicBezTo>
                                  <a:cubicBezTo>
                                    <a:pt x="1162" y="373"/>
                                    <a:pt x="1162" y="373"/>
                                    <a:pt x="1162" y="373"/>
                                  </a:cubicBezTo>
                                  <a:cubicBezTo>
                                    <a:pt x="1168" y="385"/>
                                    <a:pt x="1176" y="395"/>
                                    <a:pt x="1186" y="402"/>
                                  </a:cubicBezTo>
                                  <a:cubicBezTo>
                                    <a:pt x="1197" y="410"/>
                                    <a:pt x="1208" y="413"/>
                                    <a:pt x="1221" y="413"/>
                                  </a:cubicBezTo>
                                  <a:cubicBezTo>
                                    <a:pt x="1230" y="413"/>
                                    <a:pt x="1238" y="411"/>
                                    <a:pt x="1244" y="407"/>
                                  </a:cubicBezTo>
                                  <a:cubicBezTo>
                                    <a:pt x="1249" y="403"/>
                                    <a:pt x="1252" y="397"/>
                                    <a:pt x="1252" y="390"/>
                                  </a:cubicBezTo>
                                  <a:cubicBezTo>
                                    <a:pt x="1252" y="386"/>
                                    <a:pt x="1251" y="383"/>
                                    <a:pt x="1249" y="380"/>
                                  </a:cubicBezTo>
                                  <a:cubicBezTo>
                                    <a:pt x="1246" y="377"/>
                                    <a:pt x="1244" y="375"/>
                                    <a:pt x="1240" y="373"/>
                                  </a:cubicBezTo>
                                  <a:cubicBezTo>
                                    <a:pt x="1236" y="371"/>
                                    <a:pt x="1232" y="369"/>
                                    <a:pt x="1227" y="368"/>
                                  </a:cubicBezTo>
                                  <a:cubicBezTo>
                                    <a:pt x="1189" y="357"/>
                                    <a:pt x="1189" y="357"/>
                                    <a:pt x="1189" y="357"/>
                                  </a:cubicBezTo>
                                  <a:cubicBezTo>
                                    <a:pt x="1169" y="352"/>
                                    <a:pt x="1155" y="343"/>
                                    <a:pt x="1145" y="331"/>
                                  </a:cubicBezTo>
                                  <a:cubicBezTo>
                                    <a:pt x="1135" y="320"/>
                                    <a:pt x="1130" y="306"/>
                                    <a:pt x="1130" y="290"/>
                                  </a:cubicBezTo>
                                  <a:cubicBezTo>
                                    <a:pt x="1130" y="276"/>
                                    <a:pt x="1134" y="264"/>
                                    <a:pt x="1141" y="253"/>
                                  </a:cubicBezTo>
                                  <a:cubicBezTo>
                                    <a:pt x="1148" y="243"/>
                                    <a:pt x="1158" y="235"/>
                                    <a:pt x="1171" y="229"/>
                                  </a:cubicBezTo>
                                  <a:cubicBezTo>
                                    <a:pt x="1184" y="223"/>
                                    <a:pt x="1199" y="220"/>
                                    <a:pt x="1215" y="220"/>
                                  </a:cubicBezTo>
                                  <a:cubicBezTo>
                                    <a:pt x="1237" y="220"/>
                                    <a:pt x="1256" y="225"/>
                                    <a:pt x="1273" y="236"/>
                                  </a:cubicBezTo>
                                  <a:cubicBezTo>
                                    <a:pt x="1290" y="246"/>
                                    <a:pt x="1301" y="260"/>
                                    <a:pt x="1308" y="279"/>
                                  </a:cubicBezTo>
                                  <a:cubicBezTo>
                                    <a:pt x="1265" y="300"/>
                                    <a:pt x="1265" y="300"/>
                                    <a:pt x="1265" y="300"/>
                                  </a:cubicBezTo>
                                  <a:cubicBezTo>
                                    <a:pt x="1261" y="290"/>
                                    <a:pt x="1255" y="282"/>
                                    <a:pt x="1246" y="276"/>
                                  </a:cubicBezTo>
                                  <a:cubicBezTo>
                                    <a:pt x="1237" y="270"/>
                                    <a:pt x="1227" y="267"/>
                                    <a:pt x="1215" y="267"/>
                                  </a:cubicBezTo>
                                  <a:cubicBezTo>
                                    <a:pt x="1206" y="267"/>
                                    <a:pt x="1199" y="269"/>
                                    <a:pt x="1194" y="272"/>
                                  </a:cubicBezTo>
                                  <a:close/>
                                  <a:moveTo>
                                    <a:pt x="729" y="225"/>
                                  </a:moveTo>
                                  <a:cubicBezTo>
                                    <a:pt x="787" y="225"/>
                                    <a:pt x="787" y="225"/>
                                    <a:pt x="787" y="225"/>
                                  </a:cubicBezTo>
                                  <a:cubicBezTo>
                                    <a:pt x="787" y="453"/>
                                    <a:pt x="787" y="453"/>
                                    <a:pt x="787" y="453"/>
                                  </a:cubicBezTo>
                                  <a:cubicBezTo>
                                    <a:pt x="729" y="453"/>
                                    <a:pt x="729" y="453"/>
                                    <a:pt x="729" y="453"/>
                                  </a:cubicBezTo>
                                  <a:lnTo>
                                    <a:pt x="729" y="225"/>
                                  </a:lnTo>
                                  <a:close/>
                                  <a:moveTo>
                                    <a:pt x="545" y="225"/>
                                  </a:moveTo>
                                  <a:cubicBezTo>
                                    <a:pt x="675" y="225"/>
                                    <a:pt x="675" y="225"/>
                                    <a:pt x="675" y="225"/>
                                  </a:cubicBezTo>
                                  <a:cubicBezTo>
                                    <a:pt x="675" y="276"/>
                                    <a:pt x="675" y="276"/>
                                    <a:pt x="675" y="276"/>
                                  </a:cubicBezTo>
                                  <a:cubicBezTo>
                                    <a:pt x="603" y="276"/>
                                    <a:pt x="603" y="276"/>
                                    <a:pt x="603" y="276"/>
                                  </a:cubicBezTo>
                                  <a:cubicBezTo>
                                    <a:pt x="603" y="453"/>
                                    <a:pt x="603" y="453"/>
                                    <a:pt x="603" y="453"/>
                                  </a:cubicBezTo>
                                  <a:cubicBezTo>
                                    <a:pt x="545" y="453"/>
                                    <a:pt x="545" y="453"/>
                                    <a:pt x="545" y="453"/>
                                  </a:cubicBezTo>
                                  <a:lnTo>
                                    <a:pt x="545" y="225"/>
                                  </a:lnTo>
                                  <a:close/>
                                  <a:moveTo>
                                    <a:pt x="728" y="125"/>
                                  </a:moveTo>
                                  <a:cubicBezTo>
                                    <a:pt x="787" y="125"/>
                                    <a:pt x="787" y="125"/>
                                    <a:pt x="787" y="125"/>
                                  </a:cubicBezTo>
                                  <a:cubicBezTo>
                                    <a:pt x="787" y="185"/>
                                    <a:pt x="787" y="185"/>
                                    <a:pt x="787" y="185"/>
                                  </a:cubicBezTo>
                                  <a:cubicBezTo>
                                    <a:pt x="728" y="185"/>
                                    <a:pt x="728" y="185"/>
                                    <a:pt x="728" y="185"/>
                                  </a:cubicBezTo>
                                  <a:lnTo>
                                    <a:pt x="728" y="125"/>
                                  </a:lnTo>
                                  <a:close/>
                                  <a:moveTo>
                                    <a:pt x="68" y="304"/>
                                  </a:moveTo>
                                  <a:cubicBezTo>
                                    <a:pt x="63" y="314"/>
                                    <a:pt x="60" y="326"/>
                                    <a:pt x="60" y="339"/>
                                  </a:cubicBezTo>
                                  <a:cubicBezTo>
                                    <a:pt x="60" y="352"/>
                                    <a:pt x="63" y="363"/>
                                    <a:pt x="68" y="374"/>
                                  </a:cubicBezTo>
                                  <a:cubicBezTo>
                                    <a:pt x="73" y="384"/>
                                    <a:pt x="80" y="392"/>
                                    <a:pt x="89" y="397"/>
                                  </a:cubicBezTo>
                                  <a:cubicBezTo>
                                    <a:pt x="99" y="403"/>
                                    <a:pt x="109" y="406"/>
                                    <a:pt x="120" y="406"/>
                                  </a:cubicBezTo>
                                  <a:cubicBezTo>
                                    <a:pt x="133" y="406"/>
                                    <a:pt x="144" y="402"/>
                                    <a:pt x="154" y="396"/>
                                  </a:cubicBezTo>
                                  <a:cubicBezTo>
                                    <a:pt x="164" y="389"/>
                                    <a:pt x="171" y="379"/>
                                    <a:pt x="175" y="368"/>
                                  </a:cubicBezTo>
                                  <a:cubicBezTo>
                                    <a:pt x="225" y="390"/>
                                    <a:pt x="225" y="390"/>
                                    <a:pt x="225" y="390"/>
                                  </a:cubicBezTo>
                                  <a:cubicBezTo>
                                    <a:pt x="221" y="403"/>
                                    <a:pt x="213" y="415"/>
                                    <a:pt x="203" y="425"/>
                                  </a:cubicBezTo>
                                  <a:cubicBezTo>
                                    <a:pt x="193" y="436"/>
                                    <a:pt x="181" y="444"/>
                                    <a:pt x="167" y="449"/>
                                  </a:cubicBezTo>
                                  <a:cubicBezTo>
                                    <a:pt x="153" y="455"/>
                                    <a:pt x="137" y="458"/>
                                    <a:pt x="120" y="458"/>
                                  </a:cubicBezTo>
                                  <a:cubicBezTo>
                                    <a:pt x="97" y="458"/>
                                    <a:pt x="77" y="453"/>
                                    <a:pt x="59" y="443"/>
                                  </a:cubicBezTo>
                                  <a:cubicBezTo>
                                    <a:pt x="41" y="432"/>
                                    <a:pt x="27" y="418"/>
                                    <a:pt x="16" y="400"/>
                                  </a:cubicBezTo>
                                  <a:cubicBezTo>
                                    <a:pt x="6" y="382"/>
                                    <a:pt x="0" y="361"/>
                                    <a:pt x="0" y="339"/>
                                  </a:cubicBezTo>
                                  <a:cubicBezTo>
                                    <a:pt x="0" y="316"/>
                                    <a:pt x="5" y="296"/>
                                    <a:pt x="16" y="278"/>
                                  </a:cubicBezTo>
                                  <a:cubicBezTo>
                                    <a:pt x="26" y="260"/>
                                    <a:pt x="40" y="246"/>
                                    <a:pt x="59" y="235"/>
                                  </a:cubicBezTo>
                                  <a:cubicBezTo>
                                    <a:pt x="77" y="225"/>
                                    <a:pt x="97" y="220"/>
                                    <a:pt x="120" y="220"/>
                                  </a:cubicBezTo>
                                  <a:cubicBezTo>
                                    <a:pt x="137" y="220"/>
                                    <a:pt x="152" y="223"/>
                                    <a:pt x="166" y="229"/>
                                  </a:cubicBezTo>
                                  <a:cubicBezTo>
                                    <a:pt x="180" y="234"/>
                                    <a:pt x="193" y="242"/>
                                    <a:pt x="203" y="252"/>
                                  </a:cubicBezTo>
                                  <a:cubicBezTo>
                                    <a:pt x="213" y="262"/>
                                    <a:pt x="220" y="274"/>
                                    <a:pt x="225" y="288"/>
                                  </a:cubicBezTo>
                                  <a:cubicBezTo>
                                    <a:pt x="175" y="310"/>
                                    <a:pt x="175" y="310"/>
                                    <a:pt x="175" y="310"/>
                                  </a:cubicBezTo>
                                  <a:cubicBezTo>
                                    <a:pt x="171" y="299"/>
                                    <a:pt x="164" y="290"/>
                                    <a:pt x="154" y="283"/>
                                  </a:cubicBezTo>
                                  <a:cubicBezTo>
                                    <a:pt x="144" y="276"/>
                                    <a:pt x="133" y="272"/>
                                    <a:pt x="120" y="272"/>
                                  </a:cubicBezTo>
                                  <a:cubicBezTo>
                                    <a:pt x="109" y="272"/>
                                    <a:pt x="99" y="275"/>
                                    <a:pt x="89" y="281"/>
                                  </a:cubicBezTo>
                                  <a:cubicBezTo>
                                    <a:pt x="80" y="286"/>
                                    <a:pt x="73" y="294"/>
                                    <a:pt x="68" y="304"/>
                                  </a:cubicBezTo>
                                  <a:close/>
                                  <a:moveTo>
                                    <a:pt x="1023" y="235"/>
                                  </a:moveTo>
                                  <a:cubicBezTo>
                                    <a:pt x="1005" y="225"/>
                                    <a:pt x="984" y="220"/>
                                    <a:pt x="962" y="220"/>
                                  </a:cubicBezTo>
                                  <a:cubicBezTo>
                                    <a:pt x="939" y="220"/>
                                    <a:pt x="919" y="225"/>
                                    <a:pt x="900" y="235"/>
                                  </a:cubicBezTo>
                                  <a:cubicBezTo>
                                    <a:pt x="882" y="246"/>
                                    <a:pt x="867" y="260"/>
                                    <a:pt x="857" y="277"/>
                                  </a:cubicBezTo>
                                  <a:cubicBezTo>
                                    <a:pt x="846" y="295"/>
                                    <a:pt x="840" y="316"/>
                                    <a:pt x="840" y="339"/>
                                  </a:cubicBezTo>
                                  <a:cubicBezTo>
                                    <a:pt x="840" y="362"/>
                                    <a:pt x="846" y="382"/>
                                    <a:pt x="857" y="400"/>
                                  </a:cubicBezTo>
                                  <a:cubicBezTo>
                                    <a:pt x="868" y="418"/>
                                    <a:pt x="882" y="432"/>
                                    <a:pt x="901" y="443"/>
                                  </a:cubicBezTo>
                                  <a:cubicBezTo>
                                    <a:pt x="919" y="453"/>
                                    <a:pt x="939" y="458"/>
                                    <a:pt x="962" y="458"/>
                                  </a:cubicBezTo>
                                  <a:cubicBezTo>
                                    <a:pt x="984" y="458"/>
                                    <a:pt x="1004" y="453"/>
                                    <a:pt x="1023" y="443"/>
                                  </a:cubicBezTo>
                                  <a:cubicBezTo>
                                    <a:pt x="1041" y="432"/>
                                    <a:pt x="1056" y="418"/>
                                    <a:pt x="1067" y="400"/>
                                  </a:cubicBezTo>
                                  <a:cubicBezTo>
                                    <a:pt x="1077" y="383"/>
                                    <a:pt x="1083" y="362"/>
                                    <a:pt x="1083" y="339"/>
                                  </a:cubicBezTo>
                                  <a:cubicBezTo>
                                    <a:pt x="1083" y="316"/>
                                    <a:pt x="1077" y="295"/>
                                    <a:pt x="1067" y="277"/>
                                  </a:cubicBezTo>
                                  <a:cubicBezTo>
                                    <a:pt x="1056" y="260"/>
                                    <a:pt x="1041" y="246"/>
                                    <a:pt x="1023" y="235"/>
                                  </a:cubicBezTo>
                                  <a:close/>
                                  <a:moveTo>
                                    <a:pt x="1015" y="374"/>
                                  </a:moveTo>
                                  <a:cubicBezTo>
                                    <a:pt x="1010" y="384"/>
                                    <a:pt x="1003" y="392"/>
                                    <a:pt x="994" y="397"/>
                                  </a:cubicBezTo>
                                  <a:cubicBezTo>
                                    <a:pt x="984" y="403"/>
                                    <a:pt x="974" y="406"/>
                                    <a:pt x="962" y="406"/>
                                  </a:cubicBezTo>
                                  <a:cubicBezTo>
                                    <a:pt x="950" y="406"/>
                                    <a:pt x="939" y="403"/>
                                    <a:pt x="930" y="397"/>
                                  </a:cubicBezTo>
                                  <a:cubicBezTo>
                                    <a:pt x="921" y="392"/>
                                    <a:pt x="913" y="384"/>
                                    <a:pt x="908" y="374"/>
                                  </a:cubicBezTo>
                                  <a:cubicBezTo>
                                    <a:pt x="903" y="363"/>
                                    <a:pt x="900" y="352"/>
                                    <a:pt x="900" y="339"/>
                                  </a:cubicBezTo>
                                  <a:cubicBezTo>
                                    <a:pt x="900" y="326"/>
                                    <a:pt x="903" y="314"/>
                                    <a:pt x="908" y="305"/>
                                  </a:cubicBezTo>
                                  <a:cubicBezTo>
                                    <a:pt x="913" y="295"/>
                                    <a:pt x="921" y="287"/>
                                    <a:pt x="930" y="281"/>
                                  </a:cubicBezTo>
                                  <a:cubicBezTo>
                                    <a:pt x="939" y="275"/>
                                    <a:pt x="950" y="272"/>
                                    <a:pt x="962" y="272"/>
                                  </a:cubicBezTo>
                                  <a:cubicBezTo>
                                    <a:pt x="974" y="272"/>
                                    <a:pt x="984" y="275"/>
                                    <a:pt x="994" y="281"/>
                                  </a:cubicBezTo>
                                  <a:cubicBezTo>
                                    <a:pt x="1003" y="287"/>
                                    <a:pt x="1010" y="295"/>
                                    <a:pt x="1015" y="305"/>
                                  </a:cubicBezTo>
                                  <a:cubicBezTo>
                                    <a:pt x="1020" y="314"/>
                                    <a:pt x="1023" y="326"/>
                                    <a:pt x="1023" y="339"/>
                                  </a:cubicBezTo>
                                  <a:cubicBezTo>
                                    <a:pt x="1023" y="352"/>
                                    <a:pt x="1020" y="363"/>
                                    <a:pt x="1015" y="374"/>
                                  </a:cubicBezTo>
                                  <a:close/>
                                  <a:moveTo>
                                    <a:pt x="2165" y="371"/>
                                  </a:moveTo>
                                  <a:cubicBezTo>
                                    <a:pt x="2095" y="249"/>
                                    <a:pt x="2095" y="249"/>
                                    <a:pt x="2095" y="249"/>
                                  </a:cubicBezTo>
                                  <a:cubicBezTo>
                                    <a:pt x="2098" y="247"/>
                                    <a:pt x="2098" y="247"/>
                                    <a:pt x="2098" y="247"/>
                                  </a:cubicBezTo>
                                  <a:cubicBezTo>
                                    <a:pt x="2127" y="221"/>
                                    <a:pt x="2137" y="180"/>
                                    <a:pt x="2123" y="144"/>
                                  </a:cubicBezTo>
                                  <a:cubicBezTo>
                                    <a:pt x="2110" y="107"/>
                                    <a:pt x="2075" y="83"/>
                                    <a:pt x="2036" y="83"/>
                                  </a:cubicBezTo>
                                  <a:cubicBezTo>
                                    <a:pt x="1895" y="83"/>
                                    <a:pt x="1895" y="83"/>
                                    <a:pt x="1895" y="83"/>
                                  </a:cubicBezTo>
                                  <a:cubicBezTo>
                                    <a:pt x="1895" y="80"/>
                                    <a:pt x="1895" y="80"/>
                                    <a:pt x="1895" y="80"/>
                                  </a:cubicBezTo>
                                  <a:cubicBezTo>
                                    <a:pt x="1887" y="41"/>
                                    <a:pt x="1857" y="12"/>
                                    <a:pt x="1818" y="6"/>
                                  </a:cubicBezTo>
                                  <a:cubicBezTo>
                                    <a:pt x="1780" y="0"/>
                                    <a:pt x="1742" y="18"/>
                                    <a:pt x="1722" y="51"/>
                                  </a:cubicBezTo>
                                  <a:cubicBezTo>
                                    <a:pt x="1652" y="173"/>
                                    <a:pt x="1652" y="173"/>
                                    <a:pt x="1652" y="173"/>
                                  </a:cubicBezTo>
                                  <a:cubicBezTo>
                                    <a:pt x="1649" y="172"/>
                                    <a:pt x="1649" y="172"/>
                                    <a:pt x="1649" y="172"/>
                                  </a:cubicBezTo>
                                  <a:cubicBezTo>
                                    <a:pt x="1612" y="160"/>
                                    <a:pt x="1572" y="171"/>
                                    <a:pt x="1547" y="201"/>
                                  </a:cubicBezTo>
                                  <a:cubicBezTo>
                                    <a:pt x="1522" y="232"/>
                                    <a:pt x="1519" y="273"/>
                                    <a:pt x="1538" y="307"/>
                                  </a:cubicBezTo>
                                  <a:cubicBezTo>
                                    <a:pt x="1608" y="429"/>
                                    <a:pt x="1608" y="429"/>
                                    <a:pt x="1608" y="429"/>
                                  </a:cubicBezTo>
                                  <a:cubicBezTo>
                                    <a:pt x="1606" y="431"/>
                                    <a:pt x="1606" y="431"/>
                                    <a:pt x="1606" y="431"/>
                                  </a:cubicBezTo>
                                  <a:cubicBezTo>
                                    <a:pt x="1576" y="457"/>
                                    <a:pt x="1566" y="498"/>
                                    <a:pt x="1580" y="534"/>
                                  </a:cubicBezTo>
                                  <a:cubicBezTo>
                                    <a:pt x="1594" y="571"/>
                                    <a:pt x="1628" y="595"/>
                                    <a:pt x="1667" y="595"/>
                                  </a:cubicBezTo>
                                  <a:cubicBezTo>
                                    <a:pt x="1808" y="595"/>
                                    <a:pt x="1808" y="595"/>
                                    <a:pt x="1808" y="595"/>
                                  </a:cubicBezTo>
                                  <a:cubicBezTo>
                                    <a:pt x="1809" y="598"/>
                                    <a:pt x="1809" y="598"/>
                                    <a:pt x="1809" y="598"/>
                                  </a:cubicBezTo>
                                  <a:cubicBezTo>
                                    <a:pt x="1816" y="636"/>
                                    <a:pt x="1846" y="665"/>
                                    <a:pt x="1885" y="672"/>
                                  </a:cubicBezTo>
                                  <a:cubicBezTo>
                                    <a:pt x="1890" y="673"/>
                                    <a:pt x="1895" y="673"/>
                                    <a:pt x="1901" y="673"/>
                                  </a:cubicBezTo>
                                  <a:cubicBezTo>
                                    <a:pt x="1934" y="673"/>
                                    <a:pt x="1964" y="656"/>
                                    <a:pt x="1981" y="626"/>
                                  </a:cubicBezTo>
                                  <a:cubicBezTo>
                                    <a:pt x="2051" y="505"/>
                                    <a:pt x="2051" y="505"/>
                                    <a:pt x="2051" y="505"/>
                                  </a:cubicBezTo>
                                  <a:cubicBezTo>
                                    <a:pt x="2055" y="506"/>
                                    <a:pt x="2055" y="506"/>
                                    <a:pt x="2055" y="506"/>
                                  </a:cubicBezTo>
                                  <a:cubicBezTo>
                                    <a:pt x="2065" y="509"/>
                                    <a:pt x="2075" y="511"/>
                                    <a:pt x="2085" y="511"/>
                                  </a:cubicBezTo>
                                  <a:cubicBezTo>
                                    <a:pt x="2112" y="511"/>
                                    <a:pt x="2139" y="499"/>
                                    <a:pt x="2157" y="477"/>
                                  </a:cubicBezTo>
                                  <a:cubicBezTo>
                                    <a:pt x="2182" y="446"/>
                                    <a:pt x="2185" y="405"/>
                                    <a:pt x="2165" y="371"/>
                                  </a:cubicBezTo>
                                  <a:close/>
                                  <a:moveTo>
                                    <a:pt x="2036" y="133"/>
                                  </a:moveTo>
                                  <a:cubicBezTo>
                                    <a:pt x="2036" y="133"/>
                                    <a:pt x="2036" y="133"/>
                                    <a:pt x="2036" y="133"/>
                                  </a:cubicBezTo>
                                  <a:cubicBezTo>
                                    <a:pt x="2058" y="133"/>
                                    <a:pt x="2072" y="148"/>
                                    <a:pt x="2077" y="161"/>
                                  </a:cubicBezTo>
                                  <a:cubicBezTo>
                                    <a:pt x="2082" y="175"/>
                                    <a:pt x="2081" y="194"/>
                                    <a:pt x="2065" y="209"/>
                                  </a:cubicBezTo>
                                  <a:cubicBezTo>
                                    <a:pt x="2054" y="219"/>
                                    <a:pt x="2054" y="219"/>
                                    <a:pt x="2054" y="219"/>
                                  </a:cubicBezTo>
                                  <a:cubicBezTo>
                                    <a:pt x="1960" y="219"/>
                                    <a:pt x="1960" y="219"/>
                                    <a:pt x="1960" y="219"/>
                                  </a:cubicBezTo>
                                  <a:cubicBezTo>
                                    <a:pt x="1938" y="219"/>
                                    <a:pt x="1919" y="203"/>
                                    <a:pt x="1915" y="182"/>
                                  </a:cubicBezTo>
                                  <a:cubicBezTo>
                                    <a:pt x="1905" y="133"/>
                                    <a:pt x="1905" y="133"/>
                                    <a:pt x="1905" y="133"/>
                                  </a:cubicBezTo>
                                  <a:lnTo>
                                    <a:pt x="2036" y="133"/>
                                  </a:lnTo>
                                  <a:close/>
                                  <a:moveTo>
                                    <a:pt x="1766" y="76"/>
                                  </a:moveTo>
                                  <a:cubicBezTo>
                                    <a:pt x="1766" y="76"/>
                                    <a:pt x="1766" y="76"/>
                                    <a:pt x="1766" y="76"/>
                                  </a:cubicBezTo>
                                  <a:cubicBezTo>
                                    <a:pt x="1777" y="57"/>
                                    <a:pt x="1796" y="53"/>
                                    <a:pt x="1810" y="55"/>
                                  </a:cubicBezTo>
                                  <a:cubicBezTo>
                                    <a:pt x="1825" y="58"/>
                                    <a:pt x="1841" y="68"/>
                                    <a:pt x="1846" y="90"/>
                                  </a:cubicBezTo>
                                  <a:cubicBezTo>
                                    <a:pt x="1849" y="104"/>
                                    <a:pt x="1849" y="104"/>
                                    <a:pt x="1849" y="104"/>
                                  </a:cubicBezTo>
                                  <a:cubicBezTo>
                                    <a:pt x="1802" y="185"/>
                                    <a:pt x="1802" y="185"/>
                                    <a:pt x="1802" y="185"/>
                                  </a:cubicBezTo>
                                  <a:cubicBezTo>
                                    <a:pt x="1791" y="204"/>
                                    <a:pt x="1768" y="213"/>
                                    <a:pt x="1747" y="206"/>
                                  </a:cubicBezTo>
                                  <a:cubicBezTo>
                                    <a:pt x="1700" y="190"/>
                                    <a:pt x="1700" y="190"/>
                                    <a:pt x="1700" y="190"/>
                                  </a:cubicBezTo>
                                  <a:lnTo>
                                    <a:pt x="1766" y="76"/>
                                  </a:lnTo>
                                  <a:close/>
                                  <a:moveTo>
                                    <a:pt x="1581" y="282"/>
                                  </a:moveTo>
                                  <a:cubicBezTo>
                                    <a:pt x="1570" y="263"/>
                                    <a:pt x="1576" y="244"/>
                                    <a:pt x="1585" y="233"/>
                                  </a:cubicBezTo>
                                  <a:cubicBezTo>
                                    <a:pt x="1592" y="225"/>
                                    <a:pt x="1604" y="217"/>
                                    <a:pt x="1618" y="217"/>
                                  </a:cubicBezTo>
                                  <a:cubicBezTo>
                                    <a:pt x="1623" y="217"/>
                                    <a:pt x="1628" y="218"/>
                                    <a:pt x="1633" y="220"/>
                                  </a:cubicBezTo>
                                  <a:cubicBezTo>
                                    <a:pt x="1647" y="224"/>
                                    <a:pt x="1647" y="224"/>
                                    <a:pt x="1647" y="224"/>
                                  </a:cubicBezTo>
                                  <a:cubicBezTo>
                                    <a:pt x="1694" y="306"/>
                                    <a:pt x="1694" y="306"/>
                                    <a:pt x="1694" y="306"/>
                                  </a:cubicBezTo>
                                  <a:cubicBezTo>
                                    <a:pt x="1704" y="324"/>
                                    <a:pt x="1700" y="348"/>
                                    <a:pt x="1684" y="363"/>
                                  </a:cubicBezTo>
                                  <a:cubicBezTo>
                                    <a:pt x="1647" y="395"/>
                                    <a:pt x="1647" y="395"/>
                                    <a:pt x="1647" y="395"/>
                                  </a:cubicBezTo>
                                  <a:lnTo>
                                    <a:pt x="1581" y="282"/>
                                  </a:lnTo>
                                  <a:close/>
                                  <a:moveTo>
                                    <a:pt x="1667" y="545"/>
                                  </a:moveTo>
                                  <a:cubicBezTo>
                                    <a:pt x="1645" y="545"/>
                                    <a:pt x="1632" y="530"/>
                                    <a:pt x="1627" y="517"/>
                                  </a:cubicBezTo>
                                  <a:cubicBezTo>
                                    <a:pt x="1622" y="503"/>
                                    <a:pt x="1622" y="483"/>
                                    <a:pt x="1639" y="469"/>
                                  </a:cubicBezTo>
                                  <a:cubicBezTo>
                                    <a:pt x="1650" y="459"/>
                                    <a:pt x="1650" y="459"/>
                                    <a:pt x="1650" y="459"/>
                                  </a:cubicBezTo>
                                  <a:cubicBezTo>
                                    <a:pt x="1744" y="459"/>
                                    <a:pt x="1744" y="459"/>
                                    <a:pt x="1744" y="459"/>
                                  </a:cubicBezTo>
                                  <a:cubicBezTo>
                                    <a:pt x="1765" y="459"/>
                                    <a:pt x="1784" y="475"/>
                                    <a:pt x="1788" y="496"/>
                                  </a:cubicBezTo>
                                  <a:cubicBezTo>
                                    <a:pt x="1798" y="545"/>
                                    <a:pt x="1798" y="545"/>
                                    <a:pt x="1798" y="545"/>
                                  </a:cubicBezTo>
                                  <a:lnTo>
                                    <a:pt x="1667" y="545"/>
                                  </a:lnTo>
                                  <a:close/>
                                  <a:moveTo>
                                    <a:pt x="1837" y="486"/>
                                  </a:moveTo>
                                  <a:cubicBezTo>
                                    <a:pt x="1829" y="442"/>
                                    <a:pt x="1789" y="409"/>
                                    <a:pt x="1744" y="409"/>
                                  </a:cubicBezTo>
                                  <a:cubicBezTo>
                                    <a:pt x="1707" y="409"/>
                                    <a:pt x="1707" y="409"/>
                                    <a:pt x="1707" y="409"/>
                                  </a:cubicBezTo>
                                  <a:cubicBezTo>
                                    <a:pt x="1717" y="400"/>
                                    <a:pt x="1717" y="400"/>
                                    <a:pt x="1717" y="400"/>
                                  </a:cubicBezTo>
                                  <a:cubicBezTo>
                                    <a:pt x="1751" y="370"/>
                                    <a:pt x="1760" y="320"/>
                                    <a:pt x="1737" y="281"/>
                                  </a:cubicBezTo>
                                  <a:cubicBezTo>
                                    <a:pt x="1718" y="249"/>
                                    <a:pt x="1718" y="249"/>
                                    <a:pt x="1718" y="249"/>
                                  </a:cubicBezTo>
                                  <a:cubicBezTo>
                                    <a:pt x="1731" y="253"/>
                                    <a:pt x="1731" y="253"/>
                                    <a:pt x="1731" y="253"/>
                                  </a:cubicBezTo>
                                  <a:cubicBezTo>
                                    <a:pt x="1741" y="256"/>
                                    <a:pt x="1752" y="258"/>
                                    <a:pt x="1762" y="258"/>
                                  </a:cubicBezTo>
                                  <a:cubicBezTo>
                                    <a:pt x="1795" y="258"/>
                                    <a:pt x="1827" y="240"/>
                                    <a:pt x="1845" y="210"/>
                                  </a:cubicBezTo>
                                  <a:cubicBezTo>
                                    <a:pt x="1863" y="178"/>
                                    <a:pt x="1863" y="178"/>
                                    <a:pt x="1863" y="178"/>
                                  </a:cubicBezTo>
                                  <a:cubicBezTo>
                                    <a:pt x="1866" y="192"/>
                                    <a:pt x="1866" y="192"/>
                                    <a:pt x="1866" y="192"/>
                                  </a:cubicBezTo>
                                  <a:cubicBezTo>
                                    <a:pt x="1875" y="236"/>
                                    <a:pt x="1914" y="269"/>
                                    <a:pt x="1960" y="269"/>
                                  </a:cubicBezTo>
                                  <a:cubicBezTo>
                                    <a:pt x="1997" y="269"/>
                                    <a:pt x="1997" y="269"/>
                                    <a:pt x="1997" y="269"/>
                                  </a:cubicBezTo>
                                  <a:cubicBezTo>
                                    <a:pt x="1986" y="278"/>
                                    <a:pt x="1986" y="278"/>
                                    <a:pt x="1986" y="278"/>
                                  </a:cubicBezTo>
                                  <a:cubicBezTo>
                                    <a:pt x="1952" y="308"/>
                                    <a:pt x="1944" y="358"/>
                                    <a:pt x="1967" y="397"/>
                                  </a:cubicBezTo>
                                  <a:cubicBezTo>
                                    <a:pt x="1985" y="429"/>
                                    <a:pt x="1985" y="429"/>
                                    <a:pt x="1985" y="429"/>
                                  </a:cubicBezTo>
                                  <a:cubicBezTo>
                                    <a:pt x="1972" y="425"/>
                                    <a:pt x="1972" y="425"/>
                                    <a:pt x="1972" y="425"/>
                                  </a:cubicBezTo>
                                  <a:cubicBezTo>
                                    <a:pt x="1929" y="410"/>
                                    <a:pt x="1881" y="428"/>
                                    <a:pt x="1859" y="468"/>
                                  </a:cubicBezTo>
                                  <a:cubicBezTo>
                                    <a:pt x="1840" y="499"/>
                                    <a:pt x="1840" y="499"/>
                                    <a:pt x="1840" y="499"/>
                                  </a:cubicBezTo>
                                  <a:lnTo>
                                    <a:pt x="1837" y="486"/>
                                  </a:lnTo>
                                  <a:close/>
                                  <a:moveTo>
                                    <a:pt x="1938" y="601"/>
                                  </a:moveTo>
                                  <a:cubicBezTo>
                                    <a:pt x="1938" y="601"/>
                                    <a:pt x="1938" y="601"/>
                                    <a:pt x="1938" y="601"/>
                                  </a:cubicBezTo>
                                  <a:cubicBezTo>
                                    <a:pt x="1927" y="621"/>
                                    <a:pt x="1907" y="625"/>
                                    <a:pt x="1893" y="622"/>
                                  </a:cubicBezTo>
                                  <a:cubicBezTo>
                                    <a:pt x="1879" y="620"/>
                                    <a:pt x="1862" y="610"/>
                                    <a:pt x="1858" y="588"/>
                                  </a:cubicBezTo>
                                  <a:cubicBezTo>
                                    <a:pt x="1855" y="574"/>
                                    <a:pt x="1855" y="574"/>
                                    <a:pt x="1855" y="574"/>
                                  </a:cubicBezTo>
                                  <a:cubicBezTo>
                                    <a:pt x="1902" y="492"/>
                                    <a:pt x="1902" y="492"/>
                                    <a:pt x="1902" y="492"/>
                                  </a:cubicBezTo>
                                  <a:cubicBezTo>
                                    <a:pt x="1913" y="474"/>
                                    <a:pt x="1935" y="465"/>
                                    <a:pt x="1956" y="472"/>
                                  </a:cubicBezTo>
                                  <a:cubicBezTo>
                                    <a:pt x="2003" y="488"/>
                                    <a:pt x="2003" y="488"/>
                                    <a:pt x="2003" y="488"/>
                                  </a:cubicBezTo>
                                  <a:lnTo>
                                    <a:pt x="1938" y="601"/>
                                  </a:lnTo>
                                  <a:close/>
                                  <a:moveTo>
                                    <a:pt x="2118" y="445"/>
                                  </a:moveTo>
                                  <a:cubicBezTo>
                                    <a:pt x="2109" y="456"/>
                                    <a:pt x="2092" y="466"/>
                                    <a:pt x="2071" y="459"/>
                                  </a:cubicBezTo>
                                  <a:cubicBezTo>
                                    <a:pt x="2057" y="454"/>
                                    <a:pt x="2057" y="454"/>
                                    <a:pt x="2057" y="454"/>
                                  </a:cubicBezTo>
                                  <a:cubicBezTo>
                                    <a:pt x="2010" y="372"/>
                                    <a:pt x="2010" y="372"/>
                                    <a:pt x="2010" y="372"/>
                                  </a:cubicBezTo>
                                  <a:cubicBezTo>
                                    <a:pt x="1999" y="354"/>
                                    <a:pt x="2003" y="330"/>
                                    <a:pt x="2019" y="315"/>
                                  </a:cubicBezTo>
                                  <a:cubicBezTo>
                                    <a:pt x="2057" y="283"/>
                                    <a:pt x="2057" y="283"/>
                                    <a:pt x="2057" y="283"/>
                                  </a:cubicBezTo>
                                  <a:cubicBezTo>
                                    <a:pt x="2122" y="396"/>
                                    <a:pt x="2122" y="396"/>
                                    <a:pt x="2122" y="396"/>
                                  </a:cubicBezTo>
                                  <a:cubicBezTo>
                                    <a:pt x="2133" y="415"/>
                                    <a:pt x="2127" y="434"/>
                                    <a:pt x="2118" y="445"/>
                                  </a:cubicBezTo>
                                  <a:close/>
                                  <a:moveTo>
                                    <a:pt x="1373" y="223"/>
                                  </a:moveTo>
                                  <a:cubicBezTo>
                                    <a:pt x="1374" y="218"/>
                                    <a:pt x="1374" y="218"/>
                                    <a:pt x="1374" y="218"/>
                                  </a:cubicBezTo>
                                  <a:cubicBezTo>
                                    <a:pt x="1372" y="211"/>
                                    <a:pt x="1372" y="211"/>
                                    <a:pt x="1372" y="211"/>
                                  </a:cubicBezTo>
                                  <a:cubicBezTo>
                                    <a:pt x="1364" y="209"/>
                                    <a:pt x="1364" y="209"/>
                                    <a:pt x="1364" y="209"/>
                                  </a:cubicBezTo>
                                  <a:cubicBezTo>
                                    <a:pt x="1354" y="209"/>
                                    <a:pt x="1354" y="209"/>
                                    <a:pt x="1354" y="209"/>
                                  </a:cubicBezTo>
                                  <a:cubicBezTo>
                                    <a:pt x="1354" y="237"/>
                                    <a:pt x="1354" y="237"/>
                                    <a:pt x="1354" y="237"/>
                                  </a:cubicBezTo>
                                  <a:cubicBezTo>
                                    <a:pt x="1359" y="237"/>
                                    <a:pt x="1359" y="237"/>
                                    <a:pt x="1359" y="237"/>
                                  </a:cubicBezTo>
                                  <a:cubicBezTo>
                                    <a:pt x="1359" y="227"/>
                                    <a:pt x="1359" y="227"/>
                                    <a:pt x="1359" y="227"/>
                                  </a:cubicBezTo>
                                  <a:cubicBezTo>
                                    <a:pt x="1364" y="227"/>
                                    <a:pt x="1364" y="227"/>
                                    <a:pt x="1364" y="227"/>
                                  </a:cubicBezTo>
                                  <a:cubicBezTo>
                                    <a:pt x="1370" y="237"/>
                                    <a:pt x="1370" y="237"/>
                                    <a:pt x="1370" y="237"/>
                                  </a:cubicBezTo>
                                  <a:cubicBezTo>
                                    <a:pt x="1376" y="237"/>
                                    <a:pt x="1376" y="237"/>
                                    <a:pt x="1376" y="237"/>
                                  </a:cubicBezTo>
                                  <a:cubicBezTo>
                                    <a:pt x="1369" y="226"/>
                                    <a:pt x="1369" y="226"/>
                                    <a:pt x="1369" y="226"/>
                                  </a:cubicBezTo>
                                  <a:lnTo>
                                    <a:pt x="1373" y="223"/>
                                  </a:lnTo>
                                  <a:close/>
                                  <a:moveTo>
                                    <a:pt x="1368" y="221"/>
                                  </a:moveTo>
                                  <a:cubicBezTo>
                                    <a:pt x="1364" y="222"/>
                                    <a:pt x="1364" y="222"/>
                                    <a:pt x="1364" y="222"/>
                                  </a:cubicBezTo>
                                  <a:cubicBezTo>
                                    <a:pt x="1359" y="222"/>
                                    <a:pt x="1359" y="222"/>
                                    <a:pt x="1359" y="222"/>
                                  </a:cubicBezTo>
                                  <a:cubicBezTo>
                                    <a:pt x="1359" y="214"/>
                                    <a:pt x="1359" y="214"/>
                                    <a:pt x="1359" y="214"/>
                                  </a:cubicBezTo>
                                  <a:cubicBezTo>
                                    <a:pt x="1364" y="214"/>
                                    <a:pt x="1364" y="214"/>
                                    <a:pt x="1364" y="214"/>
                                  </a:cubicBezTo>
                                  <a:cubicBezTo>
                                    <a:pt x="1368" y="215"/>
                                    <a:pt x="1368" y="215"/>
                                    <a:pt x="1368" y="215"/>
                                  </a:cubicBezTo>
                                  <a:cubicBezTo>
                                    <a:pt x="1369" y="218"/>
                                    <a:pt x="1369" y="218"/>
                                    <a:pt x="1369" y="218"/>
                                  </a:cubicBezTo>
                                  <a:lnTo>
                                    <a:pt x="1368" y="221"/>
                                  </a:lnTo>
                                  <a:close/>
                                  <a:moveTo>
                                    <a:pt x="1382" y="204"/>
                                  </a:moveTo>
                                  <a:cubicBezTo>
                                    <a:pt x="1374" y="199"/>
                                    <a:pt x="1374" y="199"/>
                                    <a:pt x="1374" y="199"/>
                                  </a:cubicBezTo>
                                  <a:cubicBezTo>
                                    <a:pt x="1371" y="197"/>
                                    <a:pt x="1367" y="197"/>
                                    <a:pt x="1363" y="197"/>
                                  </a:cubicBezTo>
                                  <a:cubicBezTo>
                                    <a:pt x="1358" y="197"/>
                                    <a:pt x="1354" y="198"/>
                                    <a:pt x="1350" y="200"/>
                                  </a:cubicBezTo>
                                  <a:cubicBezTo>
                                    <a:pt x="1346" y="203"/>
                                    <a:pt x="1342" y="206"/>
                                    <a:pt x="1340" y="210"/>
                                  </a:cubicBezTo>
                                  <a:cubicBezTo>
                                    <a:pt x="1338" y="214"/>
                                    <a:pt x="1336" y="218"/>
                                    <a:pt x="1336" y="223"/>
                                  </a:cubicBezTo>
                                  <a:cubicBezTo>
                                    <a:pt x="1336" y="228"/>
                                    <a:pt x="1338" y="233"/>
                                    <a:pt x="1340" y="237"/>
                                  </a:cubicBezTo>
                                  <a:cubicBezTo>
                                    <a:pt x="1342" y="241"/>
                                    <a:pt x="1346" y="244"/>
                                    <a:pt x="1350" y="246"/>
                                  </a:cubicBezTo>
                                  <a:cubicBezTo>
                                    <a:pt x="1354" y="249"/>
                                    <a:pt x="1358" y="250"/>
                                    <a:pt x="1363" y="250"/>
                                  </a:cubicBezTo>
                                  <a:cubicBezTo>
                                    <a:pt x="1368" y="250"/>
                                    <a:pt x="1373" y="249"/>
                                    <a:pt x="1377" y="246"/>
                                  </a:cubicBezTo>
                                  <a:cubicBezTo>
                                    <a:pt x="1381" y="244"/>
                                    <a:pt x="1384" y="241"/>
                                    <a:pt x="1387" y="237"/>
                                  </a:cubicBezTo>
                                  <a:cubicBezTo>
                                    <a:pt x="1389" y="233"/>
                                    <a:pt x="1390" y="228"/>
                                    <a:pt x="1390" y="223"/>
                                  </a:cubicBezTo>
                                  <a:cubicBezTo>
                                    <a:pt x="1390" y="220"/>
                                    <a:pt x="1389" y="216"/>
                                    <a:pt x="1388" y="213"/>
                                  </a:cubicBezTo>
                                  <a:lnTo>
                                    <a:pt x="1382" y="204"/>
                                  </a:lnTo>
                                  <a:close/>
                                  <a:moveTo>
                                    <a:pt x="1382" y="234"/>
                                  </a:moveTo>
                                  <a:cubicBezTo>
                                    <a:pt x="1374" y="242"/>
                                    <a:pt x="1374" y="242"/>
                                    <a:pt x="1374" y="242"/>
                                  </a:cubicBezTo>
                                  <a:cubicBezTo>
                                    <a:pt x="1371" y="244"/>
                                    <a:pt x="1367" y="245"/>
                                    <a:pt x="1363" y="245"/>
                                  </a:cubicBezTo>
                                  <a:cubicBezTo>
                                    <a:pt x="1359" y="245"/>
                                    <a:pt x="1356" y="244"/>
                                    <a:pt x="1352" y="242"/>
                                  </a:cubicBezTo>
                                  <a:cubicBezTo>
                                    <a:pt x="1345" y="234"/>
                                    <a:pt x="1345" y="234"/>
                                    <a:pt x="1345" y="234"/>
                                  </a:cubicBezTo>
                                  <a:cubicBezTo>
                                    <a:pt x="1343" y="231"/>
                                    <a:pt x="1342" y="227"/>
                                    <a:pt x="1342" y="223"/>
                                  </a:cubicBezTo>
                                  <a:cubicBezTo>
                                    <a:pt x="1342" y="219"/>
                                    <a:pt x="1343" y="216"/>
                                    <a:pt x="1345" y="212"/>
                                  </a:cubicBezTo>
                                  <a:cubicBezTo>
                                    <a:pt x="1352" y="205"/>
                                    <a:pt x="1352" y="205"/>
                                    <a:pt x="1352" y="205"/>
                                  </a:cubicBezTo>
                                  <a:cubicBezTo>
                                    <a:pt x="1356" y="203"/>
                                    <a:pt x="1359" y="202"/>
                                    <a:pt x="1363" y="202"/>
                                  </a:cubicBezTo>
                                  <a:cubicBezTo>
                                    <a:pt x="1367" y="202"/>
                                    <a:pt x="1371" y="203"/>
                                    <a:pt x="1374" y="205"/>
                                  </a:cubicBezTo>
                                  <a:cubicBezTo>
                                    <a:pt x="1382" y="212"/>
                                    <a:pt x="1382" y="212"/>
                                    <a:pt x="1382" y="212"/>
                                  </a:cubicBezTo>
                                  <a:cubicBezTo>
                                    <a:pt x="1384" y="216"/>
                                    <a:pt x="1385" y="219"/>
                                    <a:pt x="1385" y="223"/>
                                  </a:cubicBezTo>
                                  <a:cubicBezTo>
                                    <a:pt x="1385" y="227"/>
                                    <a:pt x="1384" y="231"/>
                                    <a:pt x="1382" y="23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12B4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a14="http://schemas.microsoft.com/office/drawing/2010/main">
                <w:pict w14:anchorId="7368C04F">
                  <v:shape id="Logo(JU-LOCK)" style="position:absolute;margin-left:35.5pt;margin-top:370.55pt;width:118.75pt;height:36.6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2185,673" o:spid="_x0000_s1026" fillcolor="#212b46" stroked="f" path="m459,253c449,242,438,234,424,229v-14,-6,-29,-9,-47,-9c355,220,336,225,319,235v-18,11,-31,25,-41,42c268,295,263,316,263,339v,23,5,42,14,60c287,417,301,432,318,442v18,11,39,16,63,16c396,458,411,456,424,451v13,-5,24,-11,34,-20c467,423,474,413,479,402,433,380,433,380,433,380v-5,9,-12,15,-21,20c404,405,393,408,381,408v-12,,-23,-3,-32,-9c339,394,332,386,328,375v-3,-6,-5,-12,-6,-20c486,355,486,355,486,355v1,-3,1,-7,2,-11c488,340,488,336,488,332v,-16,-2,-30,-7,-44c476,275,468,263,459,253xm324,312v1,-4,2,-8,3,-12c332,289,338,281,347,275v8,-6,18,-8,30,-8c388,267,398,269,407,275v8,6,14,14,17,24c426,303,427,307,427,312r-103,xm1194,272v-5,4,-8,10,-8,16c1186,292,1187,295,1189,298v3,3,6,5,10,7c1203,307,1207,309,1213,311v36,11,36,11,36,11c1268,327,1283,336,1293,347v10,11,15,25,15,41c1308,402,1304,414,1297,425v-8,10,-18,19,-31,24c1254,455,1238,458,1221,458v-25,,-46,-6,-65,-17c1138,429,1126,413,1119,393v43,-20,43,-20,43,-20c1168,385,1176,395,1186,402v11,8,22,11,35,11c1230,413,1238,411,1244,407v5,-4,8,-10,8,-17c1252,386,1251,383,1249,380v-3,-3,-5,-5,-9,-7c1236,371,1232,369,1227,368v-38,-11,-38,-11,-38,-11c1169,352,1155,343,1145,331v-10,-11,-15,-25,-15,-41c1130,276,1134,264,1141,253v7,-10,17,-18,30,-24c1184,223,1199,220,1215,220v22,,41,5,58,16c1290,246,1301,260,1308,279v-43,21,-43,21,-43,21c1261,290,1255,282,1246,276v-9,-6,-19,-9,-31,-9c1206,267,1199,269,1194,272xm729,225v58,,58,,58,c787,453,787,453,787,453v-58,,-58,,-58,l729,225xm545,225v130,,130,,130,c675,276,675,276,675,276v-72,,-72,,-72,c603,453,603,453,603,453v-58,,-58,,-58,l545,225xm728,125v59,,59,,59,c787,185,787,185,787,185v-59,,-59,,-59,l728,125xm68,304v-5,10,-8,22,-8,35c60,352,63,363,68,374v5,10,12,18,21,23c99,403,109,406,120,406v13,,24,-4,34,-10c164,389,171,379,175,368v50,22,50,22,50,22c221,403,213,415,203,425v-10,11,-22,19,-36,24c153,455,137,458,120,458v-23,,-43,-5,-61,-15c41,432,27,418,16,400,6,382,,361,,339,,316,5,296,16,278,26,260,40,246,59,235v18,-10,38,-15,61,-15c137,220,152,223,166,229v14,5,27,13,37,23c213,262,220,274,225,288v-50,22,-50,22,-50,22c171,299,164,290,154,283v-10,-7,-21,-11,-34,-11c109,272,99,275,89,281v-9,5,-16,13,-21,23xm1023,235v-18,-10,-39,-15,-61,-15c939,220,919,225,900,235v-18,11,-33,25,-43,42c846,295,840,316,840,339v,23,6,43,17,61c868,418,882,432,901,443v18,10,38,15,61,15c984,458,1004,453,1023,443v18,-11,33,-25,44,-43c1077,383,1083,362,1083,339v,-23,-6,-44,-16,-62c1056,260,1041,246,1023,235xm1015,374v-5,10,-12,18,-21,23c984,403,974,406,962,406v-12,,-23,-3,-32,-9c921,392,913,384,908,374v-5,-11,-8,-22,-8,-35c900,326,903,314,908,305v5,-10,13,-18,22,-24c939,275,950,272,962,272v12,,22,3,32,9c1003,287,1010,295,1015,305v5,9,8,21,8,34c1023,352,1020,363,1015,374xm2165,371c2095,249,2095,249,2095,249v3,-2,3,-2,3,-2c2127,221,2137,180,2123,144v-13,-37,-48,-61,-87,-61c1895,83,1895,83,1895,83v,-3,,-3,,-3c1887,41,1857,12,1818,6v-38,-6,-76,12,-96,45c1652,173,1652,173,1652,173v-3,-1,-3,-1,-3,-1c1612,160,1572,171,1547,201v-25,31,-28,72,-9,106c1608,429,1608,429,1608,429v-2,2,-2,2,-2,2c1576,457,1566,498,1580,534v14,37,48,61,87,61c1808,595,1808,595,1808,595v1,3,1,3,1,3c1816,636,1846,665,1885,672v5,1,10,1,16,1c1934,673,1964,656,1981,626v70,-121,70,-121,70,-121c2055,506,2055,506,2055,506v10,3,20,5,30,5c2112,511,2139,499,2157,477v25,-31,28,-72,8,-106xm2036,133v,,,,,c2058,133,2072,148,2077,161v5,14,4,33,-12,48c2054,219,2054,219,2054,219v-94,,-94,,-94,c1938,219,1919,203,1915,182v-10,-49,-10,-49,-10,-49l2036,133xm1766,76v,,,,,c1777,57,1796,53,1810,55v15,3,31,13,36,35c1849,104,1849,104,1849,104v-47,81,-47,81,-47,81c1791,204,1768,213,1747,206v-47,-16,-47,-16,-47,-16l1766,76xm1581,282v-11,-19,-5,-38,4,-49c1592,225,1604,217,1618,217v5,,10,1,15,3c1647,224,1647,224,1647,224v47,82,47,82,47,82c1704,324,1700,348,1684,363v-37,32,-37,32,-37,32l1581,282xm1667,545v-22,,-35,-15,-40,-28c1622,503,1622,483,1639,469v11,-10,11,-10,11,-10c1744,459,1744,459,1744,459v21,,40,16,44,37c1798,545,1798,545,1798,545r-131,xm1837,486v-8,-44,-48,-77,-93,-77c1707,409,1707,409,1707,409v10,-9,10,-9,10,-9c1751,370,1760,320,1737,281v-19,-32,-19,-32,-19,-32c1731,253,1731,253,1731,253v10,3,21,5,31,5c1795,258,1827,240,1845,210v18,-32,18,-32,18,-32c1866,192,1866,192,1866,192v9,44,48,77,94,77c1997,269,1997,269,1997,269v-11,9,-11,9,-11,9c1952,308,1944,358,1967,397v18,32,18,32,18,32c1972,425,1972,425,1972,425v-43,-15,-91,3,-113,43c1840,499,1840,499,1840,499r-3,-13xm1938,601v,,,,,c1927,621,1907,625,1893,622v-14,-2,-31,-12,-35,-34c1855,574,1855,574,1855,574v47,-82,47,-82,47,-82c1913,474,1935,465,1956,472v47,16,47,16,47,16l1938,601xm2118,445v-9,11,-26,21,-47,14c2057,454,2057,454,2057,454v-47,-82,-47,-82,-47,-82c1999,354,2003,330,2019,315v38,-32,38,-32,38,-32c2122,396,2122,396,2122,396v11,19,5,38,-4,49xm1373,223v1,-5,1,-5,1,-5c1372,211,1372,211,1372,211v-8,-2,-8,-2,-8,-2c1354,209,1354,209,1354,209v,28,,28,,28c1359,237,1359,237,1359,237v,-10,,-10,,-10c1364,227,1364,227,1364,227v6,10,6,10,6,10c1376,237,1376,237,1376,237v-7,-11,-7,-11,-7,-11l1373,223xm1368,221v-4,1,-4,1,-4,1c1359,222,1359,222,1359,222v,-8,,-8,,-8c1364,214,1364,214,1364,214v4,1,4,1,4,1c1369,218,1369,218,1369,218r-1,3xm1382,204v-8,-5,-8,-5,-8,-5c1371,197,1367,197,1363,197v-5,,-9,1,-13,3c1346,203,1342,206,1340,210v-2,4,-4,8,-4,13c1336,228,1338,233,1340,237v2,4,6,7,10,9c1354,249,1358,250,1363,250v5,,10,-1,14,-4c1381,244,1384,241,1387,237v2,-4,3,-9,3,-14c1390,220,1389,216,1388,213r-6,-9xm1382,234v-8,8,-8,8,-8,8c1371,244,1367,245,1363,245v-4,,-7,-1,-11,-3c1345,234,1345,234,1345,234v-2,-3,-3,-7,-3,-11c1342,219,1343,216,1345,212v7,-7,7,-7,7,-7c1356,203,1359,202,1363,202v4,,8,1,11,3c1382,212,1382,212,1382,212v2,4,3,7,3,11c1385,227,1384,231,1382,23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" w14:anchorId="039226FB">
                    <v:path arrowok="t" o:connecttype="custom" o:connectlocs="191880,191315;292652,311492;262973,281793;336826,237590;225701,207201;294723,215489;827571,210654;895212,293534;802033,257619;862082,262454;779946,200294;902804,192697;503168,155400;376168,155400;376168,312873;502478,127774;61429,274195;140114,293534;0,234137;140114,174048;61429,194078;591516,191315;706092,305966;700571,258310;621196,234137;700571,210654;1448076,170595;1254815,4144;1061554,212035;1247913,410948;1415636,348788;1405283,91859;1352826,151256;1218924,52491;1205810,142278;1116772,149875;1136788,272814;1138859,317017;1267929,335665;1185793,171976;1287946,132608;1370082,296297;1337641,415092;1312793,339809;1429440,317017;1464641,273505;941457,144350;941457,156782;944217,152638;944217,148494;940766,136062;931793,169904;958022,147112;933174,167142;940766,139515" o:connectangles="0,0,0,0,0,0,0,0,0,0,0,0,0,0,0,0,0,0,0,0,0,0,0,0,0,0,0,0,0,0,0,0,0,0,0,0,0,0,0,0,0,0,0,0,0,0,0,0,0,0,0,0,0,0,0"/>
                    <o:lock v:ext="edit" selection="t" verticies="t"/>
                    <w10:wrap anchorx="page" anchory="page"/>
                  </v:shape>
                </w:pict>
              </mc:Fallback>
            </mc:AlternateContent>
          </w:r>
          <w:r w:rsidR="00DB23F7" w:rsidRPr="00DB23F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6672" behindDoc="1" locked="0" layoutInCell="1" allowOverlap="1" wp14:anchorId="45727FA0" wp14:editId="5496EA9A">
                    <wp:simplePos x="0" y="0"/>
                    <wp:positionH relativeFrom="page">
                      <wp:posOffset>2315718</wp:posOffset>
                    </wp:positionH>
                    <wp:positionV relativeFrom="page">
                      <wp:posOffset>0</wp:posOffset>
                    </wp:positionV>
                    <wp:extent cx="5245100" cy="825500"/>
                    <wp:effectExtent l="0" t="0" r="0" b="0"/>
                    <wp:wrapNone/>
                    <wp:docPr id="1448124957" name="Rechthoek 31(JU-LOCK)"/>
                    <wp:cNvGraphicFramePr>
                      <a:graphicFrameLocks xmlns:a="http://schemas.openxmlformats.org/drawingml/2006/main" noSel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Select="1"/>
                          </wps:cNvSpPr>
                          <wps:spPr>
                            <a:xfrm>
                              <a:off x="0" y="0"/>
                              <a:ext cx="5245100" cy="8255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a14="http://schemas.microsoft.com/office/drawing/2010/main">
                <w:pict w14:anchorId="1661B47D">
                  <v:rect id="Rechthoek 31(JU-LOCK)" style="position:absolute;margin-left:182.35pt;margin-top:0;width:413pt;height:65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spid="_x0000_s1026" fillcolor="white [3212]" stroked="f" strokeweight="1pt" w14:anchorId="4E003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">
                    <o:lock v:ext="edit" selection="t"/>
                    <w10:wrap anchorx="page" anchory="page"/>
                  </v:rect>
                </w:pict>
              </mc:Fallback>
            </mc:AlternateContent>
          </w:r>
          <w:r w:rsidR="00DB23F7" w:rsidRPr="00DB23F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3600" behindDoc="1" locked="0" layoutInCell="0" allowOverlap="1" wp14:anchorId="3CB2FFBF" wp14:editId="3A0A0825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2311400" cy="9829800"/>
                    <wp:effectExtent l="0" t="0" r="0" b="0"/>
                    <wp:wrapNone/>
                    <wp:docPr id="188009271" name="Rechthoek 29(JU-LOCK)"/>
                    <wp:cNvGraphicFramePr>
                      <a:graphicFrameLocks xmlns:a="http://schemas.openxmlformats.org/drawingml/2006/main" noSel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Select="1"/>
                          </wps:cNvSpPr>
                          <wps:spPr>
                            <a:xfrm>
                              <a:off x="0" y="0"/>
                              <a:ext cx="2311400" cy="98298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a14="http://schemas.microsoft.com/office/drawing/2010/main">
                <w:pict w14:anchorId="6285C823">
                  <v:rect id="Rechthoek 29(JU-LOCK)" style="position:absolute;margin-left:0;margin-top:0;width:182pt;height:774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spid="_x0000_s1026" o:allowincell="f" fillcolor="white [3212]" stroked="f" strokeweight="1pt" w14:anchorId="3EAF43D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">
                    <o:lock v:ext="edit" selection="t"/>
                    <w10:wrap anchorx="page" anchory="page"/>
                  </v:rect>
                </w:pict>
              </mc:Fallback>
            </mc:AlternateContent>
          </w:r>
          <w:r w:rsidR="00DB23F7" w:rsidRPr="00DB23F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2576" behindDoc="1" locked="0" layoutInCell="0" allowOverlap="1" wp14:anchorId="2DE75167" wp14:editId="2094CB70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60310" cy="9829800"/>
                    <wp:effectExtent l="0" t="0" r="0" b="0"/>
                    <wp:wrapNone/>
                    <wp:docPr id="1755147615" name="Rectangle 20(JU-LOCK)"/>
                    <wp:cNvGraphicFramePr>
                      <a:graphicFrameLocks xmlns:a="http://schemas.openxmlformats.org/drawingml/2006/main" noSel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Select="1" noChangeArrowheads="1"/>
                          </wps:cNvSpPr>
                          <wps:spPr bwMode="auto">
                            <a:xfrm>
                              <a:off x="0" y="0"/>
                              <a:ext cx="7560310" cy="9829800"/>
                            </a:xfrm>
                            <a:prstGeom prst="rect">
                              <a:avLst/>
                            </a:prstGeom>
                            <a:blipFill>
                              <a:blip r:embed="rId12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a14="http://schemas.microsoft.com/office/drawing/2010/main">
                <w:pict w14:anchorId="45781245">
                  <v:rect id="Rectangle 20(JU-LOCK)" style="position:absolute;margin-left:0;margin-top:0;width:595.3pt;height:774pt;z-index:-25164390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spid="_x0000_s1026" o:allowincell="f" stroked="f" w14:anchorId="1B6FE08A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">
                    <v:fill type="frame" o:title="" recolor="t" rotate="t" r:id="rId13"/>
                    <o:lock v:ext="edit" selection="t"/>
                    <w10:wrap anchorx="page" anchory="page"/>
                  </v:rect>
                </w:pict>
              </mc:Fallback>
            </mc:AlternateContent>
          </w:r>
          <w:r w:rsidR="624C0D10">
            <w:t xml:space="preserve"> </w:t>
          </w:r>
        </w:p>
      </w:sdtContent>
    </w:sdt>
    <w:p w14:paraId="286654BF" w14:textId="77777777" w:rsidR="008F1DA4" w:rsidRDefault="008F1DA4" w:rsidP="00067E9B">
      <w:pPr>
        <w:pStyle w:val="BasistekstCerios"/>
      </w:pPr>
    </w:p>
    <w:tbl>
      <w:tblPr>
        <w:tblpPr w:vertAnchor="page" w:horzAnchor="page" w:tblpX="4735" w:tblpY="11585"/>
        <w:tblW w:w="663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33"/>
      </w:tblGrid>
      <w:tr w:rsidR="000138CF" w:rsidRPr="00170735" w14:paraId="0C87A4A6" w14:textId="77777777" w:rsidTr="000138CF">
        <w:trPr>
          <w:trHeight w:hRule="exact" w:val="1148"/>
        </w:trPr>
        <w:tc>
          <w:tcPr>
            <w:tcW w:w="6633" w:type="dxa"/>
          </w:tcPr>
          <w:p w14:paraId="78CDDC41" w14:textId="5B6CFE8E" w:rsidR="00DB23F7" w:rsidRPr="00FF0CFF" w:rsidRDefault="00000000" w:rsidP="000138CF">
            <w:pPr>
              <w:pStyle w:val="TitelCerios"/>
            </w:pPr>
            <w:sdt>
              <w:sdtPr>
                <w:id w:val="-203493284"/>
                <w:placeholder>
                  <w:docPart w:val="A17E38C70A624F83965B85A24DBA7AD2"/>
                </w:placeholder>
                <w:text w:multiLine="1"/>
              </w:sdtPr>
              <w:sdtContent>
                <w:r w:rsidR="00E95CCE">
                  <w:t>GIT opdracht 1</w:t>
                </w:r>
              </w:sdtContent>
            </w:sdt>
          </w:p>
        </w:tc>
      </w:tr>
      <w:tr w:rsidR="000138CF" w:rsidRPr="00170735" w14:paraId="63B26441" w14:textId="77777777" w:rsidTr="000138CF">
        <w:trPr>
          <w:trHeight w:hRule="exact" w:val="1028"/>
        </w:trPr>
        <w:tc>
          <w:tcPr>
            <w:tcW w:w="6633" w:type="dxa"/>
          </w:tcPr>
          <w:p w14:paraId="4AC431AC" w14:textId="132F0A42" w:rsidR="00DB23F7" w:rsidRPr="00FF0CFF" w:rsidRDefault="00000000" w:rsidP="000138CF">
            <w:pPr>
              <w:pStyle w:val="DocumentnaamCerios"/>
            </w:pPr>
            <w:sdt>
              <w:sdtPr>
                <w:rPr>
                  <w:sz w:val="52"/>
                  <w:szCs w:val="12"/>
                </w:rPr>
                <w:tag w:val="Documentnaam"/>
                <w:id w:val="740765218"/>
                <w:placeholder>
                  <w:docPart w:val="E228E66AFF7F46198276757AFDE0BAEA"/>
                </w:placeholder>
                <w:dataBinding w:prefixMappings="xmlns:ns0='http://www.joulesunlimited.com/ccmappings' " w:xpath="/ns0:ju[1]/ns0:Documentnaam[1]" w:storeItemID="{9B0D7B3C-9D2C-43BA-9813-1BA212848944}"/>
                <w:text w:multiLine="1"/>
              </w:sdtPr>
              <w:sdtContent>
                <w:r w:rsidR="00E95CCE" w:rsidRPr="00E95CCE">
                  <w:rPr>
                    <w:sz w:val="52"/>
                    <w:szCs w:val="12"/>
                  </w:rPr>
                  <w:t>GIT Fundamentals training</w:t>
                </w:r>
              </w:sdtContent>
            </w:sdt>
          </w:p>
        </w:tc>
      </w:tr>
    </w:tbl>
    <w:tbl>
      <w:tblPr>
        <w:tblpPr w:leftFromText="28350" w:rightFromText="28350" w:vertAnchor="page" w:horzAnchor="page" w:tblpX="4735" w:tblpY="14480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3"/>
      </w:tblGrid>
      <w:tr w:rsidR="00DB23F7" w:rsidRPr="0043431A" w14:paraId="68479D45" w14:textId="77777777" w:rsidTr="0095781B">
        <w:trPr>
          <w:trHeight w:hRule="exact" w:val="234"/>
        </w:trPr>
        <w:tc>
          <w:tcPr>
            <w:tcW w:w="4003" w:type="dxa"/>
          </w:tcPr>
          <w:p w14:paraId="4DBD0A79" w14:textId="16E6256E" w:rsidR="00DB23F7" w:rsidRPr="00512980" w:rsidRDefault="00E95CCE" w:rsidP="002963D8">
            <w:pPr>
              <w:pStyle w:val="VoorbladmaandjaarCerios"/>
            </w:pPr>
            <w:r>
              <w:t>202</w:t>
            </w:r>
            <w:r w:rsidR="007F0FD2">
              <w:t>6 – Alexandre Tozz</w:t>
            </w:r>
            <w:r w:rsidR="0095781B">
              <w:t>i &amp; Daniël Lankheet</w:t>
            </w:r>
          </w:p>
        </w:tc>
      </w:tr>
    </w:tbl>
    <w:p w14:paraId="48D628D0" w14:textId="77777777" w:rsidR="00C148F9" w:rsidRDefault="00C148F9" w:rsidP="00FC3BA6">
      <w:pPr>
        <w:pStyle w:val="BasistekstCerios"/>
        <w:sectPr w:rsidR="00C148F9" w:rsidSect="009438B0">
          <w:pgSz w:w="11906" w:h="16838" w:code="9"/>
          <w:pgMar w:top="1219" w:right="1134" w:bottom="992" w:left="1134" w:header="284" w:footer="284" w:gutter="0"/>
          <w:cols w:space="708"/>
          <w:titlePg/>
          <w:docGrid w:linePitch="360"/>
        </w:sectPr>
      </w:pPr>
    </w:p>
    <w:p w14:paraId="0C21949F" w14:textId="7AFB2152" w:rsidR="00AE78EF" w:rsidRDefault="00AE78EF" w:rsidP="00AE78EF">
      <w:pPr>
        <w:pStyle w:val="Kop2"/>
      </w:pPr>
      <w:bookmarkStart w:id="0" w:name="_Toc221199917"/>
      <w:r>
        <w:lastRenderedPageBreak/>
        <w:t>Voorbereiding – Wat voorafgaat aan de Git-training</w:t>
      </w:r>
      <w:bookmarkEnd w:id="0"/>
    </w:p>
    <w:p w14:paraId="7F4F47A3" w14:textId="77777777" w:rsidR="00AE78EF" w:rsidRPr="00AE78EF" w:rsidRDefault="00AE78EF" w:rsidP="00AE78EF">
      <w:pPr>
        <w:pStyle w:val="BasistekstCerios"/>
      </w:pPr>
      <w:r w:rsidRPr="00AE78EF">
        <w:t xml:space="preserve">Om tijdens de workshop direct praktisch te kunnen werken, moet je </w:t>
      </w:r>
      <w:r w:rsidRPr="00AE78EF">
        <w:rPr>
          <w:rStyle w:val="Zwaar"/>
          <w:bCs w:val="0"/>
        </w:rPr>
        <w:t>vooraf drie zaken regelen</w:t>
      </w:r>
      <w:r w:rsidRPr="00AE78EF">
        <w:t>. Volg onderstaande stappen in de aangegeven volgorde.</w:t>
      </w:r>
    </w:p>
    <w:p w14:paraId="1F7C3B0B" w14:textId="77777777" w:rsidR="00AE78EF" w:rsidRDefault="009C04E3" w:rsidP="00AE78EF">
      <w:r>
        <w:rPr>
          <w:noProof/>
        </w:rPr>
      </w:r>
      <w:r>
        <w:pict w14:anchorId="34EF8EB0">
          <v:rect id="Horizontal Line 1" o:spid="_x0000_s2054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BF1CE03" w14:textId="5774CBF2" w:rsidR="00AE78EF" w:rsidRDefault="00AE78EF" w:rsidP="00AE78EF">
      <w:pPr>
        <w:pStyle w:val="Kop3"/>
      </w:pPr>
      <w:r>
        <w:t>Installeer Git op je computer</w:t>
      </w:r>
    </w:p>
    <w:p w14:paraId="06795210" w14:textId="77777777" w:rsidR="00AE78EF" w:rsidRDefault="00AE78EF" w:rsidP="00AE78EF">
      <w:pPr>
        <w:pStyle w:val="Normaalweb"/>
      </w:pPr>
      <w:r>
        <w:t>Git is het onderliggende programma dat al het versiebeheer regelt.</w:t>
      </w:r>
    </w:p>
    <w:p w14:paraId="774DE4C9" w14:textId="77777777" w:rsidR="00AE78EF" w:rsidRPr="00AE78EF" w:rsidRDefault="00AE78EF" w:rsidP="00AE78EF">
      <w:pPr>
        <w:pStyle w:val="Normaalweb"/>
        <w:rPr>
          <w:b/>
          <w:bCs/>
        </w:rPr>
      </w:pPr>
      <w:r w:rsidRPr="00AE78EF">
        <w:rPr>
          <w:rStyle w:val="Zwaar"/>
          <w:b/>
          <w:bCs w:val="0"/>
        </w:rPr>
        <w:t>Windows</w:t>
      </w:r>
    </w:p>
    <w:p w14:paraId="024EDCF9" w14:textId="3B40FF69" w:rsidR="00AE78EF" w:rsidRDefault="00AE78EF" w:rsidP="00873D57">
      <w:pPr>
        <w:pStyle w:val="Normaalweb"/>
        <w:numPr>
          <w:ilvl w:val="0"/>
          <w:numId w:val="26"/>
        </w:numPr>
        <w:spacing w:before="100" w:beforeAutospacing="1" w:after="100" w:afterAutospacing="1" w:line="240" w:lineRule="auto"/>
      </w:pPr>
      <w:r>
        <w:t>Ga naar:</w:t>
      </w:r>
      <w:r w:rsidR="00315D95">
        <w:t xml:space="preserve"> </w:t>
      </w:r>
      <w:r w:rsidR="00315D95" w:rsidRPr="00315D95">
        <w:t>https://git-scm.com/install/windows</w:t>
      </w:r>
    </w:p>
    <w:p w14:paraId="267FE9CA" w14:textId="77777777" w:rsidR="00AE78EF" w:rsidRDefault="00AE78EF" w:rsidP="00873D57">
      <w:pPr>
        <w:pStyle w:val="Normaalweb"/>
        <w:numPr>
          <w:ilvl w:val="0"/>
          <w:numId w:val="26"/>
        </w:numPr>
        <w:spacing w:before="100" w:beforeAutospacing="1" w:after="100" w:afterAutospacing="1" w:line="240" w:lineRule="auto"/>
      </w:pPr>
      <w:r>
        <w:t>Kies de juiste versie (32-bit of 64-bit).</w:t>
      </w:r>
    </w:p>
    <w:p w14:paraId="1438C01B" w14:textId="77777777" w:rsidR="00AE78EF" w:rsidRDefault="00AE78EF" w:rsidP="00873D57">
      <w:pPr>
        <w:pStyle w:val="Normaalweb"/>
        <w:numPr>
          <w:ilvl w:val="0"/>
          <w:numId w:val="26"/>
        </w:numPr>
        <w:spacing w:before="100" w:beforeAutospacing="1" w:after="100" w:afterAutospacing="1" w:line="240" w:lineRule="auto"/>
      </w:pPr>
      <w:r>
        <w:t>Download de installer en klik stap voor stap door (standaardinstellingen zijn prima).</w:t>
      </w:r>
    </w:p>
    <w:p w14:paraId="602E8E7E" w14:textId="77777777" w:rsidR="00AE78EF" w:rsidRPr="00AE78EF" w:rsidRDefault="00AE78EF" w:rsidP="00AE78EF">
      <w:pPr>
        <w:pStyle w:val="Normaalweb"/>
        <w:rPr>
          <w:b/>
          <w:bCs/>
        </w:rPr>
      </w:pPr>
      <w:r w:rsidRPr="00AE78EF">
        <w:rPr>
          <w:rStyle w:val="Zwaar"/>
          <w:b/>
          <w:bCs w:val="0"/>
        </w:rPr>
        <w:t>macOS</w:t>
      </w:r>
    </w:p>
    <w:p w14:paraId="751D6AEF" w14:textId="77777777" w:rsidR="00AE78EF" w:rsidRDefault="00AE78EF" w:rsidP="00873D57">
      <w:pPr>
        <w:pStyle w:val="Normaalweb"/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Ga naar: </w:t>
      </w:r>
      <w:hyperlink r:id="rId14" w:tgtFrame="_new" w:history="1">
        <w:r>
          <w:rPr>
            <w:rStyle w:val="Hyperlink"/>
          </w:rPr>
          <w:t>https://git-scm.com/download/m</w:t>
        </w:r>
        <w:r>
          <w:rPr>
            <w:rStyle w:val="Hyperlink"/>
          </w:rPr>
          <w:t>a</w:t>
        </w:r>
        <w:r>
          <w:rPr>
            <w:rStyle w:val="Hyperlink"/>
          </w:rPr>
          <w:t>c</w:t>
        </w:r>
      </w:hyperlink>
    </w:p>
    <w:p w14:paraId="049C5A00" w14:textId="77777777" w:rsidR="00AE78EF" w:rsidRDefault="00AE78EF" w:rsidP="00873D57">
      <w:pPr>
        <w:pStyle w:val="Normaalweb"/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Kies de </w:t>
      </w:r>
      <w:r>
        <w:rPr>
          <w:rStyle w:val="Nadruk"/>
        </w:rPr>
        <w:t>binary installer</w:t>
      </w:r>
      <w:r>
        <w:t>.</w:t>
      </w:r>
    </w:p>
    <w:p w14:paraId="7D35592F" w14:textId="77777777" w:rsidR="00AE78EF" w:rsidRDefault="00AE78EF" w:rsidP="00873D57">
      <w:pPr>
        <w:pStyle w:val="Normaalweb"/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Download de meest recente </w:t>
      </w:r>
      <w:r>
        <w:rPr>
          <w:rStyle w:val="HTMLCode"/>
        </w:rPr>
        <w:t>.dmg</w:t>
      </w:r>
      <w:r>
        <w:t>.</w:t>
      </w:r>
    </w:p>
    <w:p w14:paraId="02AB6035" w14:textId="77777777" w:rsidR="00AE78EF" w:rsidRDefault="00AE78EF" w:rsidP="00873D57">
      <w:pPr>
        <w:pStyle w:val="Normaalweb"/>
        <w:numPr>
          <w:ilvl w:val="0"/>
          <w:numId w:val="27"/>
        </w:numPr>
        <w:spacing w:before="100" w:beforeAutospacing="1" w:after="100" w:afterAutospacing="1" w:line="240" w:lineRule="auto"/>
      </w:pPr>
      <w:r>
        <w:t>Open het bestand en volg de installatiestappen.</w:t>
      </w:r>
    </w:p>
    <w:p w14:paraId="03967599" w14:textId="77777777" w:rsidR="00AE78EF" w:rsidRDefault="00AE78EF" w:rsidP="00AE78EF">
      <w:pPr>
        <w:pStyle w:val="Normaalweb"/>
      </w:pPr>
      <w:r>
        <w:t>Na installatie hoef je verder nog niets te configureren.</w:t>
      </w:r>
    </w:p>
    <w:p w14:paraId="3E2A25BB" w14:textId="77777777" w:rsidR="00AE78EF" w:rsidRDefault="009C04E3" w:rsidP="00AE78EF">
      <w:r>
        <w:rPr>
          <w:noProof/>
        </w:rPr>
      </w:r>
      <w:r>
        <w:pict w14:anchorId="4A4034CD">
          <v:rect id="Horizontal Line 2" o:spid="_x0000_s2053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1F65BC8" w14:textId="74F21B14" w:rsidR="00AE78EF" w:rsidRDefault="00B91123" w:rsidP="00AE78EF">
      <w:pPr>
        <w:pStyle w:val="Kop3"/>
      </w:pPr>
      <w:r>
        <w:t>M</w:t>
      </w:r>
      <w:r w:rsidR="00AE78EF">
        <w:t xml:space="preserve">aak (of check) je </w:t>
      </w:r>
      <w:r w:rsidR="00AE78EF">
        <w:rPr>
          <w:rStyle w:val="whitespace-normal"/>
        </w:rPr>
        <w:t>GitHub</w:t>
      </w:r>
      <w:r w:rsidR="00AE78EF">
        <w:t xml:space="preserve"> account</w:t>
      </w:r>
    </w:p>
    <w:p w14:paraId="132BEC96" w14:textId="77777777" w:rsidR="00AE78EF" w:rsidRDefault="00AE78EF" w:rsidP="00AE78EF">
      <w:pPr>
        <w:pStyle w:val="Normaalweb"/>
      </w:pPr>
      <w:r>
        <w:t xml:space="preserve">We gebruiken GitHub om code online op te slaan (een </w:t>
      </w:r>
      <w:r>
        <w:rPr>
          <w:rStyle w:val="Zwaar"/>
        </w:rPr>
        <w:t>remote repository</w:t>
      </w:r>
      <w:r>
        <w:t>).</w:t>
      </w:r>
    </w:p>
    <w:p w14:paraId="172003BF" w14:textId="77777777" w:rsidR="00AE78EF" w:rsidRDefault="00AE78EF" w:rsidP="00873D57">
      <w:pPr>
        <w:pStyle w:val="Normaalweb"/>
        <w:numPr>
          <w:ilvl w:val="0"/>
          <w:numId w:val="28"/>
        </w:numPr>
        <w:spacing w:before="100" w:beforeAutospacing="1" w:after="100" w:afterAutospacing="1" w:line="240" w:lineRule="auto"/>
      </w:pPr>
      <w:r>
        <w:t>Ga naar GitHub en log in, of maak een account aan.</w:t>
      </w:r>
    </w:p>
    <w:p w14:paraId="423C7447" w14:textId="77777777" w:rsidR="00AE78EF" w:rsidRDefault="00AE78EF" w:rsidP="00873D57">
      <w:pPr>
        <w:pStyle w:val="Normaalweb"/>
        <w:numPr>
          <w:ilvl w:val="0"/>
          <w:numId w:val="28"/>
        </w:numPr>
        <w:spacing w:before="100" w:beforeAutospacing="1" w:after="100" w:afterAutospacing="1" w:line="240" w:lineRule="auto"/>
      </w:pPr>
      <w:r>
        <w:t>Ga naar je profielpagina.</w:t>
      </w:r>
    </w:p>
    <w:p w14:paraId="2445A2FC" w14:textId="77777777" w:rsidR="00AE78EF" w:rsidRDefault="00AE78EF" w:rsidP="00873D57">
      <w:pPr>
        <w:pStyle w:val="Normaalweb"/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Noteer je </w:t>
      </w:r>
      <w:r>
        <w:rPr>
          <w:rStyle w:val="Zwaar"/>
        </w:rPr>
        <w:t>gebruikersnaam</w:t>
      </w:r>
      <w:r>
        <w:t xml:space="preserve"> (staat in de URL, bijvoorbeeld: </w:t>
      </w:r>
      <w:r>
        <w:rPr>
          <w:rStyle w:val="HTMLCode"/>
        </w:rPr>
        <w:t>github.com/jouwnaam</w:t>
      </w:r>
      <w:r>
        <w:t>).</w:t>
      </w:r>
    </w:p>
    <w:p w14:paraId="1E8A5333" w14:textId="77777777" w:rsidR="00AE78EF" w:rsidRDefault="00AE78EF" w:rsidP="00873D57">
      <w:pPr>
        <w:pStyle w:val="Normaalweb"/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Stuur deze gebruikersnaam </w:t>
      </w:r>
      <w:r>
        <w:rPr>
          <w:rStyle w:val="Zwaar"/>
        </w:rPr>
        <w:t>vóór de training</w:t>
      </w:r>
      <w:r>
        <w:t xml:space="preserve"> naar ons.</w:t>
      </w:r>
    </w:p>
    <w:p w14:paraId="3BA6811A" w14:textId="77777777" w:rsidR="00AE78EF" w:rsidRDefault="009C04E3" w:rsidP="00AE78EF">
      <w:r>
        <w:rPr>
          <w:noProof/>
        </w:rPr>
      </w:r>
      <w:r>
        <w:pict w14:anchorId="22B11255">
          <v:rect id="Horizontal Line 3" o:spid="_x0000_s2052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DB39769" w14:textId="3DEB1577" w:rsidR="00AE78EF" w:rsidRDefault="00AE78EF" w:rsidP="00AE78EF">
      <w:pPr>
        <w:pStyle w:val="Kop3"/>
      </w:pPr>
      <w:r>
        <w:t xml:space="preserve">Installeer de Git-client </w:t>
      </w:r>
      <w:r>
        <w:rPr>
          <w:rStyle w:val="whitespace-normal"/>
        </w:rPr>
        <w:t>Fork</w:t>
      </w:r>
    </w:p>
    <w:p w14:paraId="6DC49698" w14:textId="77777777" w:rsidR="00AE78EF" w:rsidRDefault="00AE78EF" w:rsidP="00AE78EF">
      <w:pPr>
        <w:pStyle w:val="Normaalweb"/>
      </w:pPr>
      <w:r>
        <w:t>Fork is een programma met knoppen en schermen waarmee je Git gebruikt zonder alles te hoeven typen.</w:t>
      </w:r>
    </w:p>
    <w:p w14:paraId="29D24460" w14:textId="557D6506" w:rsidR="00AE78EF" w:rsidRDefault="00AE78EF" w:rsidP="00873D57">
      <w:pPr>
        <w:pStyle w:val="Normaalweb"/>
        <w:numPr>
          <w:ilvl w:val="0"/>
          <w:numId w:val="29"/>
        </w:numPr>
        <w:spacing w:before="100" w:beforeAutospacing="1" w:after="100" w:afterAutospacing="1" w:line="240" w:lineRule="auto"/>
      </w:pPr>
      <w:r>
        <w:t>Ga naar de website van Fork</w:t>
      </w:r>
      <w:r w:rsidR="00361294">
        <w:t xml:space="preserve">: </w:t>
      </w:r>
      <w:r w:rsidR="00B207E4" w:rsidRPr="00B207E4">
        <w:t>https://git-fork.com/</w:t>
      </w:r>
    </w:p>
    <w:p w14:paraId="0295D3CC" w14:textId="6D68661C" w:rsidR="00AE78EF" w:rsidRDefault="00AE78EF" w:rsidP="00873D57">
      <w:pPr>
        <w:pStyle w:val="Normaalweb"/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Download </w:t>
      </w:r>
      <w:r w:rsidR="00B207E4">
        <w:t xml:space="preserve">&amp; installeer </w:t>
      </w:r>
      <w:r>
        <w:t>de versie voor jouw besturingssysteem (Windows of macOS).</w:t>
      </w:r>
      <w:r w:rsidR="00B207E4">
        <w:t xml:space="preserve"> Dit is gratis: let niet op de prijs die eronder staat.</w:t>
      </w:r>
    </w:p>
    <w:p w14:paraId="75A2FDC3" w14:textId="77777777" w:rsidR="00AE78EF" w:rsidRDefault="00AE78EF" w:rsidP="00873D57">
      <w:pPr>
        <w:pStyle w:val="Normaalweb"/>
        <w:numPr>
          <w:ilvl w:val="0"/>
          <w:numId w:val="29"/>
        </w:numPr>
        <w:spacing w:before="100" w:beforeAutospacing="1" w:after="100" w:afterAutospacing="1" w:line="240" w:lineRule="auto"/>
      </w:pPr>
      <w:r>
        <w:t>Start Fork één keer op.</w:t>
      </w:r>
    </w:p>
    <w:p w14:paraId="08EE0FEA" w14:textId="77777777" w:rsidR="00AE78EF" w:rsidRDefault="00AE78EF" w:rsidP="00873D57">
      <w:pPr>
        <w:pStyle w:val="Normaalweb"/>
        <w:numPr>
          <w:ilvl w:val="0"/>
          <w:numId w:val="29"/>
        </w:numPr>
        <w:spacing w:before="100" w:beforeAutospacing="1" w:after="100" w:afterAutospacing="1" w:line="240" w:lineRule="auto"/>
      </w:pPr>
      <w:r>
        <w:t>Koppel je GitHub-account wanneer hierom gevraagd wordt.</w:t>
      </w:r>
    </w:p>
    <w:p w14:paraId="2FE5310B" w14:textId="77777777" w:rsidR="00AE78EF" w:rsidRDefault="00AE78EF" w:rsidP="00873D57">
      <w:pPr>
        <w:pStyle w:val="Normaalweb"/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Kies een </w:t>
      </w:r>
      <w:r>
        <w:rPr>
          <w:rStyle w:val="Zwaar"/>
        </w:rPr>
        <w:t>default folder</w:t>
      </w:r>
      <w:r>
        <w:t xml:space="preserve"> (bijvoorbeeld: </w:t>
      </w:r>
      <w:r>
        <w:rPr>
          <w:rStyle w:val="HTMLCode"/>
        </w:rPr>
        <w:t>Documents/GIT</w:t>
      </w:r>
      <w:r>
        <w:t>).</w:t>
      </w:r>
    </w:p>
    <w:p w14:paraId="06972CD8" w14:textId="77777777" w:rsidR="00AE78EF" w:rsidRDefault="009C04E3" w:rsidP="00AE78EF">
      <w:r>
        <w:rPr>
          <w:noProof/>
        </w:rPr>
      </w:r>
      <w:r>
        <w:pict w14:anchorId="046C3461">
          <v:rect id="Horizontal Line 4" o:spid="_x0000_s2051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0A016A2" w14:textId="05F78878" w:rsidR="00AE78EF" w:rsidRPr="00B91123" w:rsidRDefault="00AE78EF" w:rsidP="00AE78EF">
      <w:pPr>
        <w:pStyle w:val="Kop3"/>
        <w:rPr>
          <w:lang w:val="en-GB"/>
        </w:rPr>
      </w:pPr>
      <w:r w:rsidRPr="00B91123">
        <w:rPr>
          <w:lang w:val="en-GB"/>
        </w:rPr>
        <w:t xml:space="preserve">Download </w:t>
      </w:r>
      <w:r w:rsidR="00C32254">
        <w:rPr>
          <w:lang w:val="en-GB"/>
        </w:rPr>
        <w:t>de</w:t>
      </w:r>
      <w:r w:rsidRPr="00B91123">
        <w:rPr>
          <w:lang w:val="en-GB"/>
        </w:rPr>
        <w:t xml:space="preserve"> Git Cheat Sheet</w:t>
      </w:r>
    </w:p>
    <w:p w14:paraId="48913F95" w14:textId="2C464BBE" w:rsidR="00AE78EF" w:rsidRDefault="00AB1AC1" w:rsidP="00AE78EF">
      <w:pPr>
        <w:pStyle w:val="Normaalweb"/>
      </w:pPr>
      <w:r>
        <w:t>De</w:t>
      </w:r>
      <w:r w:rsidR="00AE78EF">
        <w:t xml:space="preserve"> Git Cheat Sheet is een overzicht met veelgebruikte commando’s en betekenissen.</w:t>
      </w:r>
    </w:p>
    <w:p w14:paraId="07412534" w14:textId="77777777" w:rsidR="00AE78EF" w:rsidRPr="00AE78EF" w:rsidRDefault="00AE78EF" w:rsidP="00873D57">
      <w:pPr>
        <w:pStyle w:val="Normaalweb"/>
        <w:numPr>
          <w:ilvl w:val="0"/>
          <w:numId w:val="30"/>
        </w:numPr>
        <w:spacing w:before="100" w:beforeAutospacing="1" w:after="100" w:afterAutospacing="1" w:line="240" w:lineRule="auto"/>
        <w:rPr>
          <w:lang w:val="en-GB"/>
        </w:rPr>
      </w:pPr>
      <w:r w:rsidRPr="00AE78EF">
        <w:rPr>
          <w:lang w:val="en-GB"/>
        </w:rPr>
        <w:t>Download of open een Git Cheat Sheet online.</w:t>
      </w:r>
    </w:p>
    <w:p w14:paraId="693CE8D8" w14:textId="77777777" w:rsidR="00AE78EF" w:rsidRDefault="00AE78EF" w:rsidP="00873D57">
      <w:pPr>
        <w:pStyle w:val="Normaalweb"/>
        <w:numPr>
          <w:ilvl w:val="0"/>
          <w:numId w:val="30"/>
        </w:numPr>
        <w:spacing w:before="100" w:beforeAutospacing="1" w:after="100" w:afterAutospacing="1" w:line="240" w:lineRule="auto"/>
      </w:pPr>
      <w:r>
        <w:t>Sla deze lokaal op of zet een bladwijzer in je browser.</w:t>
      </w:r>
    </w:p>
    <w:p w14:paraId="60BDA612" w14:textId="77777777" w:rsidR="00AE78EF" w:rsidRDefault="009C04E3" w:rsidP="00AE78EF">
      <w:r>
        <w:rPr>
          <w:noProof/>
        </w:rPr>
      </w:r>
      <w:r>
        <w:pict w14:anchorId="2AC3948F">
          <v:rect id="Horizontal Line 5" o:spid="_x0000_s2050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698E730" w14:textId="77777777" w:rsidR="00AE78EF" w:rsidRDefault="00AE78EF" w:rsidP="00AE78EF">
      <w:pPr>
        <w:pStyle w:val="Kop3"/>
      </w:pPr>
      <w:r>
        <w:t>1.1.5 Wat je na deze voorbereiding hebt</w:t>
      </w:r>
    </w:p>
    <w:p w14:paraId="12EA16CC" w14:textId="77777777" w:rsidR="00AE78EF" w:rsidRDefault="00AE78EF" w:rsidP="00873D57">
      <w:pPr>
        <w:pStyle w:val="Normaalweb"/>
        <w:numPr>
          <w:ilvl w:val="0"/>
          <w:numId w:val="31"/>
        </w:numPr>
        <w:spacing w:before="100" w:beforeAutospacing="1" w:after="100" w:afterAutospacing="1" w:line="240" w:lineRule="auto"/>
      </w:pPr>
      <w:r>
        <w:t>Git staat geïnstalleerd</w:t>
      </w:r>
    </w:p>
    <w:p w14:paraId="39795B57" w14:textId="77777777" w:rsidR="00AE78EF" w:rsidRDefault="00AE78EF" w:rsidP="00873D57">
      <w:pPr>
        <w:pStyle w:val="Normaalweb"/>
        <w:numPr>
          <w:ilvl w:val="0"/>
          <w:numId w:val="31"/>
        </w:numPr>
        <w:spacing w:before="100" w:beforeAutospacing="1" w:after="100" w:afterAutospacing="1" w:line="240" w:lineRule="auto"/>
      </w:pPr>
      <w:r>
        <w:t>Je hebt een GitHub-account</w:t>
      </w:r>
    </w:p>
    <w:p w14:paraId="7FB1DA2A" w14:textId="77777777" w:rsidR="00AE78EF" w:rsidRDefault="00AE78EF" w:rsidP="00873D57">
      <w:pPr>
        <w:pStyle w:val="Normaalweb"/>
        <w:numPr>
          <w:ilvl w:val="0"/>
          <w:numId w:val="31"/>
        </w:numPr>
        <w:spacing w:before="100" w:beforeAutospacing="1" w:after="100" w:afterAutospacing="1" w:line="240" w:lineRule="auto"/>
      </w:pPr>
      <w:r>
        <w:t>Fork is geïnstalleerd en gestart</w:t>
      </w:r>
    </w:p>
    <w:p w14:paraId="650B7AFC" w14:textId="77777777" w:rsidR="00AE78EF" w:rsidRDefault="00AE78EF" w:rsidP="00873D57">
      <w:pPr>
        <w:pStyle w:val="Normaalweb"/>
        <w:numPr>
          <w:ilvl w:val="0"/>
          <w:numId w:val="31"/>
        </w:numPr>
        <w:spacing w:before="100" w:beforeAutospacing="1" w:after="100" w:afterAutospacing="1" w:line="240" w:lineRule="auto"/>
      </w:pPr>
      <w:r>
        <w:t>Je GitHub-gebruikersnaam is met ons gedeeld</w:t>
      </w:r>
    </w:p>
    <w:p w14:paraId="047A0DD0" w14:textId="77777777" w:rsidR="00AE78EF" w:rsidRDefault="00AE78EF" w:rsidP="00873D57">
      <w:pPr>
        <w:pStyle w:val="Normaalweb"/>
        <w:numPr>
          <w:ilvl w:val="0"/>
          <w:numId w:val="31"/>
        </w:numPr>
        <w:spacing w:before="100" w:beforeAutospacing="1" w:after="100" w:afterAutospacing="1" w:line="240" w:lineRule="auto"/>
      </w:pPr>
      <w:r>
        <w:t>Je hebt een Git Cheat Sheet beschikbaar</w:t>
      </w:r>
    </w:p>
    <w:p w14:paraId="0578B8FC" w14:textId="4BAACA71" w:rsidR="00E95CCE" w:rsidRPr="009240BE" w:rsidRDefault="00E95CCE" w:rsidP="009240BE">
      <w:pPr>
        <w:pStyle w:val="Normaalweb"/>
        <w:rPr>
          <w:b/>
          <w:bCs/>
        </w:rPr>
      </w:pPr>
      <w:r w:rsidRPr="009240BE">
        <w:rPr>
          <w:b/>
          <w:bCs/>
        </w:rPr>
        <w:t>Legenda </w:t>
      </w:r>
    </w:p>
    <w:p w14:paraId="035D5C10" w14:textId="77777777" w:rsidR="00E95CCE" w:rsidRPr="00E95CCE" w:rsidRDefault="00E95CCE" w:rsidP="00E95CCE">
      <w:pPr>
        <w:pStyle w:val="BasistekstCerios"/>
      </w:pPr>
      <w:r w:rsidRPr="00E95CCE">
        <w:t>* Een enkele asterisk betekent extra informatie voor de cursist </w:t>
      </w:r>
    </w:p>
    <w:p w14:paraId="2FA1945A" w14:textId="77777777" w:rsidR="00E95CCE" w:rsidRPr="00E95CCE" w:rsidRDefault="00E95CCE" w:rsidP="00E95CCE">
      <w:pPr>
        <w:pStyle w:val="BasistekstCerios"/>
      </w:pPr>
      <w:r w:rsidRPr="00E95CCE">
        <w:t>** Een dubbele asterisk betekent dat aanvullende instructies in combinatie met een eventuele </w:t>
      </w:r>
    </w:p>
    <w:p w14:paraId="0001829C" w14:textId="4306B0A6" w:rsidR="371552E6" w:rsidRDefault="00E95CCE" w:rsidP="009240BE">
      <w:pPr>
        <w:pStyle w:val="BasistekstCerios"/>
      </w:pPr>
      <w:r w:rsidRPr="00E95CCE">
        <w:t>Demonstratie vereist is door de trainer. </w:t>
      </w:r>
      <w:r w:rsidRPr="00E95CCE">
        <w:br/>
      </w:r>
    </w:p>
    <w:p w14:paraId="3F0EDE76" w14:textId="45A9E86B" w:rsidR="001045AA" w:rsidRDefault="001045AA" w:rsidP="001E33A3">
      <w:pPr>
        <w:pStyle w:val="Kop2zondernummerCerios"/>
      </w:pPr>
      <w:r>
        <w:lastRenderedPageBreak/>
        <w:t>Opdracht 1 – Repository clonen</w:t>
      </w:r>
    </w:p>
    <w:p w14:paraId="1DCD92BC" w14:textId="54237A6F" w:rsidR="001045AA" w:rsidRDefault="001045AA" w:rsidP="001045AA">
      <w:r w:rsidRPr="001E33A3">
        <w:rPr>
          <w:b/>
          <w:bCs/>
        </w:rPr>
        <w:t>Doel</w:t>
      </w:r>
      <w:r>
        <w:t>: Lokaal een kopie van de repository krijgen.</w:t>
      </w:r>
    </w:p>
    <w:p w14:paraId="27E9AD94" w14:textId="3C13BC91" w:rsidR="001045AA" w:rsidRPr="001E33A3" w:rsidRDefault="001045AA" w:rsidP="00873D57">
      <w:pPr>
        <w:pStyle w:val="Lijstalinea"/>
        <w:numPr>
          <w:ilvl w:val="0"/>
          <w:numId w:val="32"/>
        </w:numPr>
        <w:rPr>
          <w:lang w:val="en-GB"/>
        </w:rPr>
      </w:pPr>
      <w:r w:rsidRPr="001E33A3">
        <w:rPr>
          <w:lang w:val="en-GB"/>
        </w:rPr>
        <w:t>Open Fork</w:t>
      </w:r>
    </w:p>
    <w:p w14:paraId="17C8EF9B" w14:textId="2FBCBF3B" w:rsidR="001045AA" w:rsidRPr="001E33A3" w:rsidRDefault="001045AA" w:rsidP="00873D57">
      <w:pPr>
        <w:pStyle w:val="Lijstalinea"/>
        <w:numPr>
          <w:ilvl w:val="0"/>
          <w:numId w:val="32"/>
        </w:numPr>
        <w:rPr>
          <w:lang w:val="en-GB"/>
        </w:rPr>
      </w:pPr>
      <w:r w:rsidRPr="001E33A3">
        <w:rPr>
          <w:lang w:val="en-GB"/>
        </w:rPr>
        <w:t>Klik op File → Clone Repository</w:t>
      </w:r>
    </w:p>
    <w:p w14:paraId="2296F0F4" w14:textId="4DBEB168" w:rsidR="001045AA" w:rsidRDefault="001045AA" w:rsidP="00873D57">
      <w:pPr>
        <w:pStyle w:val="Lijstalinea"/>
        <w:numPr>
          <w:ilvl w:val="0"/>
          <w:numId w:val="32"/>
        </w:numPr>
      </w:pPr>
      <w:r>
        <w:t>Plak de repository-URL</w:t>
      </w:r>
    </w:p>
    <w:p w14:paraId="74EC671E" w14:textId="22DAC2A4" w:rsidR="001045AA" w:rsidRDefault="001045AA" w:rsidP="00873D57">
      <w:pPr>
        <w:pStyle w:val="Lijstalinea"/>
        <w:numPr>
          <w:ilvl w:val="0"/>
          <w:numId w:val="32"/>
        </w:numPr>
      </w:pPr>
      <w:r>
        <w:t>Kies een lokale map</w:t>
      </w:r>
    </w:p>
    <w:p w14:paraId="36DF8559" w14:textId="3786F9D5" w:rsidR="001045AA" w:rsidRDefault="001045AA" w:rsidP="00873D57">
      <w:pPr>
        <w:pStyle w:val="Lijstalinea"/>
        <w:numPr>
          <w:ilvl w:val="0"/>
          <w:numId w:val="32"/>
        </w:numPr>
      </w:pPr>
      <w:r>
        <w:t>Klik op Clone</w:t>
      </w:r>
    </w:p>
    <w:p w14:paraId="2DF114F1" w14:textId="435D5962" w:rsidR="001045AA" w:rsidRDefault="001045AA" w:rsidP="001045AA">
      <w:r w:rsidRPr="001E33A3">
        <w:rPr>
          <w:b/>
          <w:bCs/>
        </w:rPr>
        <w:t>Controle</w:t>
      </w:r>
      <w:r>
        <w:t>:</w:t>
      </w:r>
    </w:p>
    <w:p w14:paraId="366C0D3D" w14:textId="250F8E33" w:rsidR="001045AA" w:rsidRDefault="001045AA" w:rsidP="001045AA">
      <w:r>
        <w:t>Je ziet bestanden in Fork verschijnen</w:t>
      </w:r>
    </w:p>
    <w:p w14:paraId="2C002D5D" w14:textId="77777777" w:rsidR="001045AA" w:rsidRDefault="001045AA" w:rsidP="001045AA">
      <w:r>
        <w:t>Geen errors</w:t>
      </w:r>
    </w:p>
    <w:p w14:paraId="5EDAC02D" w14:textId="77777777" w:rsidR="001045AA" w:rsidRDefault="001045AA" w:rsidP="001045AA"/>
    <w:p w14:paraId="2544CD1E" w14:textId="516D06B8" w:rsidR="0059637A" w:rsidRDefault="0059637A" w:rsidP="001E33A3">
      <w:pPr>
        <w:pStyle w:val="Kop2zondernummerCerios"/>
      </w:pPr>
      <w:r>
        <w:t>Opdracht 2 – Repository verkennen</w:t>
      </w:r>
    </w:p>
    <w:p w14:paraId="21453C0E" w14:textId="702AC38C" w:rsidR="00071470" w:rsidRPr="00071470" w:rsidRDefault="00071470" w:rsidP="00071470">
      <w:pPr>
        <w:pStyle w:val="BasistekstCerios"/>
        <w:rPr>
          <w:i/>
          <w:iCs/>
        </w:rPr>
      </w:pPr>
      <w:r>
        <w:rPr>
          <w:i/>
          <w:iCs/>
        </w:rPr>
        <w:t>Je gebruikt hier geen F</w:t>
      </w:r>
      <w:r w:rsidR="00275EEB">
        <w:rPr>
          <w:i/>
          <w:iCs/>
        </w:rPr>
        <w:t>ork</w:t>
      </w:r>
      <w:r>
        <w:rPr>
          <w:i/>
          <w:iCs/>
        </w:rPr>
        <w:t>.</w:t>
      </w:r>
    </w:p>
    <w:p w14:paraId="02CA8985" w14:textId="385B9548" w:rsidR="0059637A" w:rsidRDefault="0059637A" w:rsidP="0059637A">
      <w:r w:rsidRPr="001E33A3">
        <w:rPr>
          <w:b/>
          <w:bCs/>
        </w:rPr>
        <w:t>Doel</w:t>
      </w:r>
      <w:r>
        <w:t xml:space="preserve">: </w:t>
      </w:r>
      <w:r w:rsidR="001E33A3">
        <w:t>Begrijpen wat git kan, en wat het verschil is tussen je lokale en live repository.</w:t>
      </w:r>
    </w:p>
    <w:p w14:paraId="3D866661" w14:textId="6D27D58B" w:rsidR="0059637A" w:rsidRDefault="0059637A" w:rsidP="00873D57">
      <w:pPr>
        <w:pStyle w:val="Lijstalinea"/>
        <w:numPr>
          <w:ilvl w:val="0"/>
          <w:numId w:val="33"/>
        </w:numPr>
      </w:pPr>
      <w:r>
        <w:t>Open de mappenstructuur</w:t>
      </w:r>
      <w:r w:rsidR="001E33A3">
        <w:t xml:space="preserve"> van je repository in je verkenner</w:t>
      </w:r>
      <w:r w:rsidR="00420A01">
        <w:t>/finder</w:t>
      </w:r>
    </w:p>
    <w:p w14:paraId="728C9289" w14:textId="5013DFA8" w:rsidR="0059637A" w:rsidRDefault="0059637A" w:rsidP="00873D57">
      <w:pPr>
        <w:pStyle w:val="Lijstalinea"/>
        <w:numPr>
          <w:ilvl w:val="0"/>
          <w:numId w:val="33"/>
        </w:numPr>
      </w:pPr>
      <w:r>
        <w:t>Zoek:</w:t>
      </w:r>
    </w:p>
    <w:p w14:paraId="71C2FD9E" w14:textId="3680E7B5" w:rsidR="0059637A" w:rsidRDefault="0059637A" w:rsidP="00873D57">
      <w:pPr>
        <w:pStyle w:val="Lijstalinea"/>
        <w:numPr>
          <w:ilvl w:val="1"/>
          <w:numId w:val="33"/>
        </w:numPr>
      </w:pPr>
      <w:r>
        <w:t>Exercises</w:t>
      </w:r>
    </w:p>
    <w:p w14:paraId="0BB510A5" w14:textId="77777777" w:rsidR="00420A01" w:rsidRDefault="0059637A" w:rsidP="00873D57">
      <w:pPr>
        <w:pStyle w:val="Lijstalinea"/>
        <w:numPr>
          <w:ilvl w:val="1"/>
          <w:numId w:val="33"/>
        </w:numPr>
      </w:pPr>
      <w:r>
        <w:t>Cheat Sheet</w:t>
      </w:r>
    </w:p>
    <w:p w14:paraId="022D69C9" w14:textId="77777777" w:rsidR="00071470" w:rsidRDefault="00BB708D" w:rsidP="00873D57">
      <w:pPr>
        <w:pStyle w:val="Lijstalinea"/>
        <w:numPr>
          <w:ilvl w:val="0"/>
          <w:numId w:val="33"/>
        </w:numPr>
      </w:pPr>
      <w:r>
        <w:t xml:space="preserve">Open nu GitHub, ga naar de repository en vergelijk wat er op je lokale machine staat. </w:t>
      </w:r>
    </w:p>
    <w:p w14:paraId="23677025" w14:textId="77777777" w:rsidR="00071470" w:rsidRDefault="00325A0C" w:rsidP="00873D57">
      <w:pPr>
        <w:pStyle w:val="Lijstalinea"/>
        <w:numPr>
          <w:ilvl w:val="0"/>
          <w:numId w:val="33"/>
        </w:numPr>
      </w:pPr>
      <w:r>
        <w:t xml:space="preserve">Ga door github heen, welke acties kun je allemaal uitvoeren wat is er te doen. </w:t>
      </w:r>
    </w:p>
    <w:p w14:paraId="0AAE544F" w14:textId="31C310C7" w:rsidR="00BB708D" w:rsidRDefault="00325A0C" w:rsidP="00873D57">
      <w:pPr>
        <w:pStyle w:val="Lijstalinea"/>
        <w:numPr>
          <w:ilvl w:val="0"/>
          <w:numId w:val="33"/>
        </w:numPr>
      </w:pPr>
      <w:r>
        <w:t>Ga in duo’s in onderzoek uit op github.</w:t>
      </w:r>
    </w:p>
    <w:p w14:paraId="22C89D5A" w14:textId="736B892F" w:rsidR="00325A0C" w:rsidRDefault="00071470" w:rsidP="00BB708D">
      <w:pPr>
        <w:pStyle w:val="BasistekstCerios"/>
        <w:rPr>
          <w:b/>
          <w:bCs/>
        </w:rPr>
      </w:pPr>
      <w:r>
        <w:rPr>
          <w:b/>
          <w:bCs/>
        </w:rPr>
        <w:t>Controle:</w:t>
      </w:r>
    </w:p>
    <w:p w14:paraId="654667FD" w14:textId="77777777" w:rsidR="00071470" w:rsidRPr="00071470" w:rsidRDefault="00071470" w:rsidP="00BB708D">
      <w:pPr>
        <w:pStyle w:val="BasistekstCerios"/>
        <w:rPr>
          <w:b/>
          <w:bCs/>
        </w:rPr>
      </w:pPr>
    </w:p>
    <w:p w14:paraId="1AFD017D" w14:textId="77777777" w:rsidR="00E63F27" w:rsidRDefault="00E63F27" w:rsidP="00071470">
      <w:pPr>
        <w:pStyle w:val="Kop2zondernummerCerios"/>
      </w:pPr>
      <w:r>
        <w:t>Opdracht 3 – Eerste wijziging maken</w:t>
      </w:r>
    </w:p>
    <w:p w14:paraId="5B365F47" w14:textId="5525042B" w:rsidR="00E63F27" w:rsidRDefault="00E63F27" w:rsidP="00E63F27">
      <w:r w:rsidRPr="006F31FC">
        <w:rPr>
          <w:b/>
          <w:bCs/>
        </w:rPr>
        <w:t>Doel</w:t>
      </w:r>
      <w:r>
        <w:t>: Leren hoe Git veranderingen detecteert.</w:t>
      </w:r>
    </w:p>
    <w:p w14:paraId="16DD612D" w14:textId="292A9B90" w:rsidR="00E63F27" w:rsidRDefault="00E63F27" w:rsidP="00873D57">
      <w:pPr>
        <w:pStyle w:val="Lijstalinea"/>
        <w:numPr>
          <w:ilvl w:val="0"/>
          <w:numId w:val="34"/>
        </w:numPr>
      </w:pPr>
      <w:r>
        <w:t xml:space="preserve">Ga </w:t>
      </w:r>
      <w:r w:rsidR="00071470">
        <w:t xml:space="preserve">lokaal </w:t>
      </w:r>
      <w:r>
        <w:t>naar map: Exercise</w:t>
      </w:r>
      <w:r w:rsidR="00071470">
        <w:t>.</w:t>
      </w:r>
    </w:p>
    <w:p w14:paraId="6D5012E2" w14:textId="36E26388" w:rsidR="00E63F27" w:rsidRDefault="00E63F27" w:rsidP="00873D57">
      <w:pPr>
        <w:pStyle w:val="Lijstalinea"/>
        <w:numPr>
          <w:ilvl w:val="0"/>
          <w:numId w:val="34"/>
        </w:numPr>
      </w:pPr>
      <w:r>
        <w:t>Maak bestand aan</w:t>
      </w:r>
      <w:r w:rsidR="00071470">
        <w:t xml:space="preserve"> genaamd </w:t>
      </w:r>
      <w:r>
        <w:t>mijn_eerste_git_test.txt</w:t>
      </w:r>
    </w:p>
    <w:p w14:paraId="4DD3FA2C" w14:textId="3F4B6133" w:rsidR="00E63F27" w:rsidRDefault="00E63F27" w:rsidP="00873D57">
      <w:pPr>
        <w:pStyle w:val="Lijstalinea"/>
        <w:numPr>
          <w:ilvl w:val="0"/>
          <w:numId w:val="34"/>
        </w:numPr>
      </w:pPr>
      <w:r>
        <w:t>Zet erin:</w:t>
      </w:r>
    </w:p>
    <w:p w14:paraId="583153C8" w14:textId="77777777" w:rsidR="00E63F27" w:rsidRDefault="00E63F27" w:rsidP="00873D57">
      <w:pPr>
        <w:pStyle w:val="Lijstalinea"/>
        <w:numPr>
          <w:ilvl w:val="1"/>
          <w:numId w:val="34"/>
        </w:numPr>
      </w:pPr>
      <w:r>
        <w:t>Naam: &lt;jouw naam&gt;</w:t>
      </w:r>
    </w:p>
    <w:p w14:paraId="77680BC6" w14:textId="77777777" w:rsidR="00E63F27" w:rsidRDefault="00E63F27" w:rsidP="00873D57">
      <w:pPr>
        <w:pStyle w:val="Lijstalinea"/>
        <w:numPr>
          <w:ilvl w:val="1"/>
          <w:numId w:val="34"/>
        </w:numPr>
      </w:pPr>
      <w:r>
        <w:t>Datum: &lt;vandaag&gt;</w:t>
      </w:r>
    </w:p>
    <w:p w14:paraId="6D98AF40" w14:textId="77777777" w:rsidR="00E63F27" w:rsidRDefault="00E63F27" w:rsidP="00873D57">
      <w:pPr>
        <w:pStyle w:val="Lijstalinea"/>
        <w:numPr>
          <w:ilvl w:val="1"/>
          <w:numId w:val="34"/>
        </w:numPr>
      </w:pPr>
      <w:r>
        <w:t>Dit is mijn eerste Git wijziging.</w:t>
      </w:r>
    </w:p>
    <w:p w14:paraId="1BC785EC" w14:textId="77777777" w:rsidR="00AA7094" w:rsidRDefault="00AA7094" w:rsidP="00E63F27"/>
    <w:p w14:paraId="0C5C203D" w14:textId="77777777" w:rsidR="00943ED3" w:rsidRDefault="00E63F27" w:rsidP="00E63F27">
      <w:r w:rsidRPr="00943ED3">
        <w:rPr>
          <w:b/>
          <w:bCs/>
        </w:rPr>
        <w:t>Controle</w:t>
      </w:r>
      <w:r w:rsidR="00943ED3">
        <w:t xml:space="preserve">: </w:t>
      </w:r>
    </w:p>
    <w:p w14:paraId="3F3E7591" w14:textId="2F74BF4E" w:rsidR="005C22CB" w:rsidRDefault="00943ED3" w:rsidP="00E63F27">
      <w:r>
        <w:t>Open Fork en controleer of je bestand</w:t>
      </w:r>
      <w:r w:rsidR="00E63F27">
        <w:t xml:space="preserve"> staat onder Unstaged Files</w:t>
      </w:r>
    </w:p>
    <w:p w14:paraId="1D981FAF" w14:textId="77777777" w:rsidR="005C22CB" w:rsidRDefault="005C22CB" w:rsidP="006F31FC">
      <w:pPr>
        <w:pStyle w:val="Kop2zondernummerCerios"/>
      </w:pPr>
      <w:r>
        <w:t>Opdracht 4 – Wijziging committen</w:t>
      </w:r>
    </w:p>
    <w:p w14:paraId="6CE4E6AF" w14:textId="75460735" w:rsidR="005C22CB" w:rsidRDefault="005C22CB" w:rsidP="005C22CB">
      <w:r w:rsidRPr="006F31FC">
        <w:rPr>
          <w:b/>
          <w:bCs/>
        </w:rPr>
        <w:t>Doel</w:t>
      </w:r>
      <w:r>
        <w:t>: Begrijpen wat een commit is.</w:t>
      </w:r>
    </w:p>
    <w:p w14:paraId="601C896C" w14:textId="1DD46123" w:rsidR="005C22CB" w:rsidRPr="006F31FC" w:rsidRDefault="005C22CB" w:rsidP="00873D57">
      <w:pPr>
        <w:pStyle w:val="Lijstalinea"/>
        <w:numPr>
          <w:ilvl w:val="0"/>
          <w:numId w:val="35"/>
        </w:numPr>
        <w:rPr>
          <w:lang w:val="en-GB"/>
        </w:rPr>
      </w:pPr>
      <w:r w:rsidRPr="006F31FC">
        <w:rPr>
          <w:lang w:val="en-GB"/>
        </w:rPr>
        <w:t>Selecteer</w:t>
      </w:r>
      <w:r w:rsidR="006F31FC" w:rsidRPr="006F31FC">
        <w:rPr>
          <w:lang w:val="en-GB"/>
        </w:rPr>
        <w:t xml:space="preserve"> in Fork</w:t>
      </w:r>
      <w:r w:rsidRPr="006F31FC">
        <w:rPr>
          <w:lang w:val="en-GB"/>
        </w:rPr>
        <w:t xml:space="preserve"> het bestand</w:t>
      </w:r>
    </w:p>
    <w:p w14:paraId="02FA1B04" w14:textId="655C635B" w:rsidR="005C22CB" w:rsidRPr="006F31FC" w:rsidRDefault="005C22CB" w:rsidP="00873D57">
      <w:pPr>
        <w:pStyle w:val="Lijstalinea"/>
        <w:numPr>
          <w:ilvl w:val="0"/>
          <w:numId w:val="35"/>
        </w:numPr>
        <w:rPr>
          <w:lang w:val="en-GB"/>
        </w:rPr>
      </w:pPr>
      <w:r w:rsidRPr="006F31FC">
        <w:rPr>
          <w:lang w:val="en-GB"/>
        </w:rPr>
        <w:t>Klik Stage</w:t>
      </w:r>
    </w:p>
    <w:p w14:paraId="0BBA92B2" w14:textId="12CD76D8" w:rsidR="005C22CB" w:rsidRPr="006F31FC" w:rsidRDefault="005C22CB" w:rsidP="00873D57">
      <w:pPr>
        <w:pStyle w:val="Lijstalinea"/>
        <w:numPr>
          <w:ilvl w:val="0"/>
          <w:numId w:val="35"/>
        </w:numPr>
        <w:rPr>
          <w:lang w:val="en-GB"/>
        </w:rPr>
      </w:pPr>
      <w:r w:rsidRPr="006F31FC">
        <w:rPr>
          <w:lang w:val="en-GB"/>
        </w:rPr>
        <w:t>Commit message:</w:t>
      </w:r>
    </w:p>
    <w:p w14:paraId="2FF4A22E" w14:textId="37709AFC" w:rsidR="00D82A20" w:rsidRPr="006F31FC" w:rsidRDefault="005C22CB" w:rsidP="00873D57">
      <w:pPr>
        <w:pStyle w:val="Lijstalinea"/>
        <w:numPr>
          <w:ilvl w:val="0"/>
          <w:numId w:val="35"/>
        </w:numPr>
        <w:rPr>
          <w:lang w:val="en-GB"/>
        </w:rPr>
      </w:pPr>
      <w:r w:rsidRPr="006F31FC">
        <w:rPr>
          <w:lang w:val="en-GB"/>
        </w:rPr>
        <w:t>Add first Git exercise file</w:t>
      </w:r>
    </w:p>
    <w:p w14:paraId="338A65DF" w14:textId="77777777" w:rsidR="005C22CB" w:rsidRDefault="005C22CB" w:rsidP="00873D57">
      <w:pPr>
        <w:pStyle w:val="Lijstalinea"/>
        <w:numPr>
          <w:ilvl w:val="0"/>
          <w:numId w:val="35"/>
        </w:numPr>
      </w:pPr>
      <w:r>
        <w:t>Klik Commit</w:t>
      </w:r>
    </w:p>
    <w:p w14:paraId="5F72DB2D" w14:textId="77777777" w:rsidR="005C22CB" w:rsidRDefault="005C22CB" w:rsidP="005C22CB"/>
    <w:p w14:paraId="7C5445F5" w14:textId="14545188" w:rsidR="005C22CB" w:rsidRDefault="005C22CB" w:rsidP="005C22CB">
      <w:r w:rsidRPr="001C5E35">
        <w:rPr>
          <w:b/>
          <w:bCs/>
        </w:rPr>
        <w:t>Controle</w:t>
      </w:r>
      <w:r>
        <w:t>:</w:t>
      </w:r>
    </w:p>
    <w:p w14:paraId="2EAE3C50" w14:textId="08858841" w:rsidR="005C22CB" w:rsidRDefault="005C22CB" w:rsidP="005C22CB">
      <w:r>
        <w:t>Bestand staat niet meer onder changes</w:t>
      </w:r>
    </w:p>
    <w:p w14:paraId="6D4C9D21" w14:textId="77777777" w:rsidR="005C22CB" w:rsidRDefault="005C22CB" w:rsidP="005C22CB">
      <w:r>
        <w:t>Commit zichtbaar in history</w:t>
      </w:r>
    </w:p>
    <w:p w14:paraId="2F34F38D" w14:textId="77777777" w:rsidR="005C22CB" w:rsidRDefault="005C22CB" w:rsidP="005C22CB"/>
    <w:p w14:paraId="7264A25E" w14:textId="52ADFB08" w:rsidR="005C22CB" w:rsidRPr="001C5E35" w:rsidRDefault="005C22CB" w:rsidP="005C22CB">
      <w:pPr>
        <w:rPr>
          <w:b/>
          <w:bCs/>
        </w:rPr>
      </w:pPr>
      <w:r w:rsidRPr="001C5E35">
        <w:rPr>
          <w:b/>
          <w:bCs/>
        </w:rPr>
        <w:t>Reflectievraag:</w:t>
      </w:r>
    </w:p>
    <w:p w14:paraId="7527D49E" w14:textId="59AD30E8" w:rsidR="00454AC9" w:rsidRDefault="005C22CB" w:rsidP="005C22CB">
      <w:r>
        <w:t>Wat zit er eigenlijk “in” een commit?</w:t>
      </w:r>
      <w:r w:rsidR="00D267BE">
        <w:br/>
        <w:t>Wat zijn de do’s and dont’s</w:t>
      </w:r>
      <w:r w:rsidR="001C5E35">
        <w:t>?</w:t>
      </w:r>
    </w:p>
    <w:p w14:paraId="23BA263F" w14:textId="6EBFF2D2" w:rsidR="00DF0AE7" w:rsidRDefault="00DF0AE7" w:rsidP="001C5E35">
      <w:pPr>
        <w:pStyle w:val="Kop2zondernummerCerios"/>
      </w:pPr>
      <w:r>
        <w:t>Opdracht 5 – Push naar remote</w:t>
      </w:r>
    </w:p>
    <w:p w14:paraId="14FADA30" w14:textId="7CB35D83" w:rsidR="00DF0AE7" w:rsidRDefault="00DF0AE7" w:rsidP="00DF0AE7">
      <w:r>
        <w:t>Doel: Jouw wijziging delen met het team.</w:t>
      </w:r>
    </w:p>
    <w:p w14:paraId="3781FCAC" w14:textId="5187E872" w:rsidR="00DF0AE7" w:rsidRDefault="00DF0AE7" w:rsidP="00873D57">
      <w:pPr>
        <w:pStyle w:val="Lijstalinea"/>
        <w:numPr>
          <w:ilvl w:val="0"/>
          <w:numId w:val="36"/>
        </w:numPr>
      </w:pPr>
      <w:r>
        <w:t>Klik Push</w:t>
      </w:r>
    </w:p>
    <w:p w14:paraId="10C71F4A" w14:textId="77777777" w:rsidR="00DF0AE7" w:rsidRDefault="00DF0AE7" w:rsidP="00873D57">
      <w:pPr>
        <w:pStyle w:val="Lijstalinea"/>
        <w:numPr>
          <w:ilvl w:val="0"/>
          <w:numId w:val="36"/>
        </w:numPr>
      </w:pPr>
      <w:r>
        <w:t>Wacht tot succesvol</w:t>
      </w:r>
    </w:p>
    <w:p w14:paraId="42081454" w14:textId="77777777" w:rsidR="00DF0AE7" w:rsidRDefault="00DF0AE7" w:rsidP="00DF0AE7"/>
    <w:p w14:paraId="733C6DF0" w14:textId="1C891EB6" w:rsidR="00DF0AE7" w:rsidRPr="00810716" w:rsidRDefault="00DF0AE7" w:rsidP="00DF0AE7">
      <w:pPr>
        <w:rPr>
          <w:b/>
          <w:bCs/>
        </w:rPr>
      </w:pPr>
      <w:r w:rsidRPr="00810716">
        <w:rPr>
          <w:b/>
          <w:bCs/>
        </w:rPr>
        <w:t>Controle:</w:t>
      </w:r>
    </w:p>
    <w:p w14:paraId="28357833" w14:textId="4481EA48" w:rsidR="00DF0AE7" w:rsidRDefault="00DF0AE7" w:rsidP="00DF0AE7">
      <w:r>
        <w:t>Geen foutmelding</w:t>
      </w:r>
      <w:r w:rsidR="000D1CEF">
        <w:t>.</w:t>
      </w:r>
    </w:p>
    <w:p w14:paraId="2651116C" w14:textId="5EC7A8F8" w:rsidR="00DF0AE7" w:rsidRDefault="000D1CEF" w:rsidP="00DF0AE7">
      <w:r>
        <w:t xml:space="preserve">Open GitHub online repository en controleer: </w:t>
      </w:r>
      <w:r w:rsidR="00DF0AE7">
        <w:t>Commit staat ook op remote repository</w:t>
      </w:r>
    </w:p>
    <w:p w14:paraId="55C9E088" w14:textId="77777777" w:rsidR="00427655" w:rsidRDefault="00427655" w:rsidP="00DF0AE7">
      <w:pPr>
        <w:sectPr w:rsidR="00427655" w:rsidSect="009438B0">
          <w:headerReference w:type="default" r:id="rId15"/>
          <w:headerReference w:type="first" r:id="rId16"/>
          <w:pgSz w:w="11906" w:h="16838" w:code="9"/>
          <w:pgMar w:top="1219" w:right="1134" w:bottom="992" w:left="1134" w:header="284" w:footer="284" w:gutter="0"/>
          <w:cols w:space="708"/>
          <w:titlePg/>
          <w:docGrid w:linePitch="360"/>
        </w:sectPr>
      </w:pPr>
    </w:p>
    <w:p w14:paraId="60FD35E5" w14:textId="0EDE3796" w:rsidR="00DF0AE7" w:rsidRDefault="00DF0AE7" w:rsidP="00DC32B5">
      <w:pPr>
        <w:pStyle w:val="Kop2zondernummerCerios"/>
      </w:pPr>
      <w:r>
        <w:lastRenderedPageBreak/>
        <w:t>Opdracht 6 – Nieuwe branch maken</w:t>
      </w:r>
    </w:p>
    <w:p w14:paraId="1DCFDD17" w14:textId="6CF4D522" w:rsidR="00DF0AE7" w:rsidRDefault="00DF0AE7" w:rsidP="00DF0AE7">
      <w:r w:rsidRPr="00397DD7">
        <w:rPr>
          <w:b/>
          <w:bCs/>
        </w:rPr>
        <w:t>Doel</w:t>
      </w:r>
      <w:r>
        <w:t xml:space="preserve">: Leren werken zonder </w:t>
      </w:r>
      <w:r w:rsidR="00397DD7">
        <w:t>originele bestanden (</w:t>
      </w:r>
      <w:r>
        <w:t>main</w:t>
      </w:r>
      <w:r w:rsidR="00397DD7">
        <w:t>/master)</w:t>
      </w:r>
      <w:r>
        <w:t xml:space="preserve"> te breken.</w:t>
      </w:r>
    </w:p>
    <w:p w14:paraId="1769ED1B" w14:textId="4BA204B2" w:rsidR="00DF0AE7" w:rsidRPr="00397DD7" w:rsidRDefault="00DF0AE7" w:rsidP="00873D57">
      <w:pPr>
        <w:pStyle w:val="Lijstalinea"/>
        <w:numPr>
          <w:ilvl w:val="0"/>
          <w:numId w:val="37"/>
        </w:numPr>
        <w:rPr>
          <w:lang w:val="en-GB"/>
        </w:rPr>
      </w:pPr>
      <w:r w:rsidRPr="00397DD7">
        <w:rPr>
          <w:lang w:val="en-GB"/>
        </w:rPr>
        <w:t>Klik</w:t>
      </w:r>
      <w:r w:rsidR="00DC32B5">
        <w:rPr>
          <w:lang w:val="en-GB"/>
        </w:rPr>
        <w:t xml:space="preserve"> in Fork</w:t>
      </w:r>
      <w:r w:rsidRPr="00397DD7">
        <w:rPr>
          <w:lang w:val="en-GB"/>
        </w:rPr>
        <w:t xml:space="preserve"> op branch selector</w:t>
      </w:r>
    </w:p>
    <w:p w14:paraId="55F03716" w14:textId="5E67429D" w:rsidR="00DF0AE7" w:rsidRDefault="00DF0AE7" w:rsidP="00873D57">
      <w:pPr>
        <w:pStyle w:val="Lijstalinea"/>
        <w:numPr>
          <w:ilvl w:val="0"/>
          <w:numId w:val="37"/>
        </w:numPr>
        <w:rPr>
          <w:lang w:val="en-GB"/>
        </w:rPr>
      </w:pPr>
      <w:r w:rsidRPr="00397DD7">
        <w:rPr>
          <w:lang w:val="en-GB"/>
        </w:rPr>
        <w:t>Create new branch</w:t>
      </w:r>
    </w:p>
    <w:p w14:paraId="48F91E16" w14:textId="323948FD" w:rsidR="00873D57" w:rsidRPr="00873D57" w:rsidRDefault="00873D57" w:rsidP="00873D57">
      <w:pPr>
        <w:pStyle w:val="BasistekstCerios"/>
        <w:rPr>
          <w:i/>
          <w:iCs/>
        </w:rPr>
      </w:pPr>
      <w:r w:rsidRPr="00873D57">
        <w:rPr>
          <w:i/>
          <w:iCs/>
        </w:rPr>
        <w:t>Voor branches gebruiken we vaak een prefi</w:t>
      </w:r>
      <w:r>
        <w:rPr>
          <w:i/>
          <w:iCs/>
        </w:rPr>
        <w:t>x: feature/fix/update. In dit geval maken we een nieuwe feature test.</w:t>
      </w:r>
    </w:p>
    <w:p w14:paraId="07C77228" w14:textId="7EA59B4D" w:rsidR="00DF0AE7" w:rsidRPr="00397DD7" w:rsidRDefault="00DF0AE7" w:rsidP="00873D57">
      <w:pPr>
        <w:pStyle w:val="Lijstalinea"/>
        <w:numPr>
          <w:ilvl w:val="0"/>
          <w:numId w:val="37"/>
        </w:numPr>
        <w:rPr>
          <w:lang w:val="en-GB"/>
        </w:rPr>
      </w:pPr>
      <w:r w:rsidRPr="00397DD7">
        <w:rPr>
          <w:lang w:val="en-GB"/>
        </w:rPr>
        <w:t>Naam:</w:t>
      </w:r>
      <w:r w:rsidR="00397DD7" w:rsidRPr="00397DD7">
        <w:rPr>
          <w:lang w:val="en-GB"/>
        </w:rPr>
        <w:t xml:space="preserve"> </w:t>
      </w:r>
      <w:r w:rsidRPr="00397DD7">
        <w:rPr>
          <w:lang w:val="en-GB"/>
        </w:rPr>
        <w:t>feature/test-scenario-&lt;jouwnaam&gt;</w:t>
      </w:r>
    </w:p>
    <w:p w14:paraId="09731258" w14:textId="77777777" w:rsidR="00DF0AE7" w:rsidRDefault="00DF0AE7" w:rsidP="00873D57">
      <w:pPr>
        <w:pStyle w:val="Lijstalinea"/>
        <w:numPr>
          <w:ilvl w:val="0"/>
          <w:numId w:val="37"/>
        </w:numPr>
      </w:pPr>
      <w:r>
        <w:t>Maak branch aan en checkout</w:t>
      </w:r>
    </w:p>
    <w:p w14:paraId="1E937B15" w14:textId="77777777" w:rsidR="00DF0AE7" w:rsidRDefault="00DF0AE7" w:rsidP="00DF0AE7"/>
    <w:p w14:paraId="777FED7B" w14:textId="48FC337F" w:rsidR="00DF0AE7" w:rsidRPr="00397DD7" w:rsidRDefault="00DF0AE7" w:rsidP="00DF0AE7">
      <w:pPr>
        <w:rPr>
          <w:b/>
          <w:bCs/>
        </w:rPr>
      </w:pPr>
      <w:r w:rsidRPr="00397DD7">
        <w:rPr>
          <w:b/>
          <w:bCs/>
        </w:rPr>
        <w:t>Controle:</w:t>
      </w:r>
    </w:p>
    <w:p w14:paraId="01C673BC" w14:textId="38586889" w:rsidR="00DF0AE7" w:rsidRDefault="00DF0AE7" w:rsidP="00DF0AE7">
      <w:r w:rsidRPr="00397DD7">
        <w:t>Je werkt nu op nieuwe branch</w:t>
      </w:r>
      <w:r w:rsidR="00DC32B5">
        <w:t>: bovenin staat jouw branchnaam in Fork.</w:t>
      </w:r>
    </w:p>
    <w:p w14:paraId="3E679085" w14:textId="546BECD3" w:rsidR="00DF0AE7" w:rsidRDefault="00DF0AE7" w:rsidP="00DC32B5">
      <w:pPr>
        <w:pStyle w:val="Kop2zondernummerCerios"/>
      </w:pPr>
      <w:r>
        <w:t>Opdracht 7 – Scenario toevoegen</w:t>
      </w:r>
    </w:p>
    <w:p w14:paraId="3665BE0F" w14:textId="27DD4201" w:rsidR="00DF0AE7" w:rsidRDefault="00DF0AE7" w:rsidP="00DF0AE7">
      <w:r w:rsidRPr="00766AC0">
        <w:rPr>
          <w:b/>
          <w:bCs/>
        </w:rPr>
        <w:t>Doel</w:t>
      </w:r>
      <w:r>
        <w:t xml:space="preserve">: Git gebruiken zoals in echte </w:t>
      </w:r>
      <w:r w:rsidR="00DC32B5">
        <w:t>praktijk</w:t>
      </w:r>
      <w:r>
        <w:t>.</w:t>
      </w:r>
    </w:p>
    <w:p w14:paraId="4344021D" w14:textId="34BF4039" w:rsidR="00DF0AE7" w:rsidRDefault="00DF0AE7" w:rsidP="00873D57">
      <w:pPr>
        <w:pStyle w:val="Lijstalinea"/>
        <w:numPr>
          <w:ilvl w:val="0"/>
          <w:numId w:val="38"/>
        </w:numPr>
      </w:pPr>
      <w:r>
        <w:t xml:space="preserve">Ga </w:t>
      </w:r>
      <w:r w:rsidR="00DC32B5">
        <w:t>in de verkenner/</w:t>
      </w:r>
      <w:r w:rsidR="009D228F">
        <w:t xml:space="preserve">finder </w:t>
      </w:r>
      <w:r>
        <w:t>naar map Scenarios</w:t>
      </w:r>
    </w:p>
    <w:p w14:paraId="12F173F1" w14:textId="6AC2D9EC" w:rsidR="00DF0AE7" w:rsidRDefault="009D228F" w:rsidP="00873D57">
      <w:pPr>
        <w:pStyle w:val="Lijstalinea"/>
        <w:numPr>
          <w:ilvl w:val="0"/>
          <w:numId w:val="38"/>
        </w:numPr>
      </w:pPr>
      <w:r>
        <w:t>Maak een map met jouw naam en m</w:t>
      </w:r>
      <w:r w:rsidR="00DF0AE7">
        <w:t>aak</w:t>
      </w:r>
      <w:r>
        <w:t xml:space="preserve"> dan een</w:t>
      </w:r>
      <w:r w:rsidR="00DF0AE7">
        <w:t xml:space="preserve"> bestand:</w:t>
      </w:r>
      <w:r>
        <w:t xml:space="preserve"> </w:t>
      </w:r>
      <w:r w:rsidR="00DF0AE7">
        <w:t>login_scenario_&lt;jouwnaam&gt;.txt</w:t>
      </w:r>
    </w:p>
    <w:p w14:paraId="2BD0F01F" w14:textId="7FAF4CCA" w:rsidR="00DF0AE7" w:rsidRDefault="00DF0AE7" w:rsidP="00873D57">
      <w:pPr>
        <w:pStyle w:val="Lijstalinea"/>
        <w:numPr>
          <w:ilvl w:val="0"/>
          <w:numId w:val="38"/>
        </w:numPr>
      </w:pPr>
      <w:r>
        <w:t>Inhoud:</w:t>
      </w:r>
    </w:p>
    <w:p w14:paraId="09989F12" w14:textId="77777777" w:rsidR="00DF0AE7" w:rsidRDefault="00DF0AE7" w:rsidP="00873D57">
      <w:pPr>
        <w:pStyle w:val="Lijstalinea"/>
        <w:numPr>
          <w:ilvl w:val="0"/>
          <w:numId w:val="38"/>
        </w:numPr>
      </w:pPr>
      <w:r>
        <w:t>Scenario: Login met geldige gebruiker</w:t>
      </w:r>
    </w:p>
    <w:p w14:paraId="3F1B25CB" w14:textId="77777777" w:rsidR="00DF0AE7" w:rsidRPr="00766AC0" w:rsidRDefault="00DF0AE7" w:rsidP="00766AC0">
      <w:pPr>
        <w:ind w:left="1416"/>
        <w:rPr>
          <w:i/>
          <w:iCs/>
        </w:rPr>
      </w:pPr>
      <w:r w:rsidRPr="00766AC0">
        <w:rPr>
          <w:i/>
          <w:iCs/>
        </w:rPr>
        <w:t>Given gebruiker bestaat</w:t>
      </w:r>
    </w:p>
    <w:p w14:paraId="0F85B5B0" w14:textId="77777777" w:rsidR="00DF0AE7" w:rsidRPr="00766AC0" w:rsidRDefault="00DF0AE7" w:rsidP="00766AC0">
      <w:pPr>
        <w:ind w:left="1416"/>
        <w:rPr>
          <w:i/>
          <w:iCs/>
        </w:rPr>
      </w:pPr>
      <w:r w:rsidRPr="00766AC0">
        <w:rPr>
          <w:i/>
          <w:iCs/>
        </w:rPr>
        <w:t>When gebruiker juiste credentials invoert</w:t>
      </w:r>
    </w:p>
    <w:p w14:paraId="1797EBB8" w14:textId="77777777" w:rsidR="00DF0AE7" w:rsidRPr="00766AC0" w:rsidRDefault="00DF0AE7" w:rsidP="00766AC0">
      <w:pPr>
        <w:ind w:left="1416"/>
        <w:rPr>
          <w:i/>
          <w:iCs/>
        </w:rPr>
      </w:pPr>
      <w:r w:rsidRPr="00766AC0">
        <w:rPr>
          <w:i/>
          <w:iCs/>
        </w:rPr>
        <w:t>Then gebruiker wordt ingelogd</w:t>
      </w:r>
    </w:p>
    <w:p w14:paraId="787D3A18" w14:textId="54878D59" w:rsidR="00DF0AE7" w:rsidRPr="00766AC0" w:rsidRDefault="00DF0AE7" w:rsidP="00873D57">
      <w:pPr>
        <w:pStyle w:val="Lijstalinea"/>
        <w:numPr>
          <w:ilvl w:val="0"/>
          <w:numId w:val="38"/>
        </w:numPr>
        <w:rPr>
          <w:lang w:val="en-GB"/>
        </w:rPr>
      </w:pPr>
      <w:r w:rsidRPr="00DC32B5">
        <w:rPr>
          <w:lang w:val="en-GB"/>
        </w:rPr>
        <w:t>Stage</w:t>
      </w:r>
      <w:r w:rsidR="00766AC0">
        <w:rPr>
          <w:lang w:val="en-GB"/>
        </w:rPr>
        <w:t xml:space="preserve"> je veranderingen</w:t>
      </w:r>
    </w:p>
    <w:p w14:paraId="5871AAD0" w14:textId="4E5D5C4F" w:rsidR="00DC32B5" w:rsidRDefault="00DF0AE7" w:rsidP="00873D57">
      <w:pPr>
        <w:pStyle w:val="Lijstalinea"/>
        <w:numPr>
          <w:ilvl w:val="0"/>
          <w:numId w:val="38"/>
        </w:numPr>
      </w:pPr>
      <w:r w:rsidRPr="00DC32B5">
        <w:t>Commit</w:t>
      </w:r>
      <w:r w:rsidR="00DC32B5" w:rsidRPr="00DC32B5">
        <w:t xml:space="preserve"> en verzin zelf</w:t>
      </w:r>
      <w:r w:rsidR="00DC32B5">
        <w:t xml:space="preserve"> </w:t>
      </w:r>
      <w:r w:rsidR="00DC32B5" w:rsidRPr="00DC32B5">
        <w:t>een git message</w:t>
      </w:r>
    </w:p>
    <w:p w14:paraId="748F1D47" w14:textId="7BCF0E71" w:rsidR="00DF0AE7" w:rsidRDefault="00DF0AE7" w:rsidP="00873D57">
      <w:pPr>
        <w:pStyle w:val="Lijstalinea"/>
        <w:numPr>
          <w:ilvl w:val="0"/>
          <w:numId w:val="38"/>
        </w:numPr>
      </w:pPr>
      <w:r>
        <w:t>Push</w:t>
      </w:r>
    </w:p>
    <w:p w14:paraId="31631DC9" w14:textId="2DBEBD8F" w:rsidR="00DF0AE7" w:rsidRDefault="00DF0AE7" w:rsidP="00BA173F">
      <w:pPr>
        <w:pStyle w:val="Kop2zondernummerCerios"/>
      </w:pPr>
      <w:r>
        <w:t>Opdracht 8 – Pull Request simuleren</w:t>
      </w:r>
    </w:p>
    <w:p w14:paraId="70562C48" w14:textId="7C5C1989" w:rsidR="00DF0AE7" w:rsidRDefault="00DF0AE7" w:rsidP="00DF0AE7">
      <w:r w:rsidRPr="00766AC0">
        <w:rPr>
          <w:b/>
          <w:bCs/>
        </w:rPr>
        <w:t>Doel</w:t>
      </w:r>
      <w:r>
        <w:t xml:space="preserve">: Snappen hoe </w:t>
      </w:r>
      <w:r w:rsidR="00766AC0">
        <w:t>samenwerken</w:t>
      </w:r>
      <w:r>
        <w:t xml:space="preserve"> werkt.</w:t>
      </w:r>
    </w:p>
    <w:p w14:paraId="1F3BDC0D" w14:textId="5CB41F1B" w:rsidR="00DF0AE7" w:rsidRPr="00766AC0" w:rsidRDefault="00DF0AE7" w:rsidP="00873D57">
      <w:pPr>
        <w:pStyle w:val="Lijstalinea"/>
        <w:numPr>
          <w:ilvl w:val="0"/>
          <w:numId w:val="39"/>
        </w:numPr>
        <w:rPr>
          <w:lang w:val="en-GB"/>
        </w:rPr>
      </w:pPr>
      <w:r w:rsidRPr="00766AC0">
        <w:rPr>
          <w:lang w:val="en-GB"/>
        </w:rPr>
        <w:t>Open repository in browser</w:t>
      </w:r>
    </w:p>
    <w:p w14:paraId="7C5EA7AE" w14:textId="430D445E" w:rsidR="00DF0AE7" w:rsidRPr="00766AC0" w:rsidRDefault="00DF0AE7" w:rsidP="00873D57">
      <w:pPr>
        <w:pStyle w:val="Lijstalinea"/>
        <w:numPr>
          <w:ilvl w:val="0"/>
          <w:numId w:val="39"/>
        </w:numPr>
      </w:pPr>
      <w:r w:rsidRPr="00766AC0">
        <w:t>Maak Pull Request van jouw branch</w:t>
      </w:r>
      <w:r w:rsidR="00766AC0" w:rsidRPr="00766AC0">
        <w:t xml:space="preserve"> naar de</w:t>
      </w:r>
      <w:r w:rsidRPr="00766AC0">
        <w:t xml:space="preserve"> main</w:t>
      </w:r>
    </w:p>
    <w:p w14:paraId="5702C2CC" w14:textId="05CB673B" w:rsidR="00DF0AE7" w:rsidRDefault="00DF0AE7" w:rsidP="00873D57">
      <w:pPr>
        <w:pStyle w:val="Lijstalinea"/>
        <w:numPr>
          <w:ilvl w:val="0"/>
          <w:numId w:val="39"/>
        </w:numPr>
      </w:pPr>
      <w:r>
        <w:t>Voeg</w:t>
      </w:r>
      <w:r w:rsidR="00766AC0">
        <w:t xml:space="preserve"> een</w:t>
      </w:r>
      <w:r>
        <w:t xml:space="preserve"> beschrijving toe</w:t>
      </w:r>
      <w:r w:rsidR="00766AC0">
        <w:t>.</w:t>
      </w:r>
    </w:p>
    <w:p w14:paraId="5604568D" w14:textId="696FE5F1" w:rsidR="00766AC0" w:rsidRDefault="00766AC0" w:rsidP="00766AC0">
      <w:pPr>
        <w:pStyle w:val="BasistekstCerios"/>
      </w:pPr>
      <w:r>
        <w:rPr>
          <w:b/>
          <w:bCs/>
        </w:rPr>
        <w:t>Controle:</w:t>
      </w:r>
      <w:r>
        <w:rPr>
          <w:b/>
          <w:bCs/>
        </w:rPr>
        <w:br/>
      </w:r>
      <w:r>
        <w:t>Vraag aan de trainer of hij jouw Pull request nakijkt.</w:t>
      </w:r>
    </w:p>
    <w:p w14:paraId="1FF7F7DC" w14:textId="23186935" w:rsidR="00DF0AE7" w:rsidRDefault="00DF0AE7" w:rsidP="00766AC0">
      <w:pPr>
        <w:pStyle w:val="Kop2zondernummerCerios"/>
      </w:pPr>
      <w:r>
        <w:t>Opdracht 9 – Wijziging ophalen (Pull)</w:t>
      </w:r>
    </w:p>
    <w:p w14:paraId="37465B89" w14:textId="73F20A65" w:rsidR="00DF0AE7" w:rsidRDefault="00DF0AE7" w:rsidP="00DF0AE7">
      <w:r w:rsidRPr="00766AC0">
        <w:rPr>
          <w:b/>
          <w:bCs/>
        </w:rPr>
        <w:t>Doel</w:t>
      </w:r>
      <w:r>
        <w:t>: Werk van anderen binnenhalen.</w:t>
      </w:r>
    </w:p>
    <w:p w14:paraId="2744E047" w14:textId="2CB5D931" w:rsidR="00DF0AE7" w:rsidRDefault="00DF0AE7" w:rsidP="00DF0AE7">
      <w:r>
        <w:t>Klik Pull</w:t>
      </w:r>
    </w:p>
    <w:p w14:paraId="397C51E4" w14:textId="0EAA7BA2" w:rsidR="00DF0AE7" w:rsidRDefault="00DF0AE7" w:rsidP="00DF0AE7">
      <w:r>
        <w:t>Controleer of nieuwe bestanden verschijnen</w:t>
      </w:r>
    </w:p>
    <w:p w14:paraId="502CF3EE" w14:textId="5A9CBD6F" w:rsidR="00DF0AE7" w:rsidRDefault="00DF0AE7" w:rsidP="00DF0AE7">
      <w:r w:rsidRPr="00766AC0">
        <w:rPr>
          <w:b/>
          <w:bCs/>
        </w:rPr>
        <w:t>Reflectievraag</w:t>
      </w:r>
      <w:r>
        <w:t>:</w:t>
      </w:r>
    </w:p>
    <w:p w14:paraId="1ECE5CFA" w14:textId="7D5AC4DC" w:rsidR="00DF0AE7" w:rsidRDefault="00DF0AE7" w:rsidP="00DF0AE7">
      <w:r>
        <w:t>Wat gebeurt er als jij lokale wijzigingen hebt en iemand anders ook?</w:t>
      </w:r>
    </w:p>
    <w:p w14:paraId="6DD1934C" w14:textId="49374FDB" w:rsidR="00DF0AE7" w:rsidRPr="00971743" w:rsidRDefault="00DF0AE7" w:rsidP="00971743">
      <w:pPr>
        <w:pStyle w:val="Kop2zondernummerCerios"/>
      </w:pPr>
      <w:r w:rsidRPr="00971743">
        <w:t>Opdracht 10 – Fout herstellen</w:t>
      </w:r>
    </w:p>
    <w:p w14:paraId="2F0D1EEC" w14:textId="0B687FDA" w:rsidR="00DF0AE7" w:rsidRDefault="00DF0AE7" w:rsidP="00DF0AE7">
      <w:r w:rsidRPr="00971743">
        <w:rPr>
          <w:b/>
          <w:bCs/>
        </w:rPr>
        <w:t>Doel</w:t>
      </w:r>
      <w:r>
        <w:t>: Leren dat fouten oké zijn.</w:t>
      </w:r>
    </w:p>
    <w:p w14:paraId="3B3A2B7A" w14:textId="3CD746E9" w:rsidR="00EF417E" w:rsidRPr="00EF417E" w:rsidRDefault="00DF0AE7" w:rsidP="00873D57">
      <w:pPr>
        <w:pStyle w:val="Lijstalinea"/>
        <w:numPr>
          <w:ilvl w:val="0"/>
          <w:numId w:val="40"/>
        </w:numPr>
      </w:pPr>
      <w:r>
        <w:t>Open je eerste txt-bestand</w:t>
      </w:r>
    </w:p>
    <w:p w14:paraId="19A66F7E" w14:textId="10EA8FE7" w:rsidR="00DF0AE7" w:rsidRDefault="00DF0AE7" w:rsidP="00873D57">
      <w:pPr>
        <w:pStyle w:val="Lijstalinea"/>
        <w:numPr>
          <w:ilvl w:val="0"/>
          <w:numId w:val="40"/>
        </w:numPr>
      </w:pPr>
      <w:r>
        <w:t>Voeg onzinregel toe:</w:t>
      </w:r>
    </w:p>
    <w:p w14:paraId="210FF0B8" w14:textId="77777777" w:rsidR="00DF0AE7" w:rsidRPr="00BA173F" w:rsidRDefault="00DF0AE7" w:rsidP="00BA173F">
      <w:pPr>
        <w:ind w:left="720"/>
        <w:rPr>
          <w:lang w:val="en-GB"/>
        </w:rPr>
      </w:pPr>
      <w:r w:rsidRPr="00BA173F">
        <w:rPr>
          <w:lang w:val="en-GB"/>
        </w:rPr>
        <w:t>DIT IS FOUT</w:t>
      </w:r>
    </w:p>
    <w:p w14:paraId="3E9DE4C5" w14:textId="24025FBE" w:rsidR="00DF0AE7" w:rsidRPr="00BA173F" w:rsidRDefault="00DF0AE7" w:rsidP="00873D57">
      <w:pPr>
        <w:pStyle w:val="Lijstalinea"/>
        <w:numPr>
          <w:ilvl w:val="0"/>
          <w:numId w:val="40"/>
        </w:numPr>
        <w:rPr>
          <w:lang w:val="en-GB"/>
        </w:rPr>
      </w:pPr>
      <w:r w:rsidRPr="00BA173F">
        <w:rPr>
          <w:lang w:val="en-GB"/>
        </w:rPr>
        <w:t>Stage + Commit</w:t>
      </w:r>
    </w:p>
    <w:p w14:paraId="19C1BBA6" w14:textId="57F3374C" w:rsidR="00DF0AE7" w:rsidRPr="00BA173F" w:rsidRDefault="00DF0AE7" w:rsidP="00873D57">
      <w:pPr>
        <w:pStyle w:val="Lijstalinea"/>
        <w:numPr>
          <w:ilvl w:val="0"/>
          <w:numId w:val="40"/>
        </w:numPr>
        <w:rPr>
          <w:lang w:val="en-GB"/>
        </w:rPr>
      </w:pPr>
      <w:r w:rsidRPr="00BA173F">
        <w:rPr>
          <w:lang w:val="en-GB"/>
        </w:rPr>
        <w:t>Undo laatste commit via Fork</w:t>
      </w:r>
    </w:p>
    <w:p w14:paraId="507D87F3" w14:textId="7D2A7FAB" w:rsidR="00DF0AE7" w:rsidRDefault="00DF0AE7" w:rsidP="00873D57">
      <w:pPr>
        <w:pStyle w:val="Lijstalinea"/>
        <w:numPr>
          <w:ilvl w:val="0"/>
          <w:numId w:val="40"/>
        </w:numPr>
      </w:pPr>
      <w:r>
        <w:t>Push opnieuw</w:t>
      </w:r>
    </w:p>
    <w:p w14:paraId="644343D4" w14:textId="6F60EC33" w:rsidR="00DF0AE7" w:rsidRPr="00BA173F" w:rsidRDefault="00BA173F" w:rsidP="00DF0AE7">
      <w:pPr>
        <w:rPr>
          <w:b/>
          <w:bCs/>
        </w:rPr>
      </w:pPr>
      <w:r>
        <w:rPr>
          <w:b/>
          <w:bCs/>
        </w:rPr>
        <w:t>Reflectievraag</w:t>
      </w:r>
      <w:r w:rsidR="00DF0AE7" w:rsidRPr="00BA173F">
        <w:rPr>
          <w:b/>
          <w:bCs/>
        </w:rPr>
        <w:t>:</w:t>
      </w:r>
    </w:p>
    <w:p w14:paraId="74970B3E" w14:textId="77777777" w:rsidR="00F6259E" w:rsidRDefault="00DF0AE7" w:rsidP="00DF0AE7">
      <w:r>
        <w:t>Wat deed Undo precies?</w:t>
      </w:r>
    </w:p>
    <w:p w14:paraId="67257439" w14:textId="77777777" w:rsidR="00F6259E" w:rsidRDefault="00F6259E" w:rsidP="00DF0AE7"/>
    <w:p w14:paraId="6D97273F" w14:textId="77777777" w:rsidR="00F6259E" w:rsidRDefault="00F6259E" w:rsidP="00DF0AE7">
      <w:pPr>
        <w:sectPr w:rsidR="00F6259E" w:rsidSect="009438B0">
          <w:pgSz w:w="11906" w:h="16838" w:code="9"/>
          <w:pgMar w:top="1219" w:right="1134" w:bottom="992" w:left="1134" w:header="284" w:footer="284" w:gutter="0"/>
          <w:cols w:space="708"/>
          <w:titlePg/>
          <w:docGrid w:linePitch="360"/>
        </w:sectPr>
      </w:pPr>
    </w:p>
    <w:p w14:paraId="3CB024EF" w14:textId="77777777" w:rsidR="00F6259E" w:rsidRDefault="00F6259E" w:rsidP="00F6259E">
      <w:pPr>
        <w:pStyle w:val="Kop2zondernummerCerios"/>
      </w:pPr>
      <w:r>
        <w:lastRenderedPageBreak/>
        <w:t>Bonus Opdracht – Merge Conflict oplossen (in duo’s)</w:t>
      </w:r>
    </w:p>
    <w:p w14:paraId="3FD9A97C" w14:textId="26B030CD" w:rsidR="00F6259E" w:rsidRDefault="00F6259E" w:rsidP="00F6259E">
      <w:pPr>
        <w:pStyle w:val="Normaalweb"/>
      </w:pPr>
      <w:r w:rsidRPr="00F6259E">
        <w:rPr>
          <w:rStyle w:val="Zwaar"/>
          <w:b/>
          <w:bCs w:val="0"/>
        </w:rPr>
        <w:t>Doel</w:t>
      </w:r>
      <w:r>
        <w:rPr>
          <w:rStyle w:val="Zwaar"/>
        </w:rPr>
        <w:t>:</w:t>
      </w:r>
      <w:r>
        <w:t xml:space="preserve"> Begrijpen wat een merge conflict is en hoe je deze samen oplost.</w:t>
      </w:r>
    </w:p>
    <w:p w14:paraId="4782EA40" w14:textId="0B4BC5C1" w:rsidR="00F6259E" w:rsidRDefault="00F6259E" w:rsidP="00F6259E">
      <w:pPr>
        <w:pStyle w:val="Kop3zondernummerCerios"/>
      </w:pPr>
      <w:r>
        <w:t>Stap A – Duo’s vormen</w:t>
      </w:r>
    </w:p>
    <w:p w14:paraId="6608AD0F" w14:textId="77777777" w:rsidR="00F6259E" w:rsidRDefault="00F6259E" w:rsidP="00AA5F18">
      <w:pPr>
        <w:pStyle w:val="BasistekstCerios"/>
        <w:numPr>
          <w:ilvl w:val="0"/>
          <w:numId w:val="41"/>
        </w:numPr>
      </w:pPr>
      <w:r>
        <w:t>Vorm duo’s van 2 cursisten</w:t>
      </w:r>
    </w:p>
    <w:p w14:paraId="329EE2DB" w14:textId="06BB99D1" w:rsidR="00F6259E" w:rsidRDefault="00F6259E" w:rsidP="00AA5F18">
      <w:pPr>
        <w:pStyle w:val="BasistekstCerios"/>
        <w:numPr>
          <w:ilvl w:val="0"/>
          <w:numId w:val="41"/>
        </w:numPr>
      </w:pPr>
      <w:r>
        <w:t xml:space="preserve">Spreek af wie </w:t>
      </w:r>
      <w:r>
        <w:rPr>
          <w:rStyle w:val="Zwaar"/>
        </w:rPr>
        <w:t>Cursist A</w:t>
      </w:r>
      <w:r>
        <w:t xml:space="preserve"> en wie </w:t>
      </w:r>
      <w:r>
        <w:rPr>
          <w:rStyle w:val="Zwaar"/>
        </w:rPr>
        <w:t>Cursist B</w:t>
      </w:r>
      <w:r>
        <w:t xml:space="preserve"> is</w:t>
      </w:r>
    </w:p>
    <w:p w14:paraId="1471B3CB" w14:textId="72804F65" w:rsidR="00F6259E" w:rsidRDefault="00F6259E" w:rsidP="00F6259E"/>
    <w:p w14:paraId="690B2A1E" w14:textId="77777777" w:rsidR="00F6259E" w:rsidRDefault="00F6259E" w:rsidP="00F6259E">
      <w:pPr>
        <w:pStyle w:val="Kop3zondernummerCerios"/>
      </w:pPr>
      <w:r>
        <w:t>Stap B – Cursist A maakt wijziging</w:t>
      </w:r>
    </w:p>
    <w:p w14:paraId="6C5BA3A7" w14:textId="77777777" w:rsidR="00F6259E" w:rsidRDefault="00F6259E" w:rsidP="00F6259E">
      <w:pPr>
        <w:pStyle w:val="Normaalweb"/>
      </w:pPr>
      <w:r>
        <w:t>Cursist A:</w:t>
      </w:r>
    </w:p>
    <w:p w14:paraId="12A226F2" w14:textId="01D85708" w:rsidR="00F6259E" w:rsidRDefault="00F6259E" w:rsidP="00AA5F18">
      <w:pPr>
        <w:pStyle w:val="Normaalweb"/>
        <w:numPr>
          <w:ilvl w:val="0"/>
          <w:numId w:val="42"/>
        </w:numPr>
      </w:pPr>
      <w:r>
        <w:t>Ga naar branch &lt;verzin-duo-branch&gt;</w:t>
      </w:r>
    </w:p>
    <w:p w14:paraId="71BCCD54" w14:textId="77777777" w:rsidR="00F6259E" w:rsidRDefault="00F6259E" w:rsidP="00AA5F18">
      <w:pPr>
        <w:pStyle w:val="Normaalweb"/>
        <w:numPr>
          <w:ilvl w:val="0"/>
          <w:numId w:val="42"/>
        </w:numPr>
      </w:pPr>
      <w:r>
        <w:t>Open bestand:</w:t>
      </w:r>
      <w:r>
        <w:br/>
      </w:r>
      <w:r w:rsidRPr="00F6259E">
        <w:t>Scenarios/shared_login_scenario.txt</w:t>
      </w:r>
    </w:p>
    <w:p w14:paraId="638A34CC" w14:textId="55E77318" w:rsidR="00F6259E" w:rsidRPr="00F6259E" w:rsidRDefault="00F6259E" w:rsidP="00AA5F18">
      <w:pPr>
        <w:pStyle w:val="Normaalweb"/>
        <w:numPr>
          <w:ilvl w:val="0"/>
          <w:numId w:val="42"/>
        </w:numPr>
      </w:pPr>
      <w:r>
        <w:t xml:space="preserve">Pas laatste regel aan naar: </w:t>
      </w:r>
      <w:r w:rsidRPr="00F6259E">
        <w:rPr>
          <w:i/>
          <w:iCs/>
        </w:rPr>
        <w:t>Then gebruiker wordt succesvol ingelogd</w:t>
      </w:r>
    </w:p>
    <w:p w14:paraId="48186C1F" w14:textId="77777777" w:rsidR="00F6259E" w:rsidRDefault="00F6259E" w:rsidP="00AA5F18">
      <w:pPr>
        <w:pStyle w:val="Normaalweb"/>
        <w:numPr>
          <w:ilvl w:val="0"/>
          <w:numId w:val="42"/>
        </w:numPr>
      </w:pPr>
      <w:r>
        <w:t>Stage wijziging</w:t>
      </w:r>
    </w:p>
    <w:p w14:paraId="6BF8BE52" w14:textId="77777777" w:rsidR="00F6259E" w:rsidRDefault="00F6259E" w:rsidP="00AA5F18">
      <w:pPr>
        <w:pStyle w:val="Normaalweb"/>
        <w:numPr>
          <w:ilvl w:val="0"/>
          <w:numId w:val="42"/>
        </w:numPr>
      </w:pPr>
      <w:r>
        <w:t>Commit</w:t>
      </w:r>
    </w:p>
    <w:p w14:paraId="40AA408E" w14:textId="77777777" w:rsidR="00F6259E" w:rsidRDefault="00F6259E" w:rsidP="00AA5F18">
      <w:pPr>
        <w:pStyle w:val="Normaalweb"/>
        <w:numPr>
          <w:ilvl w:val="0"/>
          <w:numId w:val="42"/>
        </w:numPr>
      </w:pPr>
      <w:r>
        <w:t>Push</w:t>
      </w:r>
    </w:p>
    <w:p w14:paraId="5E7B6FA9" w14:textId="740C0D32" w:rsidR="00F6259E" w:rsidRDefault="00F6259E" w:rsidP="00F6259E"/>
    <w:p w14:paraId="40778BB3" w14:textId="77777777" w:rsidR="00F6259E" w:rsidRDefault="00F6259E" w:rsidP="00F6259E">
      <w:pPr>
        <w:pStyle w:val="Kop3zondernummerCerios"/>
      </w:pPr>
      <w:r>
        <w:t>Stap C – Cursist B maakt andere wijziging</w:t>
      </w:r>
    </w:p>
    <w:p w14:paraId="45371BAF" w14:textId="77777777" w:rsidR="00F6259E" w:rsidRDefault="00F6259E" w:rsidP="00F6259E">
      <w:pPr>
        <w:pStyle w:val="Normaalweb"/>
      </w:pPr>
      <w:r>
        <w:t>Cursist B:</w:t>
      </w:r>
    </w:p>
    <w:p w14:paraId="6E2DD141" w14:textId="77777777" w:rsidR="00F6259E" w:rsidRDefault="00F6259E" w:rsidP="00AA5F18">
      <w:pPr>
        <w:pStyle w:val="Normaalweb"/>
        <w:numPr>
          <w:ilvl w:val="0"/>
          <w:numId w:val="43"/>
        </w:numPr>
      </w:pPr>
      <w:r>
        <w:t xml:space="preserve">Zorg dat je </w:t>
      </w:r>
      <w:r w:rsidRPr="00F6259E">
        <w:rPr>
          <w:bCs/>
        </w:rPr>
        <w:t>geen Pull</w:t>
      </w:r>
      <w:r>
        <w:t xml:space="preserve"> hebt gedaan</w:t>
      </w:r>
    </w:p>
    <w:p w14:paraId="6EC18BCB" w14:textId="77777777" w:rsidR="00F6259E" w:rsidRDefault="00F6259E" w:rsidP="00AA5F18">
      <w:pPr>
        <w:pStyle w:val="Normaalweb"/>
        <w:numPr>
          <w:ilvl w:val="0"/>
          <w:numId w:val="43"/>
        </w:numPr>
      </w:pPr>
      <w:r>
        <w:t>Open hetzelfde bestand</w:t>
      </w:r>
    </w:p>
    <w:p w14:paraId="429D3296" w14:textId="77777777" w:rsidR="00F6259E" w:rsidRDefault="00F6259E" w:rsidP="00AA5F18">
      <w:pPr>
        <w:pStyle w:val="Normaalweb"/>
        <w:numPr>
          <w:ilvl w:val="0"/>
          <w:numId w:val="43"/>
        </w:numPr>
        <w:rPr>
          <w:rStyle w:val="HTMLCode"/>
          <w:rFonts w:ascii="Aptos" w:hAnsi="Aptos"/>
          <w:sz w:val="18"/>
          <w:szCs w:val="24"/>
        </w:rPr>
      </w:pPr>
      <w:r>
        <w:t xml:space="preserve">Pas laatste regel aan naar: </w:t>
      </w:r>
      <w:r w:rsidRPr="00F6259E">
        <w:rPr>
          <w:rStyle w:val="hljs-attribute"/>
          <w:i/>
          <w:iCs/>
          <w:sz w:val="15"/>
          <w:szCs w:val="15"/>
        </w:rPr>
        <w:t>Then</w:t>
      </w:r>
      <w:r w:rsidRPr="00F6259E">
        <w:rPr>
          <w:rStyle w:val="HTMLCode"/>
          <w:i/>
          <w:iCs/>
          <w:sz w:val="15"/>
          <w:szCs w:val="15"/>
        </w:rPr>
        <w:t xml:space="preserve"> gebruiker krijgt dashboard te zien</w:t>
      </w:r>
    </w:p>
    <w:p w14:paraId="4EA04580" w14:textId="77777777" w:rsidR="00F6259E" w:rsidRDefault="00F6259E" w:rsidP="00AA5F18">
      <w:pPr>
        <w:pStyle w:val="Normaalweb"/>
        <w:numPr>
          <w:ilvl w:val="0"/>
          <w:numId w:val="43"/>
        </w:numPr>
      </w:pPr>
      <w:r>
        <w:t>Stage wijziging</w:t>
      </w:r>
    </w:p>
    <w:p w14:paraId="0C4149A9" w14:textId="429AFB1C" w:rsidR="00F6259E" w:rsidRDefault="00F6259E" w:rsidP="00AA5F18">
      <w:pPr>
        <w:pStyle w:val="Normaalweb"/>
        <w:numPr>
          <w:ilvl w:val="0"/>
          <w:numId w:val="43"/>
        </w:numPr>
      </w:pPr>
      <w:r>
        <w:t>Commit</w:t>
      </w:r>
    </w:p>
    <w:p w14:paraId="3FB388E0" w14:textId="4B358083" w:rsidR="00F6259E" w:rsidRDefault="00F6259E" w:rsidP="00F6259E"/>
    <w:p w14:paraId="6596C0DB" w14:textId="77777777" w:rsidR="00F6259E" w:rsidRDefault="00F6259E" w:rsidP="00961A0B">
      <w:pPr>
        <w:pStyle w:val="Kop3zondernummerCerios"/>
      </w:pPr>
      <w:r>
        <w:t>Stap D – Pull uitvoeren (Cursist B)</w:t>
      </w:r>
    </w:p>
    <w:p w14:paraId="63717656" w14:textId="77777777" w:rsidR="00F6259E" w:rsidRDefault="00F6259E" w:rsidP="00F6259E">
      <w:pPr>
        <w:pStyle w:val="Normaalweb"/>
      </w:pPr>
      <w:r>
        <w:t>Cursist B:</w:t>
      </w:r>
    </w:p>
    <w:p w14:paraId="12D5A6D9" w14:textId="77777777" w:rsidR="00F6259E" w:rsidRDefault="00F6259E" w:rsidP="00AA5F18">
      <w:pPr>
        <w:pStyle w:val="Normaalweb"/>
        <w:numPr>
          <w:ilvl w:val="0"/>
          <w:numId w:val="44"/>
        </w:numPr>
      </w:pPr>
      <w:r>
        <w:t>Klik Pull</w:t>
      </w:r>
    </w:p>
    <w:p w14:paraId="296E9200" w14:textId="0BC7985D" w:rsidR="00F6259E" w:rsidRDefault="00F6259E" w:rsidP="00F6259E">
      <w:pPr>
        <w:pStyle w:val="Normaalweb"/>
      </w:pPr>
      <w:r w:rsidRPr="00961A0B">
        <w:rPr>
          <w:b/>
        </w:rPr>
        <w:t>Resultaat</w:t>
      </w:r>
      <w:r w:rsidRPr="00961A0B">
        <w:rPr>
          <w:bCs/>
        </w:rPr>
        <w:t>:</w:t>
      </w:r>
      <w:r w:rsidR="00961A0B">
        <w:t xml:space="preserve"> </w:t>
      </w:r>
      <w:r>
        <w:t>Git geeft melding dat er een merge conflict is.</w:t>
      </w:r>
    </w:p>
    <w:p w14:paraId="11E3C233" w14:textId="4EA8951F" w:rsidR="00F6259E" w:rsidRDefault="00F6259E" w:rsidP="00961A0B">
      <w:pPr>
        <w:pStyle w:val="Normaalweb"/>
      </w:pPr>
    </w:p>
    <w:p w14:paraId="699DDAD8" w14:textId="77777777" w:rsidR="00F6259E" w:rsidRDefault="00F6259E" w:rsidP="00961A0B">
      <w:pPr>
        <w:pStyle w:val="Kop3zondernummerCerios"/>
      </w:pPr>
      <w:r>
        <w:t>Stap E – Conflict bekijken</w:t>
      </w:r>
    </w:p>
    <w:p w14:paraId="67E172C6" w14:textId="77777777" w:rsidR="00F6259E" w:rsidRDefault="00F6259E" w:rsidP="00F6259E">
      <w:pPr>
        <w:pStyle w:val="Normaalweb"/>
      </w:pPr>
      <w:r>
        <w:t>Cursist B opent bestand en ziet:</w:t>
      </w:r>
    </w:p>
    <w:p w14:paraId="4EFCFBC2" w14:textId="77777777" w:rsidR="00F6259E" w:rsidRPr="00961A0B" w:rsidRDefault="00F6259E" w:rsidP="00961A0B">
      <w:pPr>
        <w:pStyle w:val="Normaalweb"/>
        <w:ind w:left="1416"/>
        <w:rPr>
          <w:i/>
          <w:iCs/>
        </w:rPr>
      </w:pPr>
      <w:r w:rsidRPr="00961A0B">
        <w:rPr>
          <w:i/>
          <w:iCs/>
        </w:rPr>
        <w:t>&lt;&lt;&lt;&lt;&lt;&lt;&lt; HEAD</w:t>
      </w:r>
    </w:p>
    <w:p w14:paraId="5A53158B" w14:textId="77777777" w:rsidR="00F6259E" w:rsidRPr="00961A0B" w:rsidRDefault="00F6259E" w:rsidP="00961A0B">
      <w:pPr>
        <w:pStyle w:val="Normaalweb"/>
        <w:ind w:left="1416"/>
        <w:rPr>
          <w:i/>
          <w:iCs/>
        </w:rPr>
      </w:pPr>
      <w:r w:rsidRPr="00961A0B">
        <w:rPr>
          <w:i/>
          <w:iCs/>
        </w:rPr>
        <w:t>Then gebruiker krijgt dashboard te zien</w:t>
      </w:r>
    </w:p>
    <w:p w14:paraId="406E6E0E" w14:textId="77777777" w:rsidR="00F6259E" w:rsidRPr="00961A0B" w:rsidRDefault="00F6259E" w:rsidP="00961A0B">
      <w:pPr>
        <w:pStyle w:val="Normaalweb"/>
        <w:ind w:left="1416"/>
        <w:rPr>
          <w:i/>
          <w:iCs/>
        </w:rPr>
      </w:pPr>
      <w:r w:rsidRPr="00961A0B">
        <w:rPr>
          <w:i/>
          <w:iCs/>
        </w:rPr>
        <w:t>=======</w:t>
      </w:r>
    </w:p>
    <w:p w14:paraId="6780F2E3" w14:textId="77777777" w:rsidR="00F6259E" w:rsidRPr="00961A0B" w:rsidRDefault="00F6259E" w:rsidP="00961A0B">
      <w:pPr>
        <w:pStyle w:val="Normaalweb"/>
        <w:ind w:left="1416"/>
        <w:rPr>
          <w:i/>
          <w:iCs/>
        </w:rPr>
      </w:pPr>
      <w:r w:rsidRPr="00961A0B">
        <w:rPr>
          <w:i/>
          <w:iCs/>
        </w:rPr>
        <w:t>Then gebruiker wordt succesvol ingelogd</w:t>
      </w:r>
    </w:p>
    <w:p w14:paraId="58F2EC91" w14:textId="77777777" w:rsidR="00F6259E" w:rsidRPr="00961A0B" w:rsidRDefault="00F6259E" w:rsidP="00961A0B">
      <w:pPr>
        <w:pStyle w:val="Normaalweb"/>
        <w:ind w:left="1416"/>
        <w:rPr>
          <w:i/>
          <w:iCs/>
        </w:rPr>
      </w:pPr>
      <w:r w:rsidRPr="00961A0B">
        <w:rPr>
          <w:i/>
          <w:iCs/>
        </w:rPr>
        <w:t>&gt;&gt;&gt;&gt;&gt;&gt;&gt; main</w:t>
      </w:r>
    </w:p>
    <w:p w14:paraId="7A6A6B69" w14:textId="77777777" w:rsidR="00F6259E" w:rsidRPr="00961A0B" w:rsidRDefault="00F6259E" w:rsidP="00F6259E">
      <w:pPr>
        <w:pStyle w:val="Normaalweb"/>
        <w:rPr>
          <w:b/>
        </w:rPr>
      </w:pPr>
      <w:r w:rsidRPr="00961A0B">
        <w:rPr>
          <w:b/>
        </w:rPr>
        <w:t>Uitleg:</w:t>
      </w:r>
    </w:p>
    <w:p w14:paraId="5FA79B32" w14:textId="77777777" w:rsidR="00F6259E" w:rsidRDefault="00F6259E" w:rsidP="00961A0B">
      <w:pPr>
        <w:pStyle w:val="Normaalweb"/>
      </w:pPr>
      <w:r>
        <w:t>Boven = eigen wijziging</w:t>
      </w:r>
    </w:p>
    <w:p w14:paraId="3BF9B757" w14:textId="77777777" w:rsidR="00F6259E" w:rsidRDefault="00F6259E" w:rsidP="00961A0B">
      <w:pPr>
        <w:pStyle w:val="Normaalweb"/>
      </w:pPr>
      <w:r>
        <w:t>Onder = wijziging van Cursist A</w:t>
      </w:r>
    </w:p>
    <w:p w14:paraId="75FB46D7" w14:textId="7C857DE5" w:rsidR="00F6259E" w:rsidRDefault="00F6259E" w:rsidP="00961A0B">
      <w:pPr>
        <w:pStyle w:val="Normaalweb"/>
      </w:pPr>
    </w:p>
    <w:p w14:paraId="43D995D3" w14:textId="77777777" w:rsidR="00F6259E" w:rsidRDefault="00F6259E" w:rsidP="00961A0B">
      <w:pPr>
        <w:pStyle w:val="Kop3zondernummerCerios"/>
      </w:pPr>
      <w:r>
        <w:t>Stap F – Samen oplossen</w:t>
      </w:r>
    </w:p>
    <w:p w14:paraId="0D5592E7" w14:textId="77777777" w:rsidR="00F6259E" w:rsidRDefault="00F6259E" w:rsidP="00AA5F18">
      <w:pPr>
        <w:pStyle w:val="Normaalweb"/>
        <w:numPr>
          <w:ilvl w:val="0"/>
          <w:numId w:val="45"/>
        </w:numPr>
      </w:pPr>
      <w:r>
        <w:t>Cursist A en B bespreken samen wat logisch is.</w:t>
      </w:r>
    </w:p>
    <w:p w14:paraId="26F153D4" w14:textId="77777777" w:rsidR="00F6259E" w:rsidRPr="00961A0B" w:rsidRDefault="00F6259E" w:rsidP="00F6259E">
      <w:pPr>
        <w:pStyle w:val="Normaalweb"/>
        <w:rPr>
          <w:b/>
          <w:bCs/>
        </w:rPr>
      </w:pPr>
      <w:r w:rsidRPr="00961A0B">
        <w:rPr>
          <w:b/>
          <w:bCs/>
        </w:rPr>
        <w:t>Bijvoorbeeld:</w:t>
      </w:r>
    </w:p>
    <w:p w14:paraId="1329B06E" w14:textId="77777777" w:rsidR="00F6259E" w:rsidRPr="00961A0B" w:rsidRDefault="00F6259E" w:rsidP="00961A0B">
      <w:pPr>
        <w:pStyle w:val="Normaalweb"/>
      </w:pPr>
      <w:r w:rsidRPr="00961A0B">
        <w:t>Then gebruiker wordt succesvol ingelogd en ziet dashboard</w:t>
      </w:r>
    </w:p>
    <w:p w14:paraId="41621938" w14:textId="77777777" w:rsidR="00F6259E" w:rsidRDefault="00F6259E" w:rsidP="00AA5F18">
      <w:pPr>
        <w:pStyle w:val="Normaalweb"/>
        <w:numPr>
          <w:ilvl w:val="0"/>
          <w:numId w:val="45"/>
        </w:numPr>
      </w:pPr>
      <w:r>
        <w:t>Verwijder ALLE conflict-markers</w:t>
      </w:r>
    </w:p>
    <w:p w14:paraId="6B6E4817" w14:textId="77777777" w:rsidR="00F6259E" w:rsidRDefault="00F6259E" w:rsidP="00AA5F18">
      <w:pPr>
        <w:pStyle w:val="Normaalweb"/>
        <w:numPr>
          <w:ilvl w:val="0"/>
          <w:numId w:val="45"/>
        </w:numPr>
      </w:pPr>
      <w:r>
        <w:t>Bestand opslaan</w:t>
      </w:r>
    </w:p>
    <w:p w14:paraId="00D096E4" w14:textId="5ACD1509" w:rsidR="00F6259E" w:rsidRDefault="00F6259E" w:rsidP="00961A0B">
      <w:pPr>
        <w:pStyle w:val="Normaalweb"/>
      </w:pPr>
    </w:p>
    <w:p w14:paraId="5D3957F5" w14:textId="77777777" w:rsidR="00F6259E" w:rsidRDefault="00F6259E" w:rsidP="00961A0B">
      <w:pPr>
        <w:pStyle w:val="Kop3zondernummerCerios"/>
      </w:pPr>
      <w:r>
        <w:t>Stap G – Oplossing vastleggen</w:t>
      </w:r>
    </w:p>
    <w:p w14:paraId="7BF03582" w14:textId="77777777" w:rsidR="00F6259E" w:rsidRDefault="00F6259E" w:rsidP="00F6259E">
      <w:pPr>
        <w:pStyle w:val="Normaalweb"/>
      </w:pPr>
      <w:r>
        <w:t>Cursist B:</w:t>
      </w:r>
    </w:p>
    <w:p w14:paraId="4941A9EC" w14:textId="77777777" w:rsidR="00F6259E" w:rsidRDefault="00F6259E" w:rsidP="00AA5F18">
      <w:pPr>
        <w:pStyle w:val="Normaalweb"/>
        <w:numPr>
          <w:ilvl w:val="0"/>
          <w:numId w:val="46"/>
        </w:numPr>
      </w:pPr>
      <w:r>
        <w:t>Stage bestand</w:t>
      </w:r>
    </w:p>
    <w:p w14:paraId="77209993" w14:textId="0842010E" w:rsidR="00F6259E" w:rsidRPr="00AA5F18" w:rsidRDefault="00F6259E" w:rsidP="00AA5F18">
      <w:pPr>
        <w:pStyle w:val="Normaalweb"/>
        <w:numPr>
          <w:ilvl w:val="0"/>
          <w:numId w:val="46"/>
        </w:numPr>
        <w:rPr>
          <w:lang w:val="en-GB"/>
        </w:rPr>
      </w:pPr>
      <w:r w:rsidRPr="00AA5F18">
        <w:rPr>
          <w:lang w:val="en-GB"/>
        </w:rPr>
        <w:t>Commit</w:t>
      </w:r>
      <w:r w:rsidR="00AA5F18" w:rsidRPr="00AA5F18">
        <w:rPr>
          <w:lang w:val="en-GB"/>
        </w:rPr>
        <w:t xml:space="preserve">: </w:t>
      </w:r>
      <w:r w:rsidR="00AA5F18" w:rsidRPr="00AA5F18">
        <w:rPr>
          <w:i/>
          <w:iCs/>
          <w:lang w:val="en-GB"/>
        </w:rPr>
        <w:t>Resolve merge conflict in shared login scenario</w:t>
      </w:r>
    </w:p>
    <w:p w14:paraId="115F9A5D" w14:textId="77777777" w:rsidR="00F6259E" w:rsidRDefault="00F6259E" w:rsidP="00AA5F18">
      <w:pPr>
        <w:pStyle w:val="Normaalweb"/>
        <w:numPr>
          <w:ilvl w:val="0"/>
          <w:numId w:val="46"/>
        </w:numPr>
      </w:pPr>
      <w:r>
        <w:t>Push</w:t>
      </w:r>
    </w:p>
    <w:p w14:paraId="1BB1A0F4" w14:textId="3CD157A1" w:rsidR="00F6259E" w:rsidRDefault="00F6259E" w:rsidP="00961A0B">
      <w:pPr>
        <w:pStyle w:val="Normaalweb"/>
      </w:pPr>
    </w:p>
    <w:p w14:paraId="087868D7" w14:textId="09102827" w:rsidR="00F6259E" w:rsidRPr="00961A0B" w:rsidRDefault="00F6259E" w:rsidP="00961A0B">
      <w:pPr>
        <w:pStyle w:val="Normaalweb"/>
        <w:rPr>
          <w:b/>
          <w:bCs/>
        </w:rPr>
      </w:pPr>
      <w:r w:rsidRPr="00961A0B">
        <w:rPr>
          <w:b/>
          <w:bCs/>
        </w:rPr>
        <w:t>Controle</w:t>
      </w:r>
      <w:r w:rsidR="00961A0B">
        <w:rPr>
          <w:b/>
          <w:bCs/>
        </w:rPr>
        <w:t>:</w:t>
      </w:r>
    </w:p>
    <w:p w14:paraId="0E5ABC6D" w14:textId="77777777" w:rsidR="00F6259E" w:rsidRDefault="00F6259E" w:rsidP="00961A0B">
      <w:pPr>
        <w:pStyle w:val="Normaalweb"/>
      </w:pPr>
      <w:r>
        <w:t>Geen conflicts meer</w:t>
      </w:r>
    </w:p>
    <w:p w14:paraId="49FB5D8A" w14:textId="77777777" w:rsidR="00F6259E" w:rsidRDefault="00F6259E" w:rsidP="00961A0B">
      <w:pPr>
        <w:pStyle w:val="Normaalweb"/>
      </w:pPr>
      <w:r>
        <w:t>Push succesvol</w:t>
      </w:r>
    </w:p>
    <w:p w14:paraId="4B405CF6" w14:textId="77777777" w:rsidR="00F6259E" w:rsidRDefault="00F6259E" w:rsidP="00961A0B">
      <w:pPr>
        <w:pStyle w:val="Normaalweb"/>
      </w:pPr>
      <w:r>
        <w:t>Bestand correct zichtbaar op GitHub</w:t>
      </w:r>
    </w:p>
    <w:p w14:paraId="7F3B1D6F" w14:textId="3DF7DC0C" w:rsidR="00F6259E" w:rsidRDefault="00F6259E" w:rsidP="00961A0B">
      <w:pPr>
        <w:pStyle w:val="Normaalweb"/>
      </w:pPr>
    </w:p>
    <w:p w14:paraId="19E523E3" w14:textId="34E17CB0" w:rsidR="00F6259E" w:rsidRPr="00961A0B" w:rsidRDefault="00F6259E" w:rsidP="00961A0B">
      <w:pPr>
        <w:pStyle w:val="Normaalweb"/>
        <w:rPr>
          <w:b/>
          <w:bCs/>
        </w:rPr>
      </w:pPr>
      <w:r w:rsidRPr="00961A0B">
        <w:rPr>
          <w:b/>
          <w:bCs/>
        </w:rPr>
        <w:t>Reflectievraag</w:t>
      </w:r>
      <w:r w:rsidR="00961A0B">
        <w:rPr>
          <w:b/>
          <w:bCs/>
        </w:rPr>
        <w:t>:</w:t>
      </w:r>
    </w:p>
    <w:p w14:paraId="069E78FC" w14:textId="77777777" w:rsidR="00F6259E" w:rsidRDefault="00F6259E" w:rsidP="00961A0B">
      <w:pPr>
        <w:pStyle w:val="Normaalweb"/>
      </w:pPr>
      <w:r>
        <w:t>Waardoor ontstond het conflict?</w:t>
      </w:r>
    </w:p>
    <w:p w14:paraId="089413E6" w14:textId="77777777" w:rsidR="00F6259E" w:rsidRDefault="00F6259E" w:rsidP="00961A0B">
      <w:pPr>
        <w:pStyle w:val="Normaalweb"/>
      </w:pPr>
      <w:r>
        <w:t>Wie “wint” bij een conflict?</w:t>
      </w:r>
    </w:p>
    <w:p w14:paraId="33CC0272" w14:textId="77777777" w:rsidR="00F6259E" w:rsidRDefault="00F6259E" w:rsidP="00961A0B">
      <w:pPr>
        <w:pStyle w:val="Normaalweb"/>
      </w:pPr>
      <w:r>
        <w:t>Waarom is communiceren belangrijker dan Git-commando’s?</w:t>
      </w:r>
    </w:p>
    <w:p w14:paraId="3486A97B" w14:textId="77777777" w:rsidR="00F6259E" w:rsidRDefault="00F6259E" w:rsidP="00961A0B">
      <w:pPr>
        <w:pStyle w:val="Normaalweb"/>
      </w:pPr>
      <w:r>
        <w:t>Wat had dit conflict kunnen voorkomen?</w:t>
      </w:r>
    </w:p>
    <w:p w14:paraId="6B04002E" w14:textId="39B4AD5E" w:rsidR="730FDE01" w:rsidRDefault="730FDE01" w:rsidP="00961A0B">
      <w:pPr>
        <w:pStyle w:val="Normaalweb"/>
      </w:pPr>
    </w:p>
    <w:p w14:paraId="042CEA2A" w14:textId="5A4A69BD" w:rsidR="730FDE01" w:rsidRDefault="730FDE01" w:rsidP="730FDE01">
      <w:pPr>
        <w:pStyle w:val="BasistekstCerios"/>
      </w:pPr>
    </w:p>
    <w:sdt>
      <w:sdtPr>
        <w:id w:val="1668291439"/>
        <w:lock w:val="sdtContentLocked"/>
        <w:placeholder>
          <w:docPart w:val="9CDABA953E1A4DA7A7B12B0F6C984353"/>
        </w:placeholder>
        <w:group/>
      </w:sdtPr>
      <w:sdtContent>
        <w:p w14:paraId="22C872D1" w14:textId="77777777" w:rsidR="00C75EC7" w:rsidRPr="00C75EC7" w:rsidRDefault="0034780C" w:rsidP="00DA4589">
          <w:pPr>
            <w:pStyle w:val="BasistekstCerios"/>
          </w:pPr>
          <w:r>
            <w:rPr>
              <w:noProof/>
            </w:rPr>
            <mc:AlternateContent>
              <mc:Choice Requires="wpc">
                <w:drawing>
                  <wp:anchor distT="0" distB="0" distL="114300" distR="114300" simplePos="0" relativeHeight="251664384" behindDoc="1" locked="0" layoutInCell="1" allowOverlap="1" wp14:anchorId="66572264" wp14:editId="37CF3929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60310" cy="10692130"/>
                    <wp:effectExtent l="0" t="0" r="2540" b="0"/>
                    <wp:wrapNone/>
                    <wp:docPr id="2120095144" name="JE2504241012JU Plaatjes p4.emf(JU-LOCK)"/>
                    <wp:cNvGraphicFramePr>
                      <a:graphicFrameLocks xmlns:a="http://schemas.openxmlformats.org/drawingml/2006/main" noSelect="1" noChangeAspect="1"/>
                    </wp:cNvGraphicFramePr>
                    <a:graphic xmlns:a="http://schemas.openxmlformats.org/drawingml/2006/main">
                      <a:graphicData uri="http://schemas.microsoft.com/office/word/2010/wordprocessingCanvas">
                        <wpc:wpc>
                          <wpc:bg>
                            <a:noFill/>
                          </wpc:bg>
                          <wpc:whole>
                            <a:ln>
                              <a:noFill/>
                            </a:ln>
                          </wpc:whole>
                          <wps:wsp>
                            <wps:cNvPr id="1966484530" name="Rectangle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5" y="0"/>
                                <a:ext cx="7560310" cy="1069213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2"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95197310" name="Freeform 2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35" y="0"/>
                                <a:ext cx="5699125" cy="5292090"/>
                              </a:xfrm>
                              <a:custGeom>
                                <a:avLst/>
                                <a:gdLst>
                                  <a:gd name="T0" fmla="*/ 17318 w 17951"/>
                                  <a:gd name="T1" fmla="*/ 5262 h 16668"/>
                                  <a:gd name="T2" fmla="*/ 14279 w 17951"/>
                                  <a:gd name="T3" fmla="*/ 0 h 16668"/>
                                  <a:gd name="T4" fmla="*/ 14055 w 17951"/>
                                  <a:gd name="T5" fmla="*/ 0 h 16668"/>
                                  <a:gd name="T6" fmla="*/ 17150 w 17951"/>
                                  <a:gd name="T7" fmla="*/ 5366 h 16668"/>
                                  <a:gd name="T8" fmla="*/ 16892 w 17951"/>
                                  <a:gd name="T9" fmla="*/ 8550 h 16668"/>
                                  <a:gd name="T10" fmla="*/ 14741 w 17951"/>
                                  <a:gd name="T11" fmla="*/ 9583 h 16668"/>
                                  <a:gd name="T12" fmla="*/ 13818 w 17951"/>
                                  <a:gd name="T13" fmla="*/ 9428 h 16668"/>
                                  <a:gd name="T14" fmla="*/ 12881 w 17951"/>
                                  <a:gd name="T15" fmla="*/ 9112 h 16668"/>
                                  <a:gd name="T16" fmla="*/ 10698 w 17951"/>
                                  <a:gd name="T17" fmla="*/ 5333 h 16668"/>
                                  <a:gd name="T18" fmla="*/ 11299 w 17951"/>
                                  <a:gd name="T19" fmla="*/ 1697 h 16668"/>
                                  <a:gd name="T20" fmla="*/ 11306 w 17951"/>
                                  <a:gd name="T21" fmla="*/ 1697 h 16668"/>
                                  <a:gd name="T22" fmla="*/ 13234 w 17951"/>
                                  <a:gd name="T23" fmla="*/ 0 h 16668"/>
                                  <a:gd name="T24" fmla="*/ 12949 w 17951"/>
                                  <a:gd name="T25" fmla="*/ 0 h 16668"/>
                                  <a:gd name="T26" fmla="*/ 11170 w 17951"/>
                                  <a:gd name="T27" fmla="*/ 1562 h 16668"/>
                                  <a:gd name="T28" fmla="*/ 10530 w 17951"/>
                                  <a:gd name="T29" fmla="*/ 5430 h 16668"/>
                                  <a:gd name="T30" fmla="*/ 12597 w 17951"/>
                                  <a:gd name="T31" fmla="*/ 9008 h 16668"/>
                                  <a:gd name="T32" fmla="*/ 9613 w 17951"/>
                                  <a:gd name="T33" fmla="*/ 7994 h 16668"/>
                                  <a:gd name="T34" fmla="*/ 8632 w 17951"/>
                                  <a:gd name="T35" fmla="*/ 7833 h 16668"/>
                                  <a:gd name="T36" fmla="*/ 5945 w 17951"/>
                                  <a:gd name="T37" fmla="*/ 9376 h 16668"/>
                                  <a:gd name="T38" fmla="*/ 3878 w 17951"/>
                                  <a:gd name="T39" fmla="*/ 12961 h 16668"/>
                                  <a:gd name="T40" fmla="*/ 3258 w 17951"/>
                                  <a:gd name="T41" fmla="*/ 9874 h 16668"/>
                                  <a:gd name="T42" fmla="*/ 223 w 17951"/>
                                  <a:gd name="T43" fmla="*/ 7387 h 16668"/>
                                  <a:gd name="T44" fmla="*/ 0 w 17951"/>
                                  <a:gd name="T45" fmla="*/ 7387 h 16668"/>
                                  <a:gd name="T46" fmla="*/ 0 w 17951"/>
                                  <a:gd name="T47" fmla="*/ 7568 h 16668"/>
                                  <a:gd name="T48" fmla="*/ 229 w 17951"/>
                                  <a:gd name="T49" fmla="*/ 7568 h 16668"/>
                                  <a:gd name="T50" fmla="*/ 3078 w 17951"/>
                                  <a:gd name="T51" fmla="*/ 9906 h 16668"/>
                                  <a:gd name="T52" fmla="*/ 3723 w 17951"/>
                                  <a:gd name="T53" fmla="*/ 13142 h 16668"/>
                                  <a:gd name="T54" fmla="*/ 0 w 17951"/>
                                  <a:gd name="T55" fmla="*/ 13142 h 16668"/>
                                  <a:gd name="T56" fmla="*/ 0 w 17951"/>
                                  <a:gd name="T57" fmla="*/ 13329 h 16668"/>
                                  <a:gd name="T58" fmla="*/ 3743 w 17951"/>
                                  <a:gd name="T59" fmla="*/ 13329 h 16668"/>
                                  <a:gd name="T60" fmla="*/ 3930 w 17951"/>
                                  <a:gd name="T61" fmla="*/ 14259 h 16668"/>
                                  <a:gd name="T62" fmla="*/ 6384 w 17951"/>
                                  <a:gd name="T63" fmla="*/ 16629 h 16668"/>
                                  <a:gd name="T64" fmla="*/ 6888 w 17951"/>
                                  <a:gd name="T65" fmla="*/ 16668 h 16668"/>
                                  <a:gd name="T66" fmla="*/ 6907 w 17951"/>
                                  <a:gd name="T67" fmla="*/ 16661 h 16668"/>
                                  <a:gd name="T68" fmla="*/ 9484 w 17951"/>
                                  <a:gd name="T69" fmla="*/ 15163 h 16668"/>
                                  <a:gd name="T70" fmla="*/ 12868 w 17951"/>
                                  <a:gd name="T71" fmla="*/ 9299 h 16668"/>
                                  <a:gd name="T72" fmla="*/ 13766 w 17951"/>
                                  <a:gd name="T73" fmla="*/ 9602 h 16668"/>
                                  <a:gd name="T74" fmla="*/ 14741 w 17951"/>
                                  <a:gd name="T75" fmla="*/ 9764 h 16668"/>
                                  <a:gd name="T76" fmla="*/ 17040 w 17951"/>
                                  <a:gd name="T77" fmla="*/ 8659 h 16668"/>
                                  <a:gd name="T78" fmla="*/ 17318 w 17951"/>
                                  <a:gd name="T79" fmla="*/ 5262 h 16668"/>
                                  <a:gd name="T80" fmla="*/ 9303 w 17951"/>
                                  <a:gd name="T81" fmla="*/ 15072 h 16668"/>
                                  <a:gd name="T82" fmla="*/ 6881 w 17951"/>
                                  <a:gd name="T83" fmla="*/ 16480 h 16668"/>
                                  <a:gd name="T84" fmla="*/ 6416 w 17951"/>
                                  <a:gd name="T85" fmla="*/ 16442 h 16668"/>
                                  <a:gd name="T86" fmla="*/ 4117 w 17951"/>
                                  <a:gd name="T87" fmla="*/ 14220 h 16668"/>
                                  <a:gd name="T88" fmla="*/ 3924 w 17951"/>
                                  <a:gd name="T89" fmla="*/ 13251 h 16668"/>
                                  <a:gd name="T90" fmla="*/ 6106 w 17951"/>
                                  <a:gd name="T91" fmla="*/ 9473 h 16668"/>
                                  <a:gd name="T92" fmla="*/ 8625 w 17951"/>
                                  <a:gd name="T93" fmla="*/ 8020 h 16668"/>
                                  <a:gd name="T94" fmla="*/ 8632 w 17951"/>
                                  <a:gd name="T95" fmla="*/ 8014 h 16668"/>
                                  <a:gd name="T96" fmla="*/ 9562 w 17951"/>
                                  <a:gd name="T97" fmla="*/ 8168 h 16668"/>
                                  <a:gd name="T98" fmla="*/ 12681 w 17951"/>
                                  <a:gd name="T99" fmla="*/ 9228 h 16668"/>
                                  <a:gd name="T100" fmla="*/ 9303 w 17951"/>
                                  <a:gd name="T101" fmla="*/ 15072 h 16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17951" h="16668">
                                    <a:moveTo>
                                      <a:pt x="17318" y="5262"/>
                                    </a:moveTo>
                                    <a:cubicBezTo>
                                      <a:pt x="14279" y="0"/>
                                      <a:pt x="14279" y="0"/>
                                      <a:pt x="14279" y="0"/>
                                    </a:cubicBezTo>
                                    <a:cubicBezTo>
                                      <a:pt x="14055" y="0"/>
                                      <a:pt x="14055" y="0"/>
                                      <a:pt x="14055" y="0"/>
                                    </a:cubicBezTo>
                                    <a:cubicBezTo>
                                      <a:pt x="17150" y="5366"/>
                                      <a:pt x="17150" y="5366"/>
                                      <a:pt x="17150" y="5366"/>
                                    </a:cubicBezTo>
                                    <a:cubicBezTo>
                                      <a:pt x="17867" y="6606"/>
                                      <a:pt x="17460" y="7852"/>
                                      <a:pt x="16892" y="8550"/>
                                    </a:cubicBezTo>
                                    <a:cubicBezTo>
                                      <a:pt x="16350" y="9208"/>
                                      <a:pt x="15568" y="9583"/>
                                      <a:pt x="14741" y="9583"/>
                                    </a:cubicBezTo>
                                    <a:cubicBezTo>
                                      <a:pt x="14431" y="9583"/>
                                      <a:pt x="14121" y="9531"/>
                                      <a:pt x="13818" y="9428"/>
                                    </a:cubicBezTo>
                                    <a:cubicBezTo>
                                      <a:pt x="12881" y="9112"/>
                                      <a:pt x="12881" y="9112"/>
                                      <a:pt x="12881" y="9112"/>
                                    </a:cubicBezTo>
                                    <a:cubicBezTo>
                                      <a:pt x="10698" y="5333"/>
                                      <a:pt x="10698" y="5333"/>
                                      <a:pt x="10698" y="5333"/>
                                    </a:cubicBezTo>
                                    <a:cubicBezTo>
                                      <a:pt x="10007" y="4138"/>
                                      <a:pt x="10259" y="2608"/>
                                      <a:pt x="11299" y="1697"/>
                                    </a:cubicBezTo>
                                    <a:cubicBezTo>
                                      <a:pt x="11306" y="1697"/>
                                      <a:pt x="11306" y="1697"/>
                                      <a:pt x="11306" y="1697"/>
                                    </a:cubicBezTo>
                                    <a:cubicBezTo>
                                      <a:pt x="13234" y="0"/>
                                      <a:pt x="13234" y="0"/>
                                      <a:pt x="13234" y="0"/>
                                    </a:cubicBezTo>
                                    <a:cubicBezTo>
                                      <a:pt x="12949" y="0"/>
                                      <a:pt x="12949" y="0"/>
                                      <a:pt x="12949" y="0"/>
                                    </a:cubicBezTo>
                                    <a:cubicBezTo>
                                      <a:pt x="11170" y="1562"/>
                                      <a:pt x="11170" y="1562"/>
                                      <a:pt x="11170" y="1562"/>
                                    </a:cubicBezTo>
                                    <a:cubicBezTo>
                                      <a:pt x="10065" y="2530"/>
                                      <a:pt x="9794" y="4158"/>
                                      <a:pt x="10530" y="5430"/>
                                    </a:cubicBezTo>
                                    <a:cubicBezTo>
                                      <a:pt x="12597" y="9008"/>
                                      <a:pt x="12597" y="9008"/>
                                      <a:pt x="12597" y="9008"/>
                                    </a:cubicBezTo>
                                    <a:cubicBezTo>
                                      <a:pt x="9613" y="7994"/>
                                      <a:pt x="9613" y="7994"/>
                                      <a:pt x="9613" y="7994"/>
                                    </a:cubicBezTo>
                                    <a:cubicBezTo>
                                      <a:pt x="9297" y="7884"/>
                                      <a:pt x="8968" y="7833"/>
                                      <a:pt x="8632" y="7833"/>
                                    </a:cubicBezTo>
                                    <a:cubicBezTo>
                                      <a:pt x="7527" y="7833"/>
                                      <a:pt x="6494" y="8420"/>
                                      <a:pt x="5945" y="9376"/>
                                    </a:cubicBezTo>
                                    <a:cubicBezTo>
                                      <a:pt x="3878" y="12961"/>
                                      <a:pt x="3878" y="12961"/>
                                      <a:pt x="3878" y="12961"/>
                                    </a:cubicBezTo>
                                    <a:cubicBezTo>
                                      <a:pt x="3258" y="9874"/>
                                      <a:pt x="3258" y="9874"/>
                                      <a:pt x="3258" y="9874"/>
                                    </a:cubicBezTo>
                                    <a:cubicBezTo>
                                      <a:pt x="2968" y="8433"/>
                                      <a:pt x="1695" y="7387"/>
                                      <a:pt x="223" y="7387"/>
                                    </a:cubicBezTo>
                                    <a:cubicBezTo>
                                      <a:pt x="0" y="7387"/>
                                      <a:pt x="0" y="7387"/>
                                      <a:pt x="0" y="7387"/>
                                    </a:cubicBezTo>
                                    <a:cubicBezTo>
                                      <a:pt x="0" y="7568"/>
                                      <a:pt x="0" y="7568"/>
                                      <a:pt x="0" y="7568"/>
                                    </a:cubicBezTo>
                                    <a:cubicBezTo>
                                      <a:pt x="229" y="7568"/>
                                      <a:pt x="229" y="7568"/>
                                      <a:pt x="229" y="7568"/>
                                    </a:cubicBezTo>
                                    <a:cubicBezTo>
                                      <a:pt x="1611" y="7568"/>
                                      <a:pt x="2806" y="8550"/>
                                      <a:pt x="3078" y="9906"/>
                                    </a:cubicBezTo>
                                    <a:cubicBezTo>
                                      <a:pt x="3723" y="13142"/>
                                      <a:pt x="3723" y="13142"/>
                                      <a:pt x="3723" y="13142"/>
                                    </a:cubicBezTo>
                                    <a:cubicBezTo>
                                      <a:pt x="0" y="13142"/>
                                      <a:pt x="0" y="13142"/>
                                      <a:pt x="0" y="13142"/>
                                    </a:cubicBezTo>
                                    <a:cubicBezTo>
                                      <a:pt x="0" y="13329"/>
                                      <a:pt x="0" y="13329"/>
                                      <a:pt x="0" y="13329"/>
                                    </a:cubicBezTo>
                                    <a:cubicBezTo>
                                      <a:pt x="3743" y="13329"/>
                                      <a:pt x="3743" y="13329"/>
                                      <a:pt x="3743" y="13329"/>
                                    </a:cubicBezTo>
                                    <a:cubicBezTo>
                                      <a:pt x="3930" y="14259"/>
                                      <a:pt x="3930" y="14259"/>
                                      <a:pt x="3930" y="14259"/>
                                    </a:cubicBezTo>
                                    <a:cubicBezTo>
                                      <a:pt x="4175" y="15492"/>
                                      <a:pt x="5138" y="16422"/>
                                      <a:pt x="6384" y="16629"/>
                                    </a:cubicBezTo>
                                    <a:cubicBezTo>
                                      <a:pt x="6552" y="16655"/>
                                      <a:pt x="6720" y="16668"/>
                                      <a:pt x="6888" y="16668"/>
                                    </a:cubicBezTo>
                                    <a:cubicBezTo>
                                      <a:pt x="6907" y="16661"/>
                                      <a:pt x="6907" y="16661"/>
                                      <a:pt x="6907" y="16661"/>
                                    </a:cubicBezTo>
                                    <a:cubicBezTo>
                                      <a:pt x="7979" y="16661"/>
                                      <a:pt x="8942" y="16099"/>
                                      <a:pt x="9484" y="15163"/>
                                    </a:cubicBezTo>
                                    <a:cubicBezTo>
                                      <a:pt x="12868" y="9299"/>
                                      <a:pt x="12868" y="9299"/>
                                      <a:pt x="12868" y="9299"/>
                                    </a:cubicBezTo>
                                    <a:cubicBezTo>
                                      <a:pt x="13766" y="9602"/>
                                      <a:pt x="13766" y="9602"/>
                                      <a:pt x="13766" y="9602"/>
                                    </a:cubicBezTo>
                                    <a:cubicBezTo>
                                      <a:pt x="14082" y="9712"/>
                                      <a:pt x="14412" y="9764"/>
                                      <a:pt x="14741" y="9764"/>
                                    </a:cubicBezTo>
                                    <a:cubicBezTo>
                                      <a:pt x="15626" y="9764"/>
                                      <a:pt x="16466" y="9357"/>
                                      <a:pt x="17040" y="8659"/>
                                    </a:cubicBezTo>
                                    <a:cubicBezTo>
                                      <a:pt x="17841" y="7684"/>
                                      <a:pt x="17951" y="6354"/>
                                      <a:pt x="17318" y="5262"/>
                                    </a:cubicBezTo>
                                    <a:close/>
                                    <a:moveTo>
                                      <a:pt x="9303" y="15072"/>
                                    </a:moveTo>
                                    <a:cubicBezTo>
                                      <a:pt x="8787" y="15970"/>
                                      <a:pt x="7908" y="16480"/>
                                      <a:pt x="6881" y="16480"/>
                                    </a:cubicBezTo>
                                    <a:cubicBezTo>
                                      <a:pt x="6720" y="16480"/>
                                      <a:pt x="6565" y="16468"/>
                                      <a:pt x="6416" y="16442"/>
                                    </a:cubicBezTo>
                                    <a:cubicBezTo>
                                      <a:pt x="5532" y="16293"/>
                                      <a:pt x="4395" y="15628"/>
                                      <a:pt x="4117" y="14220"/>
                                    </a:cubicBezTo>
                                    <a:cubicBezTo>
                                      <a:pt x="3924" y="13251"/>
                                      <a:pt x="3924" y="13251"/>
                                      <a:pt x="3924" y="13251"/>
                                    </a:cubicBezTo>
                                    <a:cubicBezTo>
                                      <a:pt x="6106" y="9473"/>
                                      <a:pt x="6106" y="9473"/>
                                      <a:pt x="6106" y="9473"/>
                                    </a:cubicBezTo>
                                    <a:cubicBezTo>
                                      <a:pt x="6623" y="8575"/>
                                      <a:pt x="7585" y="8020"/>
                                      <a:pt x="8625" y="8020"/>
                                    </a:cubicBezTo>
                                    <a:cubicBezTo>
                                      <a:pt x="8632" y="8014"/>
                                      <a:pt x="8632" y="8014"/>
                                      <a:pt x="8632" y="8014"/>
                                    </a:cubicBezTo>
                                    <a:cubicBezTo>
                                      <a:pt x="8948" y="8014"/>
                                      <a:pt x="9258" y="8065"/>
                                      <a:pt x="9562" y="8168"/>
                                    </a:cubicBezTo>
                                    <a:cubicBezTo>
                                      <a:pt x="12681" y="9228"/>
                                      <a:pt x="12681" y="9228"/>
                                      <a:pt x="12681" y="9228"/>
                                    </a:cubicBezTo>
                                    <a:lnTo>
                                      <a:pt x="9303" y="1507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66E09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05736335" name="Freeform 2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135370" y="9940290"/>
                                <a:ext cx="971550" cy="299085"/>
                              </a:xfrm>
                              <a:custGeom>
                                <a:avLst/>
                                <a:gdLst>
                                  <a:gd name="T0" fmla="*/ 388 w 3058"/>
                                  <a:gd name="T1" fmla="*/ 388 h 942"/>
                                  <a:gd name="T2" fmla="*/ 593 w 3058"/>
                                  <a:gd name="T3" fmla="*/ 631 h 942"/>
                                  <a:gd name="T4" fmla="*/ 533 w 3058"/>
                                  <a:gd name="T5" fmla="*/ 571 h 942"/>
                                  <a:gd name="T6" fmla="*/ 682 w 3058"/>
                                  <a:gd name="T7" fmla="*/ 482 h 942"/>
                                  <a:gd name="T8" fmla="*/ 458 w 3058"/>
                                  <a:gd name="T9" fmla="*/ 420 h 942"/>
                                  <a:gd name="T10" fmla="*/ 597 w 3058"/>
                                  <a:gd name="T11" fmla="*/ 436 h 942"/>
                                  <a:gd name="T12" fmla="*/ 1677 w 3058"/>
                                  <a:gd name="T13" fmla="*/ 427 h 942"/>
                                  <a:gd name="T14" fmla="*/ 1815 w 3058"/>
                                  <a:gd name="T15" fmla="*/ 595 h 942"/>
                                  <a:gd name="T16" fmla="*/ 1626 w 3058"/>
                                  <a:gd name="T17" fmla="*/ 522 h 942"/>
                                  <a:gd name="T18" fmla="*/ 1747 w 3058"/>
                                  <a:gd name="T19" fmla="*/ 532 h 942"/>
                                  <a:gd name="T20" fmla="*/ 1581 w 3058"/>
                                  <a:gd name="T21" fmla="*/ 406 h 942"/>
                                  <a:gd name="T22" fmla="*/ 1831 w 3058"/>
                                  <a:gd name="T23" fmla="*/ 391 h 942"/>
                                  <a:gd name="T24" fmla="*/ 1020 w 3058"/>
                                  <a:gd name="T25" fmla="*/ 315 h 942"/>
                                  <a:gd name="T26" fmla="*/ 763 w 3058"/>
                                  <a:gd name="T27" fmla="*/ 315 h 942"/>
                                  <a:gd name="T28" fmla="*/ 763 w 3058"/>
                                  <a:gd name="T29" fmla="*/ 634 h 942"/>
                                  <a:gd name="T30" fmla="*/ 1019 w 3058"/>
                                  <a:gd name="T31" fmla="*/ 259 h 942"/>
                                  <a:gd name="T32" fmla="*/ 125 w 3058"/>
                                  <a:gd name="T33" fmla="*/ 556 h 942"/>
                                  <a:gd name="T34" fmla="*/ 284 w 3058"/>
                                  <a:gd name="T35" fmla="*/ 595 h 942"/>
                                  <a:gd name="T36" fmla="*/ 0 w 3058"/>
                                  <a:gd name="T37" fmla="*/ 474 h 942"/>
                                  <a:gd name="T38" fmla="*/ 283 w 3058"/>
                                  <a:gd name="T39" fmla="*/ 353 h 942"/>
                                  <a:gd name="T40" fmla="*/ 125 w 3058"/>
                                  <a:gd name="T41" fmla="*/ 393 h 942"/>
                                  <a:gd name="T42" fmla="*/ 1198 w 3058"/>
                                  <a:gd name="T43" fmla="*/ 388 h 942"/>
                                  <a:gd name="T44" fmla="*/ 1431 w 3058"/>
                                  <a:gd name="T45" fmla="*/ 620 h 942"/>
                                  <a:gd name="T46" fmla="*/ 1420 w 3058"/>
                                  <a:gd name="T47" fmla="*/ 523 h 942"/>
                                  <a:gd name="T48" fmla="*/ 1259 w 3058"/>
                                  <a:gd name="T49" fmla="*/ 475 h 942"/>
                                  <a:gd name="T50" fmla="*/ 1420 w 3058"/>
                                  <a:gd name="T51" fmla="*/ 426 h 942"/>
                                  <a:gd name="T52" fmla="*/ 2935 w 3058"/>
                                  <a:gd name="T53" fmla="*/ 345 h 942"/>
                                  <a:gd name="T54" fmla="*/ 2545 w 3058"/>
                                  <a:gd name="T55" fmla="*/ 8 h 942"/>
                                  <a:gd name="T56" fmla="*/ 2152 w 3058"/>
                                  <a:gd name="T57" fmla="*/ 430 h 942"/>
                                  <a:gd name="T58" fmla="*/ 2530 w 3058"/>
                                  <a:gd name="T59" fmla="*/ 832 h 942"/>
                                  <a:gd name="T60" fmla="*/ 2871 w 3058"/>
                                  <a:gd name="T61" fmla="*/ 706 h 942"/>
                                  <a:gd name="T62" fmla="*/ 2849 w 3058"/>
                                  <a:gd name="T63" fmla="*/ 186 h 942"/>
                                  <a:gd name="T64" fmla="*/ 2742 w 3058"/>
                                  <a:gd name="T65" fmla="*/ 306 h 942"/>
                                  <a:gd name="T66" fmla="*/ 2471 w 3058"/>
                                  <a:gd name="T67" fmla="*/ 107 h 942"/>
                                  <a:gd name="T68" fmla="*/ 2445 w 3058"/>
                                  <a:gd name="T69" fmla="*/ 288 h 942"/>
                                  <a:gd name="T70" fmla="*/ 2265 w 3058"/>
                                  <a:gd name="T71" fmla="*/ 304 h 942"/>
                                  <a:gd name="T72" fmla="*/ 2305 w 3058"/>
                                  <a:gd name="T73" fmla="*/ 553 h 942"/>
                                  <a:gd name="T74" fmla="*/ 2309 w 3058"/>
                                  <a:gd name="T75" fmla="*/ 643 h 942"/>
                                  <a:gd name="T76" fmla="*/ 2571 w 3058"/>
                                  <a:gd name="T77" fmla="*/ 680 h 942"/>
                                  <a:gd name="T78" fmla="*/ 2405 w 3058"/>
                                  <a:gd name="T79" fmla="*/ 348 h 942"/>
                                  <a:gd name="T80" fmla="*/ 2611 w 3058"/>
                                  <a:gd name="T81" fmla="*/ 268 h 942"/>
                                  <a:gd name="T82" fmla="*/ 2778 w 3058"/>
                                  <a:gd name="T83" fmla="*/ 601 h 942"/>
                                  <a:gd name="T84" fmla="*/ 2712 w 3058"/>
                                  <a:gd name="T85" fmla="*/ 842 h 942"/>
                                  <a:gd name="T86" fmla="*/ 2662 w 3058"/>
                                  <a:gd name="T87" fmla="*/ 689 h 942"/>
                                  <a:gd name="T88" fmla="*/ 2898 w 3058"/>
                                  <a:gd name="T89" fmla="*/ 642 h 942"/>
                                  <a:gd name="T90" fmla="*/ 2970 w 3058"/>
                                  <a:gd name="T91" fmla="*/ 554 h 942"/>
                                  <a:gd name="T92" fmla="*/ 1909 w 3058"/>
                                  <a:gd name="T93" fmla="*/ 293 h 942"/>
                                  <a:gd name="T94" fmla="*/ 1909 w 3058"/>
                                  <a:gd name="T95" fmla="*/ 318 h 942"/>
                                  <a:gd name="T96" fmla="*/ 1914 w 3058"/>
                                  <a:gd name="T97" fmla="*/ 309 h 942"/>
                                  <a:gd name="T98" fmla="*/ 1914 w 3058"/>
                                  <a:gd name="T99" fmla="*/ 301 h 942"/>
                                  <a:gd name="T100" fmla="*/ 1908 w 3058"/>
                                  <a:gd name="T101" fmla="*/ 275 h 942"/>
                                  <a:gd name="T102" fmla="*/ 1889 w 3058"/>
                                  <a:gd name="T103" fmla="*/ 345 h 942"/>
                                  <a:gd name="T104" fmla="*/ 1942 w 3058"/>
                                  <a:gd name="T105" fmla="*/ 298 h 942"/>
                                  <a:gd name="T106" fmla="*/ 1892 w 3058"/>
                                  <a:gd name="T107" fmla="*/ 338 h 942"/>
                                  <a:gd name="T108" fmla="*/ 1908 w 3058"/>
                                  <a:gd name="T109" fmla="*/ 282 h 9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</a:cxnLst>
                                <a:rect l="0" t="0" r="r" b="b"/>
                                <a:pathLst>
                                  <a:path w="3058" h="942">
                                    <a:moveTo>
                                      <a:pt x="642" y="354"/>
                                    </a:moveTo>
                                    <a:cubicBezTo>
                                      <a:pt x="629" y="339"/>
                                      <a:pt x="613" y="328"/>
                                      <a:pt x="593" y="320"/>
                                    </a:cubicBezTo>
                                    <a:cubicBezTo>
                                      <a:pt x="574" y="312"/>
                                      <a:pt x="552" y="308"/>
                                      <a:pt x="527" y="308"/>
                                    </a:cubicBezTo>
                                    <a:cubicBezTo>
                                      <a:pt x="497" y="308"/>
                                      <a:pt x="470" y="315"/>
                                      <a:pt x="446" y="329"/>
                                    </a:cubicBezTo>
                                    <a:cubicBezTo>
                                      <a:pt x="422" y="344"/>
                                      <a:pt x="403" y="363"/>
                                      <a:pt x="388" y="388"/>
                                    </a:cubicBezTo>
                                    <a:cubicBezTo>
                                      <a:pt x="374" y="413"/>
                                      <a:pt x="367" y="442"/>
                                      <a:pt x="367" y="474"/>
                                    </a:cubicBezTo>
                                    <a:cubicBezTo>
                                      <a:pt x="367" y="506"/>
                                      <a:pt x="374" y="533"/>
                                      <a:pt x="388" y="559"/>
                                    </a:cubicBezTo>
                                    <a:cubicBezTo>
                                      <a:pt x="402" y="584"/>
                                      <a:pt x="421" y="604"/>
                                      <a:pt x="445" y="619"/>
                                    </a:cubicBezTo>
                                    <a:cubicBezTo>
                                      <a:pt x="470" y="634"/>
                                      <a:pt x="499" y="641"/>
                                      <a:pt x="532" y="641"/>
                                    </a:cubicBezTo>
                                    <a:cubicBezTo>
                                      <a:pt x="554" y="641"/>
                                      <a:pt x="574" y="638"/>
                                      <a:pt x="593" y="631"/>
                                    </a:cubicBezTo>
                                    <a:cubicBezTo>
                                      <a:pt x="611" y="625"/>
                                      <a:pt x="627" y="616"/>
                                      <a:pt x="640" y="604"/>
                                    </a:cubicBezTo>
                                    <a:cubicBezTo>
                                      <a:pt x="654" y="592"/>
                                      <a:pt x="663" y="579"/>
                                      <a:pt x="670" y="563"/>
                                    </a:cubicBezTo>
                                    <a:cubicBezTo>
                                      <a:pt x="605" y="532"/>
                                      <a:pt x="605" y="532"/>
                                      <a:pt x="605" y="532"/>
                                    </a:cubicBezTo>
                                    <a:cubicBezTo>
                                      <a:pt x="598" y="544"/>
                                      <a:pt x="589" y="553"/>
                                      <a:pt x="577" y="560"/>
                                    </a:cubicBezTo>
                                    <a:cubicBezTo>
                                      <a:pt x="565" y="567"/>
                                      <a:pt x="550" y="571"/>
                                      <a:pt x="533" y="571"/>
                                    </a:cubicBezTo>
                                    <a:cubicBezTo>
                                      <a:pt x="517" y="571"/>
                                      <a:pt x="501" y="567"/>
                                      <a:pt x="488" y="559"/>
                                    </a:cubicBezTo>
                                    <a:cubicBezTo>
                                      <a:pt x="475" y="551"/>
                                      <a:pt x="465" y="540"/>
                                      <a:pt x="458" y="525"/>
                                    </a:cubicBezTo>
                                    <a:cubicBezTo>
                                      <a:pt x="454" y="517"/>
                                      <a:pt x="452" y="508"/>
                                      <a:pt x="451" y="498"/>
                                    </a:cubicBezTo>
                                    <a:cubicBezTo>
                                      <a:pt x="680" y="498"/>
                                      <a:pt x="680" y="498"/>
                                      <a:pt x="680" y="498"/>
                                    </a:cubicBezTo>
                                    <a:cubicBezTo>
                                      <a:pt x="681" y="493"/>
                                      <a:pt x="682" y="488"/>
                                      <a:pt x="682" y="482"/>
                                    </a:cubicBezTo>
                                    <a:cubicBezTo>
                                      <a:pt x="683" y="476"/>
                                      <a:pt x="683" y="470"/>
                                      <a:pt x="683" y="464"/>
                                    </a:cubicBezTo>
                                    <a:cubicBezTo>
                                      <a:pt x="683" y="443"/>
                                      <a:pt x="680" y="422"/>
                                      <a:pt x="673" y="404"/>
                                    </a:cubicBezTo>
                                    <a:cubicBezTo>
                                      <a:pt x="666" y="385"/>
                                      <a:pt x="655" y="368"/>
                                      <a:pt x="642" y="354"/>
                                    </a:cubicBezTo>
                                    <a:close/>
                                    <a:moveTo>
                                      <a:pt x="453" y="436"/>
                                    </a:moveTo>
                                    <a:cubicBezTo>
                                      <a:pt x="454" y="431"/>
                                      <a:pt x="456" y="425"/>
                                      <a:pt x="458" y="420"/>
                                    </a:cubicBezTo>
                                    <a:cubicBezTo>
                                      <a:pt x="464" y="405"/>
                                      <a:pt x="473" y="393"/>
                                      <a:pt x="485" y="385"/>
                                    </a:cubicBezTo>
                                    <a:cubicBezTo>
                                      <a:pt x="497" y="377"/>
                                      <a:pt x="511" y="373"/>
                                      <a:pt x="527" y="373"/>
                                    </a:cubicBezTo>
                                    <a:cubicBezTo>
                                      <a:pt x="543" y="373"/>
                                      <a:pt x="557" y="377"/>
                                      <a:pt x="569" y="385"/>
                                    </a:cubicBezTo>
                                    <a:cubicBezTo>
                                      <a:pt x="580" y="393"/>
                                      <a:pt x="589" y="404"/>
                                      <a:pt x="594" y="418"/>
                                    </a:cubicBezTo>
                                    <a:cubicBezTo>
                                      <a:pt x="596" y="424"/>
                                      <a:pt x="597" y="430"/>
                                      <a:pt x="597" y="436"/>
                                    </a:cubicBezTo>
                                    <a:lnTo>
                                      <a:pt x="453" y="436"/>
                                    </a:lnTo>
                                    <a:close/>
                                    <a:moveTo>
                                      <a:pt x="1671" y="381"/>
                                    </a:moveTo>
                                    <a:cubicBezTo>
                                      <a:pt x="1664" y="387"/>
                                      <a:pt x="1660" y="394"/>
                                      <a:pt x="1660" y="403"/>
                                    </a:cubicBezTo>
                                    <a:cubicBezTo>
                                      <a:pt x="1660" y="408"/>
                                      <a:pt x="1661" y="413"/>
                                      <a:pt x="1664" y="417"/>
                                    </a:cubicBezTo>
                                    <a:cubicBezTo>
                                      <a:pt x="1667" y="421"/>
                                      <a:pt x="1672" y="424"/>
                                      <a:pt x="1677" y="427"/>
                                    </a:cubicBezTo>
                                    <a:cubicBezTo>
                                      <a:pt x="1683" y="430"/>
                                      <a:pt x="1689" y="432"/>
                                      <a:pt x="1697" y="435"/>
                                    </a:cubicBezTo>
                                    <a:cubicBezTo>
                                      <a:pt x="1748" y="450"/>
                                      <a:pt x="1748" y="450"/>
                                      <a:pt x="1748" y="450"/>
                                    </a:cubicBezTo>
                                    <a:cubicBezTo>
                                      <a:pt x="1775" y="458"/>
                                      <a:pt x="1795" y="470"/>
                                      <a:pt x="1809" y="485"/>
                                    </a:cubicBezTo>
                                    <a:cubicBezTo>
                                      <a:pt x="1823" y="501"/>
                                      <a:pt x="1830" y="521"/>
                                      <a:pt x="1830" y="543"/>
                                    </a:cubicBezTo>
                                    <a:cubicBezTo>
                                      <a:pt x="1830" y="563"/>
                                      <a:pt x="1825" y="580"/>
                                      <a:pt x="1815" y="595"/>
                                    </a:cubicBezTo>
                                    <a:cubicBezTo>
                                      <a:pt x="1804" y="609"/>
                                      <a:pt x="1790" y="621"/>
                                      <a:pt x="1772" y="629"/>
                                    </a:cubicBezTo>
                                    <a:cubicBezTo>
                                      <a:pt x="1754" y="637"/>
                                      <a:pt x="1733" y="641"/>
                                      <a:pt x="1708" y="641"/>
                                    </a:cubicBezTo>
                                    <a:cubicBezTo>
                                      <a:pt x="1674" y="641"/>
                                      <a:pt x="1644" y="633"/>
                                      <a:pt x="1618" y="617"/>
                                    </a:cubicBezTo>
                                    <a:cubicBezTo>
                                      <a:pt x="1593" y="600"/>
                                      <a:pt x="1575" y="578"/>
                                      <a:pt x="1566" y="550"/>
                                    </a:cubicBezTo>
                                    <a:cubicBezTo>
                                      <a:pt x="1626" y="522"/>
                                      <a:pt x="1626" y="522"/>
                                      <a:pt x="1626" y="522"/>
                                    </a:cubicBezTo>
                                    <a:cubicBezTo>
                                      <a:pt x="1634" y="539"/>
                                      <a:pt x="1645" y="553"/>
                                      <a:pt x="1660" y="563"/>
                                    </a:cubicBezTo>
                                    <a:cubicBezTo>
                                      <a:pt x="1674" y="573"/>
                                      <a:pt x="1690" y="579"/>
                                      <a:pt x="1708" y="579"/>
                                    </a:cubicBezTo>
                                    <a:cubicBezTo>
                                      <a:pt x="1722" y="579"/>
                                      <a:pt x="1732" y="576"/>
                                      <a:pt x="1740" y="570"/>
                                    </a:cubicBezTo>
                                    <a:cubicBezTo>
                                      <a:pt x="1748" y="564"/>
                                      <a:pt x="1752" y="556"/>
                                      <a:pt x="1752" y="546"/>
                                    </a:cubicBezTo>
                                    <a:cubicBezTo>
                                      <a:pt x="1752" y="540"/>
                                      <a:pt x="1750" y="536"/>
                                      <a:pt x="1747" y="532"/>
                                    </a:cubicBezTo>
                                    <a:cubicBezTo>
                                      <a:pt x="1744" y="528"/>
                                      <a:pt x="1740" y="525"/>
                                      <a:pt x="1735" y="522"/>
                                    </a:cubicBezTo>
                                    <a:cubicBezTo>
                                      <a:pt x="1729" y="519"/>
                                      <a:pt x="1723" y="517"/>
                                      <a:pt x="1716" y="515"/>
                                    </a:cubicBezTo>
                                    <a:cubicBezTo>
                                      <a:pt x="1663" y="500"/>
                                      <a:pt x="1663" y="500"/>
                                      <a:pt x="1663" y="500"/>
                                    </a:cubicBezTo>
                                    <a:cubicBezTo>
                                      <a:pt x="1636" y="492"/>
                                      <a:pt x="1616" y="480"/>
                                      <a:pt x="1602" y="464"/>
                                    </a:cubicBezTo>
                                    <a:cubicBezTo>
                                      <a:pt x="1588" y="448"/>
                                      <a:pt x="1581" y="428"/>
                                      <a:pt x="1581" y="406"/>
                                    </a:cubicBezTo>
                                    <a:cubicBezTo>
                                      <a:pt x="1581" y="386"/>
                                      <a:pt x="1586" y="369"/>
                                      <a:pt x="1597" y="355"/>
                                    </a:cubicBezTo>
                                    <a:cubicBezTo>
                                      <a:pt x="1607" y="340"/>
                                      <a:pt x="1621" y="328"/>
                                      <a:pt x="1639" y="320"/>
                                    </a:cubicBezTo>
                                    <a:cubicBezTo>
                                      <a:pt x="1657" y="312"/>
                                      <a:pt x="1677" y="308"/>
                                      <a:pt x="1700" y="308"/>
                                    </a:cubicBezTo>
                                    <a:cubicBezTo>
                                      <a:pt x="1731" y="308"/>
                                      <a:pt x="1758" y="315"/>
                                      <a:pt x="1781" y="330"/>
                                    </a:cubicBezTo>
                                    <a:cubicBezTo>
                                      <a:pt x="1804" y="344"/>
                                      <a:pt x="1821" y="364"/>
                                      <a:pt x="1831" y="391"/>
                                    </a:cubicBezTo>
                                    <a:cubicBezTo>
                                      <a:pt x="1770" y="419"/>
                                      <a:pt x="1770" y="419"/>
                                      <a:pt x="1770" y="419"/>
                                    </a:cubicBezTo>
                                    <a:cubicBezTo>
                                      <a:pt x="1765" y="405"/>
                                      <a:pt x="1756" y="394"/>
                                      <a:pt x="1743" y="386"/>
                                    </a:cubicBezTo>
                                    <a:cubicBezTo>
                                      <a:pt x="1731" y="377"/>
                                      <a:pt x="1717" y="373"/>
                                      <a:pt x="1700" y="373"/>
                                    </a:cubicBezTo>
                                    <a:cubicBezTo>
                                      <a:pt x="1688" y="373"/>
                                      <a:pt x="1678" y="376"/>
                                      <a:pt x="1671" y="381"/>
                                    </a:cubicBezTo>
                                    <a:close/>
                                    <a:moveTo>
                                      <a:pt x="1020" y="315"/>
                                    </a:moveTo>
                                    <a:cubicBezTo>
                                      <a:pt x="1101" y="315"/>
                                      <a:pt x="1101" y="315"/>
                                      <a:pt x="1101" y="315"/>
                                    </a:cubicBezTo>
                                    <a:cubicBezTo>
                                      <a:pt x="1101" y="634"/>
                                      <a:pt x="1101" y="634"/>
                                      <a:pt x="1101" y="634"/>
                                    </a:cubicBezTo>
                                    <a:cubicBezTo>
                                      <a:pt x="1020" y="634"/>
                                      <a:pt x="1020" y="634"/>
                                      <a:pt x="1020" y="634"/>
                                    </a:cubicBezTo>
                                    <a:lnTo>
                                      <a:pt x="1020" y="315"/>
                                    </a:lnTo>
                                    <a:close/>
                                    <a:moveTo>
                                      <a:pt x="763" y="315"/>
                                    </a:moveTo>
                                    <a:cubicBezTo>
                                      <a:pt x="945" y="315"/>
                                      <a:pt x="945" y="315"/>
                                      <a:pt x="945" y="315"/>
                                    </a:cubicBezTo>
                                    <a:cubicBezTo>
                                      <a:pt x="945" y="386"/>
                                      <a:pt x="945" y="386"/>
                                      <a:pt x="945" y="386"/>
                                    </a:cubicBezTo>
                                    <a:cubicBezTo>
                                      <a:pt x="843" y="386"/>
                                      <a:pt x="843" y="386"/>
                                      <a:pt x="843" y="386"/>
                                    </a:cubicBezTo>
                                    <a:cubicBezTo>
                                      <a:pt x="843" y="634"/>
                                      <a:pt x="843" y="634"/>
                                      <a:pt x="843" y="634"/>
                                    </a:cubicBezTo>
                                    <a:cubicBezTo>
                                      <a:pt x="763" y="634"/>
                                      <a:pt x="763" y="634"/>
                                      <a:pt x="763" y="634"/>
                                    </a:cubicBezTo>
                                    <a:lnTo>
                                      <a:pt x="763" y="315"/>
                                    </a:lnTo>
                                    <a:close/>
                                    <a:moveTo>
                                      <a:pt x="1019" y="175"/>
                                    </a:moveTo>
                                    <a:cubicBezTo>
                                      <a:pt x="1101" y="175"/>
                                      <a:pt x="1101" y="175"/>
                                      <a:pt x="1101" y="175"/>
                                    </a:cubicBezTo>
                                    <a:cubicBezTo>
                                      <a:pt x="1101" y="259"/>
                                      <a:pt x="1101" y="259"/>
                                      <a:pt x="1101" y="259"/>
                                    </a:cubicBezTo>
                                    <a:cubicBezTo>
                                      <a:pt x="1019" y="259"/>
                                      <a:pt x="1019" y="259"/>
                                      <a:pt x="1019" y="259"/>
                                    </a:cubicBezTo>
                                    <a:lnTo>
                                      <a:pt x="1019" y="175"/>
                                    </a:lnTo>
                                    <a:close/>
                                    <a:moveTo>
                                      <a:pt x="95" y="426"/>
                                    </a:moveTo>
                                    <a:cubicBezTo>
                                      <a:pt x="87" y="440"/>
                                      <a:pt x="84" y="457"/>
                                      <a:pt x="84" y="475"/>
                                    </a:cubicBezTo>
                                    <a:cubicBezTo>
                                      <a:pt x="84" y="493"/>
                                      <a:pt x="87" y="509"/>
                                      <a:pt x="95" y="523"/>
                                    </a:cubicBezTo>
                                    <a:cubicBezTo>
                                      <a:pt x="102" y="537"/>
                                      <a:pt x="112" y="548"/>
                                      <a:pt x="125" y="556"/>
                                    </a:cubicBezTo>
                                    <a:cubicBezTo>
                                      <a:pt x="138" y="564"/>
                                      <a:pt x="152" y="568"/>
                                      <a:pt x="168" y="568"/>
                                    </a:cubicBezTo>
                                    <a:cubicBezTo>
                                      <a:pt x="186" y="568"/>
                                      <a:pt x="202" y="563"/>
                                      <a:pt x="215" y="554"/>
                                    </a:cubicBezTo>
                                    <a:cubicBezTo>
                                      <a:pt x="229" y="544"/>
                                      <a:pt x="239" y="531"/>
                                      <a:pt x="244" y="515"/>
                                    </a:cubicBezTo>
                                    <a:cubicBezTo>
                                      <a:pt x="315" y="546"/>
                                      <a:pt x="315" y="546"/>
                                      <a:pt x="315" y="546"/>
                                    </a:cubicBezTo>
                                    <a:cubicBezTo>
                                      <a:pt x="309" y="564"/>
                                      <a:pt x="298" y="581"/>
                                      <a:pt x="284" y="595"/>
                                    </a:cubicBezTo>
                                    <a:cubicBezTo>
                                      <a:pt x="270" y="610"/>
                                      <a:pt x="253" y="621"/>
                                      <a:pt x="233" y="629"/>
                                    </a:cubicBezTo>
                                    <a:cubicBezTo>
                                      <a:pt x="213" y="637"/>
                                      <a:pt x="192" y="641"/>
                                      <a:pt x="168" y="641"/>
                                    </a:cubicBezTo>
                                    <a:cubicBezTo>
                                      <a:pt x="136" y="641"/>
                                      <a:pt x="107" y="634"/>
                                      <a:pt x="82" y="619"/>
                                    </a:cubicBezTo>
                                    <a:cubicBezTo>
                                      <a:pt x="57" y="605"/>
                                      <a:pt x="37" y="585"/>
                                      <a:pt x="22" y="560"/>
                                    </a:cubicBezTo>
                                    <a:cubicBezTo>
                                      <a:pt x="7" y="534"/>
                                      <a:pt x="0" y="506"/>
                                      <a:pt x="0" y="474"/>
                                    </a:cubicBezTo>
                                    <a:cubicBezTo>
                                      <a:pt x="0" y="442"/>
                                      <a:pt x="7" y="414"/>
                                      <a:pt x="22" y="389"/>
                                    </a:cubicBezTo>
                                    <a:cubicBezTo>
                                      <a:pt x="36" y="363"/>
                                      <a:pt x="56" y="344"/>
                                      <a:pt x="82" y="329"/>
                                    </a:cubicBezTo>
                                    <a:cubicBezTo>
                                      <a:pt x="107" y="315"/>
                                      <a:pt x="136" y="308"/>
                                      <a:pt x="168" y="308"/>
                                    </a:cubicBezTo>
                                    <a:cubicBezTo>
                                      <a:pt x="191" y="308"/>
                                      <a:pt x="213" y="312"/>
                                      <a:pt x="232" y="320"/>
                                    </a:cubicBezTo>
                                    <a:cubicBezTo>
                                      <a:pt x="252" y="328"/>
                                      <a:pt x="269" y="339"/>
                                      <a:pt x="283" y="353"/>
                                    </a:cubicBezTo>
                                    <a:cubicBezTo>
                                      <a:pt x="298" y="367"/>
                                      <a:pt x="308" y="384"/>
                                      <a:pt x="315" y="404"/>
                                    </a:cubicBezTo>
                                    <a:cubicBezTo>
                                      <a:pt x="244" y="434"/>
                                      <a:pt x="244" y="434"/>
                                      <a:pt x="244" y="434"/>
                                    </a:cubicBezTo>
                                    <a:cubicBezTo>
                                      <a:pt x="239" y="418"/>
                                      <a:pt x="229" y="405"/>
                                      <a:pt x="215" y="396"/>
                                    </a:cubicBezTo>
                                    <a:cubicBezTo>
                                      <a:pt x="201" y="386"/>
                                      <a:pt x="186" y="381"/>
                                      <a:pt x="168" y="381"/>
                                    </a:cubicBezTo>
                                    <a:cubicBezTo>
                                      <a:pt x="152" y="381"/>
                                      <a:pt x="138" y="385"/>
                                      <a:pt x="125" y="393"/>
                                    </a:cubicBezTo>
                                    <a:cubicBezTo>
                                      <a:pt x="112" y="401"/>
                                      <a:pt x="102" y="412"/>
                                      <a:pt x="95" y="426"/>
                                    </a:cubicBezTo>
                                    <a:close/>
                                    <a:moveTo>
                                      <a:pt x="1431" y="329"/>
                                    </a:moveTo>
                                    <a:cubicBezTo>
                                      <a:pt x="1406" y="315"/>
                                      <a:pt x="1377" y="308"/>
                                      <a:pt x="1346" y="308"/>
                                    </a:cubicBezTo>
                                    <a:cubicBezTo>
                                      <a:pt x="1314" y="308"/>
                                      <a:pt x="1286" y="315"/>
                                      <a:pt x="1260" y="329"/>
                                    </a:cubicBezTo>
                                    <a:cubicBezTo>
                                      <a:pt x="1234" y="344"/>
                                      <a:pt x="1213" y="363"/>
                                      <a:pt x="1198" y="388"/>
                                    </a:cubicBezTo>
                                    <a:cubicBezTo>
                                      <a:pt x="1183" y="413"/>
                                      <a:pt x="1176" y="442"/>
                                      <a:pt x="1176" y="475"/>
                                    </a:cubicBezTo>
                                    <a:cubicBezTo>
                                      <a:pt x="1176" y="507"/>
                                      <a:pt x="1183" y="535"/>
                                      <a:pt x="1199" y="560"/>
                                    </a:cubicBezTo>
                                    <a:cubicBezTo>
                                      <a:pt x="1214" y="585"/>
                                      <a:pt x="1234" y="605"/>
                                      <a:pt x="1260" y="620"/>
                                    </a:cubicBezTo>
                                    <a:cubicBezTo>
                                      <a:pt x="1286" y="634"/>
                                      <a:pt x="1314" y="641"/>
                                      <a:pt x="1346" y="641"/>
                                    </a:cubicBezTo>
                                    <a:cubicBezTo>
                                      <a:pt x="1377" y="641"/>
                                      <a:pt x="1405" y="634"/>
                                      <a:pt x="1431" y="620"/>
                                    </a:cubicBezTo>
                                    <a:cubicBezTo>
                                      <a:pt x="1457" y="605"/>
                                      <a:pt x="1477" y="585"/>
                                      <a:pt x="1492" y="560"/>
                                    </a:cubicBezTo>
                                    <a:cubicBezTo>
                                      <a:pt x="1508" y="535"/>
                                      <a:pt x="1515" y="507"/>
                                      <a:pt x="1515" y="475"/>
                                    </a:cubicBezTo>
                                    <a:cubicBezTo>
                                      <a:pt x="1515" y="443"/>
                                      <a:pt x="1508" y="413"/>
                                      <a:pt x="1492" y="388"/>
                                    </a:cubicBezTo>
                                    <a:cubicBezTo>
                                      <a:pt x="1477" y="363"/>
                                      <a:pt x="1457" y="344"/>
                                      <a:pt x="1431" y="329"/>
                                    </a:cubicBezTo>
                                    <a:close/>
                                    <a:moveTo>
                                      <a:pt x="1420" y="523"/>
                                    </a:moveTo>
                                    <a:cubicBezTo>
                                      <a:pt x="1413" y="537"/>
                                      <a:pt x="1403" y="548"/>
                                      <a:pt x="1390" y="556"/>
                                    </a:cubicBezTo>
                                    <a:cubicBezTo>
                                      <a:pt x="1377" y="564"/>
                                      <a:pt x="1362" y="568"/>
                                      <a:pt x="1346" y="568"/>
                                    </a:cubicBezTo>
                                    <a:cubicBezTo>
                                      <a:pt x="1329" y="568"/>
                                      <a:pt x="1314" y="564"/>
                                      <a:pt x="1301" y="556"/>
                                    </a:cubicBezTo>
                                    <a:cubicBezTo>
                                      <a:pt x="1288" y="548"/>
                                      <a:pt x="1278" y="537"/>
                                      <a:pt x="1270" y="523"/>
                                    </a:cubicBezTo>
                                    <a:cubicBezTo>
                                      <a:pt x="1263" y="509"/>
                                      <a:pt x="1259" y="493"/>
                                      <a:pt x="1259" y="475"/>
                                    </a:cubicBezTo>
                                    <a:cubicBezTo>
                                      <a:pt x="1259" y="457"/>
                                      <a:pt x="1263" y="440"/>
                                      <a:pt x="1270" y="426"/>
                                    </a:cubicBezTo>
                                    <a:cubicBezTo>
                                      <a:pt x="1278" y="412"/>
                                      <a:pt x="1288" y="401"/>
                                      <a:pt x="1301" y="393"/>
                                    </a:cubicBezTo>
                                    <a:cubicBezTo>
                                      <a:pt x="1314" y="385"/>
                                      <a:pt x="1329" y="381"/>
                                      <a:pt x="1346" y="381"/>
                                    </a:cubicBezTo>
                                    <a:cubicBezTo>
                                      <a:pt x="1362" y="381"/>
                                      <a:pt x="1377" y="385"/>
                                      <a:pt x="1390" y="393"/>
                                    </a:cubicBezTo>
                                    <a:cubicBezTo>
                                      <a:pt x="1403" y="401"/>
                                      <a:pt x="1413" y="412"/>
                                      <a:pt x="1420" y="426"/>
                                    </a:cubicBezTo>
                                    <a:cubicBezTo>
                                      <a:pt x="1428" y="440"/>
                                      <a:pt x="1431" y="456"/>
                                      <a:pt x="1431" y="475"/>
                                    </a:cubicBezTo>
                                    <a:cubicBezTo>
                                      <a:pt x="1431" y="493"/>
                                      <a:pt x="1428" y="509"/>
                                      <a:pt x="1420" y="523"/>
                                    </a:cubicBezTo>
                                    <a:close/>
                                    <a:moveTo>
                                      <a:pt x="3030" y="519"/>
                                    </a:moveTo>
                                    <a:cubicBezTo>
                                      <a:pt x="2932" y="348"/>
                                      <a:pt x="2932" y="348"/>
                                      <a:pt x="2932" y="348"/>
                                    </a:cubicBezTo>
                                    <a:cubicBezTo>
                                      <a:pt x="2935" y="345"/>
                                      <a:pt x="2935" y="345"/>
                                      <a:pt x="2935" y="345"/>
                                    </a:cubicBezTo>
                                    <a:cubicBezTo>
                                      <a:pt x="2977" y="309"/>
                                      <a:pt x="2991" y="252"/>
                                      <a:pt x="2971" y="201"/>
                                    </a:cubicBezTo>
                                    <a:cubicBezTo>
                                      <a:pt x="2952" y="150"/>
                                      <a:pt x="2904" y="117"/>
                                      <a:pt x="2849" y="117"/>
                                    </a:cubicBezTo>
                                    <a:cubicBezTo>
                                      <a:pt x="2652" y="117"/>
                                      <a:pt x="2652" y="117"/>
                                      <a:pt x="2652" y="117"/>
                                    </a:cubicBezTo>
                                    <a:cubicBezTo>
                                      <a:pt x="2651" y="112"/>
                                      <a:pt x="2651" y="112"/>
                                      <a:pt x="2651" y="112"/>
                                    </a:cubicBezTo>
                                    <a:cubicBezTo>
                                      <a:pt x="2641" y="58"/>
                                      <a:pt x="2599" y="17"/>
                                      <a:pt x="2545" y="8"/>
                                    </a:cubicBezTo>
                                    <a:cubicBezTo>
                                      <a:pt x="2491" y="0"/>
                                      <a:pt x="2438" y="24"/>
                                      <a:pt x="2410" y="72"/>
                                    </a:cubicBezTo>
                                    <a:cubicBezTo>
                                      <a:pt x="2312" y="243"/>
                                      <a:pt x="2312" y="243"/>
                                      <a:pt x="2312" y="243"/>
                                    </a:cubicBezTo>
                                    <a:cubicBezTo>
                                      <a:pt x="2307" y="241"/>
                                      <a:pt x="2307" y="241"/>
                                      <a:pt x="2307" y="241"/>
                                    </a:cubicBezTo>
                                    <a:cubicBezTo>
                                      <a:pt x="2255" y="223"/>
                                      <a:pt x="2199" y="239"/>
                                      <a:pt x="2165" y="282"/>
                                    </a:cubicBezTo>
                                    <a:cubicBezTo>
                                      <a:pt x="2130" y="324"/>
                                      <a:pt x="2125" y="382"/>
                                      <a:pt x="2152" y="430"/>
                                    </a:cubicBezTo>
                                    <a:cubicBezTo>
                                      <a:pt x="2251" y="600"/>
                                      <a:pt x="2251" y="600"/>
                                      <a:pt x="2251" y="600"/>
                                    </a:cubicBezTo>
                                    <a:cubicBezTo>
                                      <a:pt x="2247" y="604"/>
                                      <a:pt x="2247" y="604"/>
                                      <a:pt x="2247" y="604"/>
                                    </a:cubicBezTo>
                                    <a:cubicBezTo>
                                      <a:pt x="2206" y="640"/>
                                      <a:pt x="2192" y="696"/>
                                      <a:pt x="2211" y="748"/>
                                    </a:cubicBezTo>
                                    <a:cubicBezTo>
                                      <a:pt x="2230" y="799"/>
                                      <a:pt x="2278" y="832"/>
                                      <a:pt x="2333" y="832"/>
                                    </a:cubicBezTo>
                                    <a:cubicBezTo>
                                      <a:pt x="2530" y="832"/>
                                      <a:pt x="2530" y="832"/>
                                      <a:pt x="2530" y="832"/>
                                    </a:cubicBezTo>
                                    <a:cubicBezTo>
                                      <a:pt x="2531" y="837"/>
                                      <a:pt x="2531" y="837"/>
                                      <a:pt x="2531" y="837"/>
                                    </a:cubicBezTo>
                                    <a:cubicBezTo>
                                      <a:pt x="2542" y="891"/>
                                      <a:pt x="2584" y="931"/>
                                      <a:pt x="2638" y="940"/>
                                    </a:cubicBezTo>
                                    <a:cubicBezTo>
                                      <a:pt x="2645" y="941"/>
                                      <a:pt x="2652" y="942"/>
                                      <a:pt x="2660" y="942"/>
                                    </a:cubicBezTo>
                                    <a:cubicBezTo>
                                      <a:pt x="2706" y="942"/>
                                      <a:pt x="2748" y="918"/>
                                      <a:pt x="2772" y="877"/>
                                    </a:cubicBezTo>
                                    <a:cubicBezTo>
                                      <a:pt x="2871" y="706"/>
                                      <a:pt x="2871" y="706"/>
                                      <a:pt x="2871" y="706"/>
                                    </a:cubicBezTo>
                                    <a:cubicBezTo>
                                      <a:pt x="2875" y="708"/>
                                      <a:pt x="2875" y="708"/>
                                      <a:pt x="2875" y="708"/>
                                    </a:cubicBezTo>
                                    <a:cubicBezTo>
                                      <a:pt x="2889" y="713"/>
                                      <a:pt x="2904" y="715"/>
                                      <a:pt x="2918" y="715"/>
                                    </a:cubicBezTo>
                                    <a:cubicBezTo>
                                      <a:pt x="2956" y="715"/>
                                      <a:pt x="2993" y="698"/>
                                      <a:pt x="3018" y="667"/>
                                    </a:cubicBezTo>
                                    <a:cubicBezTo>
                                      <a:pt x="3053" y="625"/>
                                      <a:pt x="3058" y="567"/>
                                      <a:pt x="3030" y="519"/>
                                    </a:cubicBezTo>
                                    <a:close/>
                                    <a:moveTo>
                                      <a:pt x="2849" y="186"/>
                                    </a:moveTo>
                                    <a:cubicBezTo>
                                      <a:pt x="2849" y="186"/>
                                      <a:pt x="2849" y="186"/>
                                      <a:pt x="2849" y="186"/>
                                    </a:cubicBezTo>
                                    <a:cubicBezTo>
                                      <a:pt x="2880" y="186"/>
                                      <a:pt x="2899" y="207"/>
                                      <a:pt x="2906" y="226"/>
                                    </a:cubicBezTo>
                                    <a:cubicBezTo>
                                      <a:pt x="2913" y="245"/>
                                      <a:pt x="2913" y="272"/>
                                      <a:pt x="2889" y="293"/>
                                    </a:cubicBezTo>
                                    <a:cubicBezTo>
                                      <a:pt x="2874" y="306"/>
                                      <a:pt x="2874" y="306"/>
                                      <a:pt x="2874" y="306"/>
                                    </a:cubicBezTo>
                                    <a:cubicBezTo>
                                      <a:pt x="2742" y="306"/>
                                      <a:pt x="2742" y="306"/>
                                      <a:pt x="2742" y="306"/>
                                    </a:cubicBezTo>
                                    <a:cubicBezTo>
                                      <a:pt x="2712" y="306"/>
                                      <a:pt x="2686" y="284"/>
                                      <a:pt x="2680" y="255"/>
                                    </a:cubicBezTo>
                                    <a:cubicBezTo>
                                      <a:pt x="2666" y="186"/>
                                      <a:pt x="2666" y="186"/>
                                      <a:pt x="2666" y="186"/>
                                    </a:cubicBezTo>
                                    <a:lnTo>
                                      <a:pt x="2849" y="186"/>
                                    </a:lnTo>
                                    <a:close/>
                                    <a:moveTo>
                                      <a:pt x="2471" y="107"/>
                                    </a:moveTo>
                                    <a:cubicBezTo>
                                      <a:pt x="2471" y="107"/>
                                      <a:pt x="2471" y="107"/>
                                      <a:pt x="2471" y="107"/>
                                    </a:cubicBezTo>
                                    <a:cubicBezTo>
                                      <a:pt x="2486" y="80"/>
                                      <a:pt x="2513" y="74"/>
                                      <a:pt x="2533" y="77"/>
                                    </a:cubicBezTo>
                                    <a:cubicBezTo>
                                      <a:pt x="2553" y="81"/>
                                      <a:pt x="2577" y="95"/>
                                      <a:pt x="2583" y="125"/>
                                    </a:cubicBezTo>
                                    <a:cubicBezTo>
                                      <a:pt x="2587" y="145"/>
                                      <a:pt x="2587" y="145"/>
                                      <a:pt x="2587" y="145"/>
                                    </a:cubicBezTo>
                                    <a:cubicBezTo>
                                      <a:pt x="2521" y="259"/>
                                      <a:pt x="2521" y="259"/>
                                      <a:pt x="2521" y="259"/>
                                    </a:cubicBezTo>
                                    <a:cubicBezTo>
                                      <a:pt x="2506" y="286"/>
                                      <a:pt x="2474" y="298"/>
                                      <a:pt x="2445" y="288"/>
                                    </a:cubicBezTo>
                                    <a:cubicBezTo>
                                      <a:pt x="2379" y="266"/>
                                      <a:pt x="2379" y="266"/>
                                      <a:pt x="2379" y="266"/>
                                    </a:cubicBezTo>
                                    <a:lnTo>
                                      <a:pt x="2471" y="107"/>
                                    </a:lnTo>
                                    <a:close/>
                                    <a:moveTo>
                                      <a:pt x="2213" y="395"/>
                                    </a:moveTo>
                                    <a:cubicBezTo>
                                      <a:pt x="2197" y="368"/>
                                      <a:pt x="2206" y="342"/>
                                      <a:pt x="2219" y="326"/>
                                    </a:cubicBezTo>
                                    <a:cubicBezTo>
                                      <a:pt x="2228" y="314"/>
                                      <a:pt x="2245" y="304"/>
                                      <a:pt x="2265" y="304"/>
                                    </a:cubicBezTo>
                                    <a:cubicBezTo>
                                      <a:pt x="2271" y="304"/>
                                      <a:pt x="2278" y="305"/>
                                      <a:pt x="2285" y="307"/>
                                    </a:cubicBezTo>
                                    <a:cubicBezTo>
                                      <a:pt x="2304" y="314"/>
                                      <a:pt x="2304" y="314"/>
                                      <a:pt x="2304" y="314"/>
                                    </a:cubicBezTo>
                                    <a:cubicBezTo>
                                      <a:pt x="2370" y="428"/>
                                      <a:pt x="2370" y="428"/>
                                      <a:pt x="2370" y="428"/>
                                    </a:cubicBezTo>
                                    <a:cubicBezTo>
                                      <a:pt x="2385" y="454"/>
                                      <a:pt x="2380" y="488"/>
                                      <a:pt x="2357" y="508"/>
                                    </a:cubicBezTo>
                                    <a:cubicBezTo>
                                      <a:pt x="2305" y="553"/>
                                      <a:pt x="2305" y="553"/>
                                      <a:pt x="2305" y="553"/>
                                    </a:cubicBezTo>
                                    <a:lnTo>
                                      <a:pt x="2213" y="395"/>
                                    </a:lnTo>
                                    <a:close/>
                                    <a:moveTo>
                                      <a:pt x="2333" y="762"/>
                                    </a:moveTo>
                                    <a:cubicBezTo>
                                      <a:pt x="2302" y="762"/>
                                      <a:pt x="2284" y="742"/>
                                      <a:pt x="2277" y="723"/>
                                    </a:cubicBezTo>
                                    <a:cubicBezTo>
                                      <a:pt x="2269" y="704"/>
                                      <a:pt x="2270" y="677"/>
                                      <a:pt x="2293" y="656"/>
                                    </a:cubicBezTo>
                                    <a:cubicBezTo>
                                      <a:pt x="2309" y="643"/>
                                      <a:pt x="2309" y="643"/>
                                      <a:pt x="2309" y="643"/>
                                    </a:cubicBezTo>
                                    <a:cubicBezTo>
                                      <a:pt x="2440" y="643"/>
                                      <a:pt x="2440" y="643"/>
                                      <a:pt x="2440" y="643"/>
                                    </a:cubicBezTo>
                                    <a:cubicBezTo>
                                      <a:pt x="2471" y="643"/>
                                      <a:pt x="2497" y="664"/>
                                      <a:pt x="2503" y="694"/>
                                    </a:cubicBezTo>
                                    <a:cubicBezTo>
                                      <a:pt x="2516" y="762"/>
                                      <a:pt x="2516" y="762"/>
                                      <a:pt x="2516" y="762"/>
                                    </a:cubicBezTo>
                                    <a:cubicBezTo>
                                      <a:pt x="2333" y="762"/>
                                      <a:pt x="2333" y="762"/>
                                      <a:pt x="2333" y="762"/>
                                    </a:cubicBezTo>
                                    <a:close/>
                                    <a:moveTo>
                                      <a:pt x="2571" y="680"/>
                                    </a:moveTo>
                                    <a:cubicBezTo>
                                      <a:pt x="2559" y="618"/>
                                      <a:pt x="2504" y="573"/>
                                      <a:pt x="2440" y="573"/>
                                    </a:cubicBezTo>
                                    <a:cubicBezTo>
                                      <a:pt x="2389" y="573"/>
                                      <a:pt x="2389" y="573"/>
                                      <a:pt x="2389" y="573"/>
                                    </a:cubicBezTo>
                                    <a:cubicBezTo>
                                      <a:pt x="2403" y="560"/>
                                      <a:pt x="2403" y="560"/>
                                      <a:pt x="2403" y="560"/>
                                    </a:cubicBezTo>
                                    <a:cubicBezTo>
                                      <a:pt x="2451" y="518"/>
                                      <a:pt x="2462" y="448"/>
                                      <a:pt x="2431" y="393"/>
                                    </a:cubicBezTo>
                                    <a:cubicBezTo>
                                      <a:pt x="2405" y="348"/>
                                      <a:pt x="2405" y="348"/>
                                      <a:pt x="2405" y="348"/>
                                    </a:cubicBezTo>
                                    <a:cubicBezTo>
                                      <a:pt x="2423" y="354"/>
                                      <a:pt x="2423" y="354"/>
                                      <a:pt x="2423" y="354"/>
                                    </a:cubicBezTo>
                                    <a:cubicBezTo>
                                      <a:pt x="2437" y="359"/>
                                      <a:pt x="2451" y="361"/>
                                      <a:pt x="2466" y="361"/>
                                    </a:cubicBezTo>
                                    <a:cubicBezTo>
                                      <a:pt x="2512" y="361"/>
                                      <a:pt x="2557" y="337"/>
                                      <a:pt x="2582" y="294"/>
                                    </a:cubicBezTo>
                                    <a:cubicBezTo>
                                      <a:pt x="2607" y="250"/>
                                      <a:pt x="2607" y="250"/>
                                      <a:pt x="2607" y="250"/>
                                    </a:cubicBezTo>
                                    <a:cubicBezTo>
                                      <a:pt x="2611" y="268"/>
                                      <a:pt x="2611" y="268"/>
                                      <a:pt x="2611" y="268"/>
                                    </a:cubicBezTo>
                                    <a:cubicBezTo>
                                      <a:pt x="2624" y="331"/>
                                      <a:pt x="2679" y="376"/>
                                      <a:pt x="2742" y="376"/>
                                    </a:cubicBezTo>
                                    <a:cubicBezTo>
                                      <a:pt x="2794" y="376"/>
                                      <a:pt x="2794" y="376"/>
                                      <a:pt x="2794" y="376"/>
                                    </a:cubicBezTo>
                                    <a:cubicBezTo>
                                      <a:pt x="2780" y="389"/>
                                      <a:pt x="2780" y="389"/>
                                      <a:pt x="2780" y="389"/>
                                    </a:cubicBezTo>
                                    <a:cubicBezTo>
                                      <a:pt x="2732" y="431"/>
                                      <a:pt x="2720" y="501"/>
                                      <a:pt x="2752" y="556"/>
                                    </a:cubicBezTo>
                                    <a:cubicBezTo>
                                      <a:pt x="2778" y="601"/>
                                      <a:pt x="2778" y="601"/>
                                      <a:pt x="2778" y="601"/>
                                    </a:cubicBezTo>
                                    <a:cubicBezTo>
                                      <a:pt x="2760" y="594"/>
                                      <a:pt x="2760" y="594"/>
                                      <a:pt x="2760" y="594"/>
                                    </a:cubicBezTo>
                                    <a:cubicBezTo>
                                      <a:pt x="2699" y="574"/>
                                      <a:pt x="2633" y="599"/>
                                      <a:pt x="2601" y="654"/>
                                    </a:cubicBezTo>
                                    <a:cubicBezTo>
                                      <a:pt x="2575" y="699"/>
                                      <a:pt x="2575" y="699"/>
                                      <a:pt x="2575" y="699"/>
                                    </a:cubicBezTo>
                                    <a:lnTo>
                                      <a:pt x="2571" y="680"/>
                                    </a:lnTo>
                                    <a:close/>
                                    <a:moveTo>
                                      <a:pt x="2712" y="842"/>
                                    </a:moveTo>
                                    <a:cubicBezTo>
                                      <a:pt x="2712" y="842"/>
                                      <a:pt x="2712" y="842"/>
                                      <a:pt x="2712" y="842"/>
                                    </a:cubicBezTo>
                                    <a:cubicBezTo>
                                      <a:pt x="2696" y="868"/>
                                      <a:pt x="2669" y="874"/>
                                      <a:pt x="2649" y="871"/>
                                    </a:cubicBezTo>
                                    <a:cubicBezTo>
                                      <a:pt x="2629" y="868"/>
                                      <a:pt x="2606" y="854"/>
                                      <a:pt x="2600" y="823"/>
                                    </a:cubicBezTo>
                                    <a:cubicBezTo>
                                      <a:pt x="2596" y="803"/>
                                      <a:pt x="2596" y="803"/>
                                      <a:pt x="2596" y="803"/>
                                    </a:cubicBezTo>
                                    <a:cubicBezTo>
                                      <a:pt x="2662" y="689"/>
                                      <a:pt x="2662" y="689"/>
                                      <a:pt x="2662" y="689"/>
                                    </a:cubicBezTo>
                                    <a:cubicBezTo>
                                      <a:pt x="2677" y="663"/>
                                      <a:pt x="2708" y="651"/>
                                      <a:pt x="2737" y="661"/>
                                    </a:cubicBezTo>
                                    <a:cubicBezTo>
                                      <a:pt x="2803" y="683"/>
                                      <a:pt x="2803" y="683"/>
                                      <a:pt x="2803" y="683"/>
                                    </a:cubicBezTo>
                                    <a:lnTo>
                                      <a:pt x="2712" y="842"/>
                                    </a:lnTo>
                                    <a:close/>
                                    <a:moveTo>
                                      <a:pt x="2964" y="623"/>
                                    </a:moveTo>
                                    <a:cubicBezTo>
                                      <a:pt x="2951" y="638"/>
                                      <a:pt x="2927" y="652"/>
                                      <a:pt x="2898" y="642"/>
                                    </a:cubicBezTo>
                                    <a:cubicBezTo>
                                      <a:pt x="2878" y="635"/>
                                      <a:pt x="2878" y="635"/>
                                      <a:pt x="2878" y="635"/>
                                    </a:cubicBezTo>
                                    <a:cubicBezTo>
                                      <a:pt x="2813" y="521"/>
                                      <a:pt x="2813" y="521"/>
                                      <a:pt x="2813" y="521"/>
                                    </a:cubicBezTo>
                                    <a:cubicBezTo>
                                      <a:pt x="2797" y="495"/>
                                      <a:pt x="2803" y="461"/>
                                      <a:pt x="2826" y="441"/>
                                    </a:cubicBezTo>
                                    <a:cubicBezTo>
                                      <a:pt x="2878" y="395"/>
                                      <a:pt x="2878" y="395"/>
                                      <a:pt x="2878" y="395"/>
                                    </a:cubicBezTo>
                                    <a:cubicBezTo>
                                      <a:pt x="2970" y="554"/>
                                      <a:pt x="2970" y="554"/>
                                      <a:pt x="2970" y="554"/>
                                    </a:cubicBezTo>
                                    <a:cubicBezTo>
                                      <a:pt x="2985" y="581"/>
                                      <a:pt x="2977" y="607"/>
                                      <a:pt x="2964" y="623"/>
                                    </a:cubicBezTo>
                                    <a:close/>
                                    <a:moveTo>
                                      <a:pt x="1921" y="312"/>
                                    </a:moveTo>
                                    <a:cubicBezTo>
                                      <a:pt x="1923" y="305"/>
                                      <a:pt x="1923" y="305"/>
                                      <a:pt x="1923" y="305"/>
                                    </a:cubicBezTo>
                                    <a:cubicBezTo>
                                      <a:pt x="1923" y="301"/>
                                      <a:pt x="1922" y="298"/>
                                      <a:pt x="1919" y="296"/>
                                    </a:cubicBezTo>
                                    <a:cubicBezTo>
                                      <a:pt x="1917" y="294"/>
                                      <a:pt x="1913" y="293"/>
                                      <a:pt x="1909" y="293"/>
                                    </a:cubicBezTo>
                                    <a:cubicBezTo>
                                      <a:pt x="1894" y="293"/>
                                      <a:pt x="1894" y="293"/>
                                      <a:pt x="1894" y="293"/>
                                    </a:cubicBezTo>
                                    <a:cubicBezTo>
                                      <a:pt x="1894" y="332"/>
                                      <a:pt x="1894" y="332"/>
                                      <a:pt x="1894" y="332"/>
                                    </a:cubicBezTo>
                                    <a:cubicBezTo>
                                      <a:pt x="1902" y="332"/>
                                      <a:pt x="1902" y="332"/>
                                      <a:pt x="1902" y="332"/>
                                    </a:cubicBezTo>
                                    <a:cubicBezTo>
                                      <a:pt x="1902" y="318"/>
                                      <a:pt x="1902" y="318"/>
                                      <a:pt x="1902" y="318"/>
                                    </a:cubicBezTo>
                                    <a:cubicBezTo>
                                      <a:pt x="1909" y="318"/>
                                      <a:pt x="1909" y="318"/>
                                      <a:pt x="1909" y="318"/>
                                    </a:cubicBezTo>
                                    <a:cubicBezTo>
                                      <a:pt x="1917" y="332"/>
                                      <a:pt x="1917" y="332"/>
                                      <a:pt x="1917" y="332"/>
                                    </a:cubicBezTo>
                                    <a:cubicBezTo>
                                      <a:pt x="1925" y="332"/>
                                      <a:pt x="1925" y="332"/>
                                      <a:pt x="1925" y="332"/>
                                    </a:cubicBezTo>
                                    <a:cubicBezTo>
                                      <a:pt x="1916" y="316"/>
                                      <a:pt x="1916" y="316"/>
                                      <a:pt x="1916" y="316"/>
                                    </a:cubicBezTo>
                                    <a:lnTo>
                                      <a:pt x="1921" y="312"/>
                                    </a:lnTo>
                                    <a:close/>
                                    <a:moveTo>
                                      <a:pt x="1914" y="309"/>
                                    </a:moveTo>
                                    <a:cubicBezTo>
                                      <a:pt x="1909" y="311"/>
                                      <a:pt x="1909" y="311"/>
                                      <a:pt x="1909" y="311"/>
                                    </a:cubicBezTo>
                                    <a:cubicBezTo>
                                      <a:pt x="1902" y="311"/>
                                      <a:pt x="1902" y="311"/>
                                      <a:pt x="1902" y="311"/>
                                    </a:cubicBezTo>
                                    <a:cubicBezTo>
                                      <a:pt x="1902" y="299"/>
                                      <a:pt x="1902" y="299"/>
                                      <a:pt x="1902" y="299"/>
                                    </a:cubicBezTo>
                                    <a:cubicBezTo>
                                      <a:pt x="1909" y="299"/>
                                      <a:pt x="1909" y="299"/>
                                      <a:pt x="1909" y="299"/>
                                    </a:cubicBezTo>
                                    <a:cubicBezTo>
                                      <a:pt x="1914" y="301"/>
                                      <a:pt x="1914" y="301"/>
                                      <a:pt x="1914" y="301"/>
                                    </a:cubicBezTo>
                                    <a:cubicBezTo>
                                      <a:pt x="1916" y="305"/>
                                      <a:pt x="1916" y="305"/>
                                      <a:pt x="1916" y="305"/>
                                    </a:cubicBezTo>
                                    <a:lnTo>
                                      <a:pt x="1914" y="309"/>
                                    </a:lnTo>
                                    <a:close/>
                                    <a:moveTo>
                                      <a:pt x="1934" y="286"/>
                                    </a:moveTo>
                                    <a:cubicBezTo>
                                      <a:pt x="1931" y="283"/>
                                      <a:pt x="1927" y="280"/>
                                      <a:pt x="1922" y="278"/>
                                    </a:cubicBezTo>
                                    <a:cubicBezTo>
                                      <a:pt x="1918" y="276"/>
                                      <a:pt x="1913" y="275"/>
                                      <a:pt x="1908" y="275"/>
                                    </a:cubicBezTo>
                                    <a:cubicBezTo>
                                      <a:pt x="1901" y="275"/>
                                      <a:pt x="1895" y="277"/>
                                      <a:pt x="1889" y="280"/>
                                    </a:cubicBezTo>
                                    <a:cubicBezTo>
                                      <a:pt x="1883" y="283"/>
                                      <a:pt x="1879" y="288"/>
                                      <a:pt x="1875" y="294"/>
                                    </a:cubicBezTo>
                                    <a:cubicBezTo>
                                      <a:pt x="1872" y="299"/>
                                      <a:pt x="1870" y="306"/>
                                      <a:pt x="1870" y="313"/>
                                    </a:cubicBezTo>
                                    <a:cubicBezTo>
                                      <a:pt x="1870" y="319"/>
                                      <a:pt x="1872" y="326"/>
                                      <a:pt x="1875" y="331"/>
                                    </a:cubicBezTo>
                                    <a:cubicBezTo>
                                      <a:pt x="1879" y="337"/>
                                      <a:pt x="1883" y="342"/>
                                      <a:pt x="1889" y="345"/>
                                    </a:cubicBezTo>
                                    <a:cubicBezTo>
                                      <a:pt x="1895" y="348"/>
                                      <a:pt x="1901" y="350"/>
                                      <a:pt x="1908" y="350"/>
                                    </a:cubicBezTo>
                                    <a:cubicBezTo>
                                      <a:pt x="1915" y="350"/>
                                      <a:pt x="1921" y="348"/>
                                      <a:pt x="1927" y="345"/>
                                    </a:cubicBezTo>
                                    <a:cubicBezTo>
                                      <a:pt x="1932" y="342"/>
                                      <a:pt x="1937" y="337"/>
                                      <a:pt x="1940" y="331"/>
                                    </a:cubicBezTo>
                                    <a:cubicBezTo>
                                      <a:pt x="1944" y="326"/>
                                      <a:pt x="1945" y="319"/>
                                      <a:pt x="1945" y="313"/>
                                    </a:cubicBezTo>
                                    <a:cubicBezTo>
                                      <a:pt x="1945" y="307"/>
                                      <a:pt x="1944" y="302"/>
                                      <a:pt x="1942" y="298"/>
                                    </a:cubicBezTo>
                                    <a:cubicBezTo>
                                      <a:pt x="1940" y="293"/>
                                      <a:pt x="1938" y="289"/>
                                      <a:pt x="1934" y="286"/>
                                    </a:cubicBezTo>
                                    <a:close/>
                                    <a:moveTo>
                                      <a:pt x="1934" y="328"/>
                                    </a:moveTo>
                                    <a:cubicBezTo>
                                      <a:pt x="1931" y="332"/>
                                      <a:pt x="1927" y="336"/>
                                      <a:pt x="1923" y="339"/>
                                    </a:cubicBezTo>
                                    <a:cubicBezTo>
                                      <a:pt x="1918" y="341"/>
                                      <a:pt x="1913" y="343"/>
                                      <a:pt x="1908" y="343"/>
                                    </a:cubicBezTo>
                                    <a:cubicBezTo>
                                      <a:pt x="1902" y="343"/>
                                      <a:pt x="1897" y="341"/>
                                      <a:pt x="1892" y="338"/>
                                    </a:cubicBezTo>
                                    <a:cubicBezTo>
                                      <a:pt x="1888" y="336"/>
                                      <a:pt x="1884" y="332"/>
                                      <a:pt x="1882" y="328"/>
                                    </a:cubicBezTo>
                                    <a:cubicBezTo>
                                      <a:pt x="1879" y="323"/>
                                      <a:pt x="1878" y="318"/>
                                      <a:pt x="1878" y="312"/>
                                    </a:cubicBezTo>
                                    <a:cubicBezTo>
                                      <a:pt x="1878" y="307"/>
                                      <a:pt x="1879" y="302"/>
                                      <a:pt x="1882" y="297"/>
                                    </a:cubicBezTo>
                                    <a:cubicBezTo>
                                      <a:pt x="1884" y="293"/>
                                      <a:pt x="1888" y="289"/>
                                      <a:pt x="1892" y="287"/>
                                    </a:cubicBezTo>
                                    <a:cubicBezTo>
                                      <a:pt x="1897" y="284"/>
                                      <a:pt x="1902" y="282"/>
                                      <a:pt x="1908" y="282"/>
                                    </a:cubicBezTo>
                                    <a:cubicBezTo>
                                      <a:pt x="1913" y="282"/>
                                      <a:pt x="1918" y="284"/>
                                      <a:pt x="1923" y="287"/>
                                    </a:cubicBezTo>
                                    <a:cubicBezTo>
                                      <a:pt x="1927" y="289"/>
                                      <a:pt x="1931" y="293"/>
                                      <a:pt x="1934" y="297"/>
                                    </a:cubicBezTo>
                                    <a:cubicBezTo>
                                      <a:pt x="1936" y="302"/>
                                      <a:pt x="1938" y="307"/>
                                      <a:pt x="1938" y="312"/>
                                    </a:cubicBezTo>
                                    <a:cubicBezTo>
                                      <a:pt x="1938" y="318"/>
                                      <a:pt x="1936" y="323"/>
                                      <a:pt x="1934" y="32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AFA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c:wp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a14="http://schemas.microsoft.com/office/drawing/2010/main">
                <w:pict w14:anchorId="104984AE">
                  <v:group id="JE2504241012JU Plaatjes p4.emf(JU-LOCK)" style="position:absolute;margin-left:0;margin-top:0;width:595.3pt;height:841.9pt;z-index:-251652096;mso-position-horizontal-relative:page;mso-position-vertical-relative:page" coordsize="75603,106921" o:spid="_x0000_s1026" editas="canvas" w14:anchorId="0827081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">
                    <v:shapetype id="_x0000_t75" coordsize="21600,21600" filled="f" stroked="f" o:spt="75" o:preferrelative="t" path="m@4@5l@4@11@9@11@9@5xe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gradientshapeok="t" o:connecttype="rect" o:extrusionok="f"/>
                      <o:lock v:ext="edit" aspectratio="t"/>
                    </v:shapetype>
                    <v:shape id="_x0000_s1027" style="position:absolute;width:75603;height:106921;visibility:visible;mso-wrap-style:square" type="#_x0000_t75">
                      <v:fill o:detectmouseclick="t"/>
                      <v:path o:connecttype="none"/>
                    </v:shape>
                    <v:rect id="Rectangle 20" style="position:absolute;left:6;width:75603;height:106921;visibility:visible;mso-wrap-style:square;v-text-anchor:top" o:spid="_x0000_s1028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">
                      <v:fill type="frame" o:title="" recolor="t" rotate="t" r:id="rId13"/>
                    </v:rect>
                    <v:shape id="Freeform 21" style="position:absolute;left:6;width:56991;height:52920;visibility:visible;mso-wrap-style:square;v-text-anchor:top" coordsize="17951,16668" o:spid="_x0000_s1029" fillcolor="#66e09f" stroked="f" path="m17318,5262c14279,,14279,,14279,v-224,,-224,,-224,c17150,5366,17150,5366,17150,5366v717,1240,310,2486,-258,3184c16350,9208,15568,9583,14741,9583v-310,,-620,-52,-923,-155c12881,9112,12881,9112,12881,9112,10698,5333,10698,5333,10698,5333v-691,-1195,-439,-2725,601,-3636c11306,1697,11306,1697,11306,1697,13234,,13234,,13234,v-285,,-285,,-285,c11170,1562,11170,1562,11170,1562v-1105,968,-1376,2596,-640,3868c12597,9008,12597,9008,12597,9008,9613,7994,9613,7994,9613,7994,9297,7884,8968,7833,8632,7833v-1105,,-2138,587,-2687,1543c3878,12961,3878,12961,3878,12961,3258,9874,3258,9874,3258,9874,2968,8433,1695,7387,223,7387,,7387,,7387,,7387v,181,,181,,181c229,7568,229,7568,229,7568v1382,,2577,982,2849,2338c3723,13142,3723,13142,3723,13142,,13142,,13142,,13142v,187,,187,,187c3743,13329,3743,13329,3743,13329v187,930,187,930,187,930c4175,15492,5138,16422,6384,16629v168,26,336,39,504,39c6907,16661,6907,16661,6907,16661v1072,,2035,-562,2577,-1498c12868,9299,12868,9299,12868,9299v898,303,898,303,898,303c14082,9712,14412,9764,14741,9764v885,,1725,-407,2299,-1105c17841,7684,17951,6354,17318,5262xm9303,15072v-516,898,-1395,1408,-2422,1408c6720,16480,6565,16468,6416,16442,5532,16293,4395,15628,4117,14220v-193,-969,-193,-969,-193,-969c6106,9473,6106,9473,6106,9473,6623,8575,7585,8020,8625,8020v7,-6,7,-6,7,-6c8948,8014,9258,8065,9562,8168v3119,1060,3119,1060,3119,1060l9303,1507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">
                      <v:path arrowok="t" o:connecttype="custom" o:connectlocs="5498159,1670685;4533330,0;4462214,0;5444822,1703705;5362911,2714625;4680007,3042603;4386971,2993390;4089490,2893060;3396426,1693228;3587233,538798;3589455,538798;4201561,0;4111078,0;3546277,495935;3343089,1724025;3999325,2860040;3051957,2538095;2740507,2486978;1887432,2976880;1231196,4115118;1034357,3134995;70799,2345373;0,2345373;0,2402840;72703,2402840;977211,3145155;1181987,4172585;0,4172585;0,4231958;1188336,4231958;1247705,4527233;2026807,5279708;2186818,5292090;2192850,5289868;3011002,4814253;4085362,2952433;4370462,3048635;4680007,3100070;5409899,2749233;5498159,1670685;2953538,4785360;2184596,5232400;2036967,5220335;1307075,4514850;1245801,4207193;1938547,3007678;2738285,2546350;2740507,2544445;3035766,2593340;4025993,2929890;2953538,4785360" o:connectangles="0,0,0,0,0,0,0,0,0,0,0,0,0,0,0,0,0,0,0,0,0,0,0,0,0,0,0,0,0,0,0,0,0,0,0,0,0,0,0,0,0,0,0,0,0,0,0,0,0,0,0"/>
                      <o:lock v:ext="edit" verticies="t"/>
                    </v:shape>
                    <v:shape id="Freeform 22" style="position:absolute;left:61353;top:99402;width:9716;height:2991;visibility:visible;mso-wrap-style:square;v-text-anchor:top" coordsize="3058,942" o:spid="_x0000_s1030" fillcolor="#fafafa" stroked="f" path="m642,354c629,339,613,328,593,320v-19,-8,-41,-12,-66,-12c497,308,470,315,446,329v-24,15,-43,34,-58,59c374,413,367,442,367,474v,32,7,59,21,85c402,584,421,604,445,619v25,15,54,22,87,22c554,641,574,638,593,631v18,-6,34,-15,47,-27c654,592,663,579,670,563,605,532,605,532,605,532v-7,12,-16,21,-28,28c565,567,550,571,533,571v-16,,-32,-4,-45,-12c475,551,465,540,458,525v-4,-8,-6,-17,-7,-27c680,498,680,498,680,498v1,-5,2,-10,2,-16c683,476,683,470,683,464v,-21,-3,-42,-10,-60c666,385,655,368,642,354xm453,436v1,-5,3,-11,5,-16c464,405,473,393,485,385v12,-8,26,-12,42,-12c543,373,557,377,569,385v11,8,20,19,25,33c596,424,597,430,597,436r-144,xm1671,381v-7,6,-11,13,-11,22c1660,408,1661,413,1664,417v3,4,8,7,13,10c1683,430,1689,432,1697,435v51,15,51,15,51,15c1775,458,1795,470,1809,485v14,16,21,36,21,58c1830,563,1825,580,1815,595v-11,14,-25,26,-43,34c1754,637,1733,641,1708,641v-34,,-64,-8,-90,-24c1593,600,1575,578,1566,550v60,-28,60,-28,60,-28c1634,539,1645,553,1660,563v14,10,30,16,48,16c1722,579,1732,576,1740,570v8,-6,12,-14,12,-24c1752,540,1750,536,1747,532v-3,-4,-7,-7,-12,-10c1729,519,1723,517,1716,515v-53,-15,-53,-15,-53,-15c1636,492,1616,480,1602,464v-14,-16,-21,-36,-21,-58c1581,386,1586,369,1597,355v10,-15,24,-27,42,-35c1657,312,1677,308,1700,308v31,,58,7,81,22c1804,344,1821,364,1831,391v-61,28,-61,28,-61,28c1765,405,1756,394,1743,386v-12,-9,-26,-13,-43,-13c1688,373,1678,376,1671,381xm1020,315v81,,81,,81,c1101,634,1101,634,1101,634v-81,,-81,,-81,l1020,315xm763,315v182,,182,,182,c945,386,945,386,945,386v-102,,-102,,-102,c843,634,843,634,843,634v-80,,-80,,-80,l763,315xm1019,175v82,,82,,82,c1101,259,1101,259,1101,259v-82,,-82,,-82,l1019,175xm95,426v-8,14,-11,31,-11,49c84,493,87,509,95,523v7,14,17,25,30,33c138,564,152,568,168,568v18,,34,-5,47,-14c229,544,239,531,244,515v71,31,71,31,71,31c309,564,298,581,284,595v-14,15,-31,26,-51,34c213,637,192,641,168,641v-32,,-61,-7,-86,-22c57,605,37,585,22,560,7,534,,506,,474,,442,7,414,22,389,36,363,56,344,82,329v25,-14,54,-21,86,-21c191,308,213,312,232,320v20,8,37,19,51,33c298,367,308,384,315,404v-71,30,-71,30,-71,30c239,418,229,405,215,396,201,386,186,381,168,381v-16,,-30,4,-43,12c112,401,102,412,95,426xm1431,329v-25,-14,-54,-21,-85,-21c1314,308,1286,315,1260,329v-26,15,-47,34,-62,59c1183,413,1176,442,1176,475v,32,7,60,23,85c1214,585,1234,605,1260,620v26,14,54,21,86,21c1377,641,1405,634,1431,620v26,-15,46,-35,61,-60c1508,535,1515,507,1515,475v,-32,-7,-62,-23,-87c1477,363,1457,344,1431,329xm1420,523v-7,14,-17,25,-30,33c1377,564,1362,568,1346,568v-17,,-32,-4,-45,-12c1288,548,1278,537,1270,523v-7,-14,-11,-30,-11,-48c1259,457,1263,440,1270,426v8,-14,18,-25,31,-33c1314,385,1329,381,1346,381v16,,31,4,44,12c1403,401,1413,412,1420,426v8,14,11,30,11,49c1431,493,1428,509,1420,523xm3030,519c2932,348,2932,348,2932,348v3,-3,3,-3,3,-3c2977,309,2991,252,2971,201v-19,-51,-67,-84,-122,-84c2652,117,2652,117,2652,117v-1,-5,-1,-5,-1,-5c2641,58,2599,17,2545,8,2491,,2438,24,2410,72v-98,171,-98,171,-98,171c2307,241,2307,241,2307,241v-52,-18,-108,-2,-142,41c2130,324,2125,382,2152,430v99,170,99,170,99,170c2247,604,2247,604,2247,604v-41,36,-55,92,-36,144c2230,799,2278,832,2333,832v197,,197,,197,c2531,837,2531,837,2531,837v11,54,53,94,107,103c2645,941,2652,942,2660,942v46,,88,-24,112,-65c2871,706,2871,706,2871,706v4,2,4,2,4,2c2889,713,2904,715,2918,715v38,,75,-17,100,-48c3053,625,3058,567,3030,519xm2849,186v,,,,,c2880,186,2899,207,2906,226v7,19,7,46,-17,67c2874,306,2874,306,2874,306v-132,,-132,,-132,c2712,306,2686,284,2680,255v-14,-69,-14,-69,-14,-69l2849,186xm2471,107v,,,,,c2486,80,2513,74,2533,77v20,4,44,18,50,48c2587,145,2587,145,2587,145v-66,114,-66,114,-66,114c2506,286,2474,298,2445,288v-66,-22,-66,-22,-66,-22l2471,107xm2213,395v-16,-27,-7,-53,6,-69c2228,314,2245,304,2265,304v6,,13,1,20,3c2304,314,2304,314,2304,314v66,114,66,114,66,114c2385,454,2380,488,2357,508v-52,45,-52,45,-52,45l2213,395xm2333,762v-31,,-49,-20,-56,-39c2269,704,2270,677,2293,656v16,-13,16,-13,16,-13c2440,643,2440,643,2440,643v31,,57,21,63,51c2516,762,2516,762,2516,762v-183,,-183,,-183,xm2571,680c2559,618,2504,573,2440,573v-51,,-51,,-51,c2403,560,2403,560,2403,560v48,-42,59,-112,28,-167c2405,348,2405,348,2405,348v18,6,18,6,18,6c2437,359,2451,361,2466,361v46,,91,-24,116,-67c2607,250,2607,250,2607,250v4,18,4,18,4,18c2624,331,2679,376,2742,376v52,,52,,52,c2780,389,2780,389,2780,389v-48,42,-60,112,-28,167c2778,601,2778,601,2778,601v-18,-7,-18,-7,-18,-7c2699,574,2633,599,2601,654v-26,45,-26,45,-26,45l2571,680xm2712,842v,,,,,c2696,868,2669,874,2649,871v-20,-3,-43,-17,-49,-48c2596,803,2596,803,2596,803v66,-114,66,-114,66,-114c2677,663,2708,651,2737,661v66,22,66,22,66,22l2712,842xm2964,623v-13,15,-37,29,-66,19c2878,635,2878,635,2878,635,2813,521,2813,521,2813,521v-16,-26,-10,-60,13,-80c2878,395,2878,395,2878,395v92,159,92,159,92,159c2985,581,2977,607,2964,623xm1921,312v2,-7,2,-7,2,-7c1923,301,1922,298,1919,296v-2,-2,-6,-3,-10,-3c1894,293,1894,293,1894,293v,39,,39,,39c1902,332,1902,332,1902,332v,-14,,-14,,-14c1909,318,1909,318,1909,318v8,14,8,14,8,14c1925,332,1925,332,1925,332v-9,-16,-9,-16,-9,-16l1921,312xm1914,309v-5,2,-5,2,-5,2c1902,311,1902,311,1902,311v,-12,,-12,,-12c1909,299,1909,299,1909,299v5,2,5,2,5,2c1916,305,1916,305,1916,305r-2,4xm1934,286v-3,-3,-7,-6,-12,-8c1918,276,1913,275,1908,275v-7,,-13,2,-19,5c1883,283,1879,288,1875,294v-3,5,-5,12,-5,19c1870,319,1872,326,1875,331v4,6,8,11,14,14c1895,348,1901,350,1908,350v7,,13,-2,19,-5c1932,342,1937,337,1940,331v4,-5,5,-12,5,-18c1945,307,1944,302,1942,298v-2,-5,-4,-9,-8,-12xm1934,328v-3,4,-7,8,-11,11c1918,341,1913,343,1908,343v-6,,-11,-2,-16,-5c1888,336,1884,332,1882,328v-3,-5,-4,-10,-4,-16c1878,307,1879,302,1882,297v2,-4,6,-8,10,-10c1897,284,1902,282,1908,282v5,,10,2,15,5c1927,289,1931,293,1934,297v2,5,4,10,4,15c1938,318,1936,323,1934,32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">
                      <v:path arrowok="t" o:connecttype="custom" o:connectlocs="123271,123190;188401,200343;169338,181293;216677,153035;145510,133350;189671,138430;532796,135573;576639,188913;516593,165735;555035,168910;502296,128905;581723,124143;324062,100013;242411,100013;242411,201295;323744,82233;39713,176530;90229,188913;0,150495;89911,112078;39713,124778;380614,123190;454640,196850;451145,166053;399994,150813;451145,135255;932472,109538;808566,2540;683707,136525;803800,264160;912139,224155;905149,59055;871154,97155;785056,33973;776795,91440;719608,96520;732316,175578;733587,204153;816826,215900;764087,110490;829535,85090;882592,190818;861623,267335;845738,218758;920717,203835;943592,175895;606504,93028;606504,100965;608092,98108;608092,95568;606186,87313;600150,109538;616988,94615;601103,107315;606186,89535" o:connectangles="0,0,0,0,0,0,0,0,0,0,0,0,0,0,0,0,0,0,0,0,0,0,0,0,0,0,0,0,0,0,0,0,0,0,0,0,0,0,0,0,0,0,0,0,0,0,0,0,0,0,0,0,0,0,0"/>
                      <o:lock v:ext="edit" verticies="t"/>
                    </v:shape>
                    <w10:wrap anchorx="page" anchory="page"/>
                  </v:group>
                </w:pict>
              </mc:Fallback>
            </mc:AlternateContent>
          </w:r>
          <w:r>
            <w:t xml:space="preserve"> </w:t>
          </w:r>
        </w:p>
      </w:sdtContent>
    </w:sdt>
    <w:sectPr w:rsidR="00C75EC7" w:rsidRPr="00C75EC7" w:rsidSect="009438B0">
      <w:pgSz w:w="11906" w:h="16838" w:code="9"/>
      <w:pgMar w:top="1219" w:right="1134" w:bottom="992" w:left="1134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CFAE920" w14:textId="77777777" w:rsidR="009C04E3" w:rsidRDefault="009C04E3" w:rsidP="007910B2">
      <w:pPr>
        <w:spacing w:line="240" w:lineRule="auto"/>
      </w:pPr>
      <w:r>
        <w:separator/>
      </w:r>
    </w:p>
  </w:endnote>
  <w:endnote w:type="continuationSeparator" w:id="0">
    <w:p w14:paraId="4D51E1E1" w14:textId="77777777" w:rsidR="009C04E3" w:rsidRDefault="009C04E3" w:rsidP="007910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Aptos Light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207C7F1" w14:textId="77777777" w:rsidR="009C04E3" w:rsidRDefault="009C04E3" w:rsidP="007910B2">
      <w:pPr>
        <w:spacing w:line="240" w:lineRule="auto"/>
      </w:pPr>
      <w:r>
        <w:separator/>
      </w:r>
    </w:p>
  </w:footnote>
  <w:footnote w:type="continuationSeparator" w:id="0">
    <w:p w14:paraId="2D03859E" w14:textId="77777777" w:rsidR="009C04E3" w:rsidRDefault="009C04E3" w:rsidP="007910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pPr w:vertAnchor="page" w:horzAnchor="page" w:tblpX="639" w:tblpY="740"/>
      <w:tblW w:w="1054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598"/>
      <w:gridCol w:w="6947"/>
    </w:tblGrid>
    <w:tr w:rsidR="00D0079F" w:rsidRPr="006A4DE4" w14:paraId="6ECEFD08" w14:textId="77777777" w:rsidTr="0021401C">
      <w:trPr>
        <w:trHeight w:hRule="exact" w:val="180"/>
      </w:trPr>
      <w:tc>
        <w:tcPr>
          <w:tcW w:w="3598" w:type="dxa"/>
        </w:tcPr>
        <w:p w14:paraId="106039BA" w14:textId="65E8EFC8" w:rsidR="00D0079F" w:rsidRPr="004F52FD" w:rsidRDefault="00000000" w:rsidP="008E3453">
          <w:pPr>
            <w:pStyle w:val="KoptekstlinksCerios"/>
          </w:pPr>
          <w:sdt>
            <w:sdtPr>
              <w:tag w:val="Documentnaam"/>
              <w:id w:val="-1858651890"/>
              <w:placeholder>
                <w:docPart w:val="C8549CDBF4D04C95ADF3684B13F72EB6"/>
              </w:placeholder>
              <w:dataBinding w:prefixMappings="xmlns:ns0='http://www.joulesunlimited.com/ccmappings' " w:xpath="/ns0:ju[1]/ns0:Documentnaam[1]" w:storeItemID="{9B0D7B3C-9D2C-43BA-9813-1BA212848944}"/>
              <w:text w:multiLine="1"/>
            </w:sdtPr>
            <w:sdtContent>
              <w:r w:rsidR="00E95CCE">
                <w:t>GIT Fundamentals training</w:t>
              </w:r>
            </w:sdtContent>
          </w:sdt>
        </w:p>
      </w:tc>
      <w:tc>
        <w:tcPr>
          <w:tcW w:w="6947" w:type="dxa"/>
        </w:tcPr>
        <w:p w14:paraId="56935FCC" w14:textId="47325B3E" w:rsidR="00D0079F" w:rsidRPr="006A4DE4" w:rsidRDefault="00D0079F" w:rsidP="008E3453">
          <w:pPr>
            <w:pStyle w:val="KoptekstrechtsCerios"/>
          </w:pPr>
          <w:r>
            <w:fldChar w:fldCharType="begin"/>
          </w:r>
          <w:r>
            <w:instrText xml:space="preserve"> STYLEREF "1"</w:instrText>
          </w:r>
          <w:r>
            <w:fldChar w:fldCharType="separate"/>
          </w:r>
          <w:r w:rsidR="00315D95">
            <w:rPr>
              <w:b/>
              <w:bCs/>
              <w:noProof/>
            </w:rPr>
            <w:t>Fout! Geen tekst met de opgegeven stijl in het document.</w:t>
          </w:r>
          <w:r>
            <w:fldChar w:fldCharType="end"/>
          </w:r>
        </w:p>
      </w:tc>
    </w:tr>
  </w:tbl>
  <w:p w14:paraId="15CE19A4" w14:textId="77777777" w:rsidR="00D0079F" w:rsidRDefault="00BD0BB8">
    <w:pPr>
      <w:pStyle w:val="Koptekst"/>
    </w:pPr>
    <w:r>
      <w:rPr>
        <w:noProof/>
      </w:rPr>
      <mc:AlternateContent>
        <mc:Choice Requires="wpc">
          <w:drawing>
            <wp:anchor distT="0" distB="0" distL="114300" distR="114300" simplePos="0" relativeHeight="251663360" behindDoc="1" locked="0" layoutInCell="1" allowOverlap="1" wp14:anchorId="1394282E" wp14:editId="35D622A9">
              <wp:simplePos x="0" y="0"/>
              <wp:positionH relativeFrom="page">
                <wp:posOffset>0</wp:posOffset>
              </wp:positionH>
              <wp:positionV relativeFrom="page">
                <wp:align>bottom</wp:align>
              </wp:positionV>
              <wp:extent cx="7560310" cy="832485"/>
              <wp:effectExtent l="0" t="0" r="0" b="0"/>
              <wp:wrapNone/>
              <wp:docPr id="1488439532" name="JE2504241006JU Plaatjes p2.emf(JU-LOCK)"/>
              <wp:cNvGraphicFramePr>
                <a:graphicFrameLocks xmlns:a="http://schemas.openxmlformats.org/drawingml/2006/main" noSelect="1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s:wsp>
                      <wps:cNvPr id="1488439530" name="Rectangle 11"/>
                      <wps:cNvSpPr>
                        <a:spLocks noChangeArrowheads="1"/>
                      </wps:cNvSpPr>
                      <wps:spPr bwMode="auto">
                        <a:xfrm>
                          <a:off x="872490" y="372745"/>
                          <a:ext cx="5815965" cy="7620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88439531" name="Freeform 12"/>
                      <wps:cNvSpPr>
                        <a:spLocks noEditPoints="1"/>
                      </wps:cNvSpPr>
                      <wps:spPr bwMode="auto">
                        <a:xfrm>
                          <a:off x="370205" y="274955"/>
                          <a:ext cx="201930" cy="204470"/>
                        </a:xfrm>
                        <a:custGeom>
                          <a:avLst/>
                          <a:gdLst>
                            <a:gd name="T0" fmla="*/ 528 w 637"/>
                            <a:gd name="T1" fmla="*/ 438 h 643"/>
                            <a:gd name="T2" fmla="*/ 470 w 637"/>
                            <a:gd name="T3" fmla="*/ 356 h 643"/>
                            <a:gd name="T4" fmla="*/ 514 w 637"/>
                            <a:gd name="T5" fmla="*/ 270 h 643"/>
                            <a:gd name="T6" fmla="*/ 573 w 637"/>
                            <a:gd name="T7" fmla="*/ 425 h 643"/>
                            <a:gd name="T8" fmla="*/ 358 w 637"/>
                            <a:gd name="T9" fmla="*/ 595 h 643"/>
                            <a:gd name="T10" fmla="*/ 322 w 637"/>
                            <a:gd name="T11" fmla="*/ 549 h 643"/>
                            <a:gd name="T12" fmla="*/ 418 w 637"/>
                            <a:gd name="T13" fmla="*/ 451 h 643"/>
                            <a:gd name="T14" fmla="*/ 401 w 637"/>
                            <a:gd name="T15" fmla="*/ 575 h 643"/>
                            <a:gd name="T16" fmla="*/ 216 w 637"/>
                            <a:gd name="T17" fmla="*/ 391 h 643"/>
                            <a:gd name="T18" fmla="*/ 190 w 637"/>
                            <a:gd name="T19" fmla="*/ 383 h 643"/>
                            <a:gd name="T20" fmla="*/ 191 w 637"/>
                            <a:gd name="T21" fmla="*/ 238 h 643"/>
                            <a:gd name="T22" fmla="*/ 233 w 637"/>
                            <a:gd name="T23" fmla="*/ 247 h 643"/>
                            <a:gd name="T24" fmla="*/ 330 w 637"/>
                            <a:gd name="T25" fmla="*/ 171 h 643"/>
                            <a:gd name="T26" fmla="*/ 422 w 637"/>
                            <a:gd name="T27" fmla="*/ 257 h 643"/>
                            <a:gd name="T28" fmla="*/ 447 w 637"/>
                            <a:gd name="T29" fmla="*/ 266 h 643"/>
                            <a:gd name="T30" fmla="*/ 446 w 637"/>
                            <a:gd name="T31" fmla="*/ 410 h 643"/>
                            <a:gd name="T32" fmla="*/ 325 w 637"/>
                            <a:gd name="T33" fmla="*/ 447 h 643"/>
                            <a:gd name="T34" fmla="*/ 305 w 637"/>
                            <a:gd name="T35" fmla="*/ 465 h 643"/>
                            <a:gd name="T36" fmla="*/ 104 w 637"/>
                            <a:gd name="T37" fmla="*/ 494 h 643"/>
                            <a:gd name="T38" fmla="*/ 126 w 637"/>
                            <a:gd name="T39" fmla="*/ 439 h 643"/>
                            <a:gd name="T40" fmla="*/ 258 w 637"/>
                            <a:gd name="T41" fmla="*/ 474 h 643"/>
                            <a:gd name="T42" fmla="*/ 143 w 637"/>
                            <a:gd name="T43" fmla="*/ 520 h 643"/>
                            <a:gd name="T44" fmla="*/ 60 w 637"/>
                            <a:gd name="T45" fmla="*/ 270 h 643"/>
                            <a:gd name="T46" fmla="*/ 96 w 637"/>
                            <a:gd name="T47" fmla="*/ 208 h 643"/>
                            <a:gd name="T48" fmla="*/ 123 w 637"/>
                            <a:gd name="T49" fmla="*/ 214 h 643"/>
                            <a:gd name="T50" fmla="*/ 159 w 637"/>
                            <a:gd name="T51" fmla="*/ 347 h 643"/>
                            <a:gd name="T52" fmla="*/ 60 w 637"/>
                            <a:gd name="T53" fmla="*/ 270 h 643"/>
                            <a:gd name="T54" fmla="*/ 279 w 637"/>
                            <a:gd name="T55" fmla="*/ 53 h 643"/>
                            <a:gd name="T56" fmla="*/ 316 w 637"/>
                            <a:gd name="T57" fmla="*/ 100 h 643"/>
                            <a:gd name="T58" fmla="*/ 219 w 637"/>
                            <a:gd name="T59" fmla="*/ 197 h 643"/>
                            <a:gd name="T60" fmla="*/ 237 w 637"/>
                            <a:gd name="T61" fmla="*/ 73 h 643"/>
                            <a:gd name="T62" fmla="*/ 533 w 637"/>
                            <a:gd name="T63" fmla="*/ 154 h 643"/>
                            <a:gd name="T64" fmla="*/ 512 w 637"/>
                            <a:gd name="T65" fmla="*/ 209 h 643"/>
                            <a:gd name="T66" fmla="*/ 379 w 637"/>
                            <a:gd name="T67" fmla="*/ 174 h 643"/>
                            <a:gd name="T68" fmla="*/ 495 w 637"/>
                            <a:gd name="T69" fmla="*/ 128 h 643"/>
                            <a:gd name="T70" fmla="*/ 553 w 637"/>
                            <a:gd name="T71" fmla="*/ 236 h 643"/>
                            <a:gd name="T72" fmla="*/ 495 w 637"/>
                            <a:gd name="T73" fmla="*/ 80 h 643"/>
                            <a:gd name="T74" fmla="*/ 360 w 637"/>
                            <a:gd name="T75" fmla="*/ 77 h 643"/>
                            <a:gd name="T76" fmla="*/ 195 w 637"/>
                            <a:gd name="T77" fmla="*/ 50 h 643"/>
                            <a:gd name="T78" fmla="*/ 125 w 637"/>
                            <a:gd name="T79" fmla="*/ 165 h 643"/>
                            <a:gd name="T80" fmla="*/ 19 w 637"/>
                            <a:gd name="T81" fmla="*/ 294 h 643"/>
                            <a:gd name="T82" fmla="*/ 84 w 637"/>
                            <a:gd name="T83" fmla="*/ 412 h 643"/>
                            <a:gd name="T84" fmla="*/ 143 w 637"/>
                            <a:gd name="T85" fmla="*/ 568 h 643"/>
                            <a:gd name="T86" fmla="*/ 278 w 637"/>
                            <a:gd name="T87" fmla="*/ 572 h 643"/>
                            <a:gd name="T88" fmla="*/ 365 w 637"/>
                            <a:gd name="T89" fmla="*/ 643 h 643"/>
                            <a:gd name="T90" fmla="*/ 509 w 637"/>
                            <a:gd name="T91" fmla="*/ 482 h 643"/>
                            <a:gd name="T92" fmla="*/ 541 w 637"/>
                            <a:gd name="T93" fmla="*/ 488 h 643"/>
                            <a:gd name="T94" fmla="*/ 618 w 637"/>
                            <a:gd name="T95" fmla="*/ 355 h 6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637" h="643">
                              <a:moveTo>
                                <a:pt x="573" y="425"/>
                              </a:moveTo>
                              <a:cubicBezTo>
                                <a:pt x="564" y="436"/>
                                <a:pt x="548" y="445"/>
                                <a:pt x="528" y="438"/>
                              </a:cubicBezTo>
                              <a:cubicBezTo>
                                <a:pt x="515" y="434"/>
                                <a:pt x="515" y="434"/>
                                <a:pt x="515" y="434"/>
                              </a:cubicBezTo>
                              <a:cubicBezTo>
                                <a:pt x="470" y="356"/>
                                <a:pt x="470" y="356"/>
                                <a:pt x="470" y="356"/>
                              </a:cubicBezTo>
                              <a:cubicBezTo>
                                <a:pt x="459" y="338"/>
                                <a:pt x="463" y="315"/>
                                <a:pt x="479" y="302"/>
                              </a:cubicBezTo>
                              <a:cubicBezTo>
                                <a:pt x="514" y="270"/>
                                <a:pt x="514" y="270"/>
                                <a:pt x="514" y="270"/>
                              </a:cubicBezTo>
                              <a:cubicBezTo>
                                <a:pt x="577" y="378"/>
                                <a:pt x="577" y="378"/>
                                <a:pt x="577" y="378"/>
                              </a:cubicBezTo>
                              <a:cubicBezTo>
                                <a:pt x="587" y="397"/>
                                <a:pt x="582" y="415"/>
                                <a:pt x="573" y="425"/>
                              </a:cubicBezTo>
                              <a:moveTo>
                                <a:pt x="401" y="575"/>
                              </a:moveTo>
                              <a:cubicBezTo>
                                <a:pt x="390" y="593"/>
                                <a:pt x="372" y="597"/>
                                <a:pt x="358" y="595"/>
                              </a:cubicBezTo>
                              <a:cubicBezTo>
                                <a:pt x="345" y="593"/>
                                <a:pt x="328" y="583"/>
                                <a:pt x="324" y="562"/>
                              </a:cubicBezTo>
                              <a:cubicBezTo>
                                <a:pt x="322" y="549"/>
                                <a:pt x="322" y="549"/>
                                <a:pt x="322" y="549"/>
                              </a:cubicBezTo>
                              <a:cubicBezTo>
                                <a:pt x="367" y="471"/>
                                <a:pt x="367" y="471"/>
                                <a:pt x="367" y="471"/>
                              </a:cubicBezTo>
                              <a:cubicBezTo>
                                <a:pt x="377" y="453"/>
                                <a:pt x="399" y="445"/>
                                <a:pt x="418" y="451"/>
                              </a:cubicBezTo>
                              <a:cubicBezTo>
                                <a:pt x="463" y="467"/>
                                <a:pt x="463" y="467"/>
                                <a:pt x="463" y="467"/>
                              </a:cubicBezTo>
                              <a:cubicBezTo>
                                <a:pt x="401" y="575"/>
                                <a:pt x="401" y="575"/>
                                <a:pt x="401" y="575"/>
                              </a:cubicBezTo>
                              <a:close/>
                              <a:moveTo>
                                <a:pt x="305" y="465"/>
                              </a:moveTo>
                              <a:cubicBezTo>
                                <a:pt x="297" y="422"/>
                                <a:pt x="259" y="391"/>
                                <a:pt x="216" y="391"/>
                              </a:cubicBezTo>
                              <a:cubicBezTo>
                                <a:pt x="180" y="391"/>
                                <a:pt x="180" y="391"/>
                                <a:pt x="180" y="391"/>
                              </a:cubicBezTo>
                              <a:cubicBezTo>
                                <a:pt x="190" y="383"/>
                                <a:pt x="190" y="383"/>
                                <a:pt x="190" y="383"/>
                              </a:cubicBezTo>
                              <a:cubicBezTo>
                                <a:pt x="223" y="354"/>
                                <a:pt x="231" y="306"/>
                                <a:pt x="209" y="268"/>
                              </a:cubicBezTo>
                              <a:cubicBezTo>
                                <a:pt x="191" y="238"/>
                                <a:pt x="191" y="238"/>
                                <a:pt x="191" y="238"/>
                              </a:cubicBezTo>
                              <a:cubicBezTo>
                                <a:pt x="204" y="242"/>
                                <a:pt x="204" y="242"/>
                                <a:pt x="204" y="242"/>
                              </a:cubicBezTo>
                              <a:cubicBezTo>
                                <a:pt x="213" y="245"/>
                                <a:pt x="223" y="247"/>
                                <a:pt x="233" y="247"/>
                              </a:cubicBezTo>
                              <a:cubicBezTo>
                                <a:pt x="265" y="247"/>
                                <a:pt x="295" y="230"/>
                                <a:pt x="312" y="201"/>
                              </a:cubicBezTo>
                              <a:cubicBezTo>
                                <a:pt x="330" y="171"/>
                                <a:pt x="330" y="171"/>
                                <a:pt x="330" y="171"/>
                              </a:cubicBezTo>
                              <a:cubicBezTo>
                                <a:pt x="332" y="184"/>
                                <a:pt x="332" y="184"/>
                                <a:pt x="332" y="184"/>
                              </a:cubicBezTo>
                              <a:cubicBezTo>
                                <a:pt x="341" y="226"/>
                                <a:pt x="378" y="257"/>
                                <a:pt x="422" y="257"/>
                              </a:cubicBezTo>
                              <a:cubicBezTo>
                                <a:pt x="457" y="257"/>
                                <a:pt x="457" y="257"/>
                                <a:pt x="457" y="257"/>
                              </a:cubicBezTo>
                              <a:cubicBezTo>
                                <a:pt x="447" y="266"/>
                                <a:pt x="447" y="266"/>
                                <a:pt x="447" y="266"/>
                              </a:cubicBezTo>
                              <a:cubicBezTo>
                                <a:pt x="415" y="294"/>
                                <a:pt x="407" y="342"/>
                                <a:pt x="428" y="380"/>
                              </a:cubicBezTo>
                              <a:cubicBezTo>
                                <a:pt x="446" y="410"/>
                                <a:pt x="446" y="410"/>
                                <a:pt x="446" y="410"/>
                              </a:cubicBezTo>
                              <a:cubicBezTo>
                                <a:pt x="434" y="406"/>
                                <a:pt x="434" y="406"/>
                                <a:pt x="434" y="406"/>
                              </a:cubicBezTo>
                              <a:cubicBezTo>
                                <a:pt x="392" y="392"/>
                                <a:pt x="347" y="409"/>
                                <a:pt x="325" y="447"/>
                              </a:cubicBezTo>
                              <a:cubicBezTo>
                                <a:pt x="308" y="477"/>
                                <a:pt x="308" y="477"/>
                                <a:pt x="308" y="477"/>
                              </a:cubicBezTo>
                              <a:lnTo>
                                <a:pt x="305" y="465"/>
                              </a:lnTo>
                              <a:close/>
                              <a:moveTo>
                                <a:pt x="143" y="521"/>
                              </a:moveTo>
                              <a:cubicBezTo>
                                <a:pt x="121" y="521"/>
                                <a:pt x="109" y="507"/>
                                <a:pt x="104" y="494"/>
                              </a:cubicBezTo>
                              <a:cubicBezTo>
                                <a:pt x="99" y="481"/>
                                <a:pt x="99" y="462"/>
                                <a:pt x="115" y="448"/>
                              </a:cubicBezTo>
                              <a:cubicBezTo>
                                <a:pt x="126" y="439"/>
                                <a:pt x="126" y="439"/>
                                <a:pt x="126" y="439"/>
                              </a:cubicBezTo>
                              <a:cubicBezTo>
                                <a:pt x="216" y="439"/>
                                <a:pt x="216" y="439"/>
                                <a:pt x="216" y="439"/>
                              </a:cubicBezTo>
                              <a:cubicBezTo>
                                <a:pt x="236" y="439"/>
                                <a:pt x="254" y="454"/>
                                <a:pt x="258" y="474"/>
                              </a:cubicBezTo>
                              <a:cubicBezTo>
                                <a:pt x="268" y="520"/>
                                <a:pt x="268" y="520"/>
                                <a:pt x="268" y="520"/>
                              </a:cubicBezTo>
                              <a:cubicBezTo>
                                <a:pt x="143" y="520"/>
                                <a:pt x="143" y="520"/>
                                <a:pt x="143" y="520"/>
                              </a:cubicBezTo>
                              <a:lnTo>
                                <a:pt x="143" y="521"/>
                              </a:lnTo>
                              <a:close/>
                              <a:moveTo>
                                <a:pt x="60" y="270"/>
                              </a:moveTo>
                              <a:cubicBezTo>
                                <a:pt x="50" y="252"/>
                                <a:pt x="56" y="234"/>
                                <a:pt x="64" y="223"/>
                              </a:cubicBezTo>
                              <a:cubicBezTo>
                                <a:pt x="71" y="215"/>
                                <a:pt x="82" y="208"/>
                                <a:pt x="96" y="208"/>
                              </a:cubicBezTo>
                              <a:cubicBezTo>
                                <a:pt x="100" y="208"/>
                                <a:pt x="105" y="208"/>
                                <a:pt x="110" y="210"/>
                              </a:cubicBezTo>
                              <a:cubicBezTo>
                                <a:pt x="123" y="214"/>
                                <a:pt x="123" y="214"/>
                                <a:pt x="123" y="214"/>
                              </a:cubicBezTo>
                              <a:cubicBezTo>
                                <a:pt x="168" y="292"/>
                                <a:pt x="168" y="292"/>
                                <a:pt x="168" y="292"/>
                              </a:cubicBezTo>
                              <a:cubicBezTo>
                                <a:pt x="178" y="310"/>
                                <a:pt x="174" y="333"/>
                                <a:pt x="159" y="347"/>
                              </a:cubicBezTo>
                              <a:cubicBezTo>
                                <a:pt x="123" y="378"/>
                                <a:pt x="123" y="378"/>
                                <a:pt x="123" y="378"/>
                              </a:cubicBezTo>
                              <a:lnTo>
                                <a:pt x="60" y="270"/>
                              </a:lnTo>
                              <a:close/>
                              <a:moveTo>
                                <a:pt x="237" y="73"/>
                              </a:moveTo>
                              <a:cubicBezTo>
                                <a:pt x="247" y="55"/>
                                <a:pt x="265" y="51"/>
                                <a:pt x="279" y="53"/>
                              </a:cubicBezTo>
                              <a:cubicBezTo>
                                <a:pt x="293" y="56"/>
                                <a:pt x="309" y="65"/>
                                <a:pt x="313" y="86"/>
                              </a:cubicBezTo>
                              <a:cubicBezTo>
                                <a:pt x="316" y="100"/>
                                <a:pt x="316" y="100"/>
                                <a:pt x="316" y="100"/>
                              </a:cubicBezTo>
                              <a:cubicBezTo>
                                <a:pt x="271" y="177"/>
                                <a:pt x="271" y="177"/>
                                <a:pt x="271" y="177"/>
                              </a:cubicBezTo>
                              <a:cubicBezTo>
                                <a:pt x="260" y="195"/>
                                <a:pt x="239" y="204"/>
                                <a:pt x="219" y="197"/>
                              </a:cubicBezTo>
                              <a:cubicBezTo>
                                <a:pt x="174" y="182"/>
                                <a:pt x="174" y="182"/>
                                <a:pt x="174" y="182"/>
                              </a:cubicBezTo>
                              <a:lnTo>
                                <a:pt x="237" y="73"/>
                              </a:lnTo>
                              <a:close/>
                              <a:moveTo>
                                <a:pt x="495" y="128"/>
                              </a:moveTo>
                              <a:cubicBezTo>
                                <a:pt x="516" y="128"/>
                                <a:pt x="529" y="141"/>
                                <a:pt x="533" y="154"/>
                              </a:cubicBezTo>
                              <a:cubicBezTo>
                                <a:pt x="538" y="167"/>
                                <a:pt x="538" y="186"/>
                                <a:pt x="522" y="200"/>
                              </a:cubicBezTo>
                              <a:cubicBezTo>
                                <a:pt x="512" y="209"/>
                                <a:pt x="512" y="209"/>
                                <a:pt x="512" y="209"/>
                              </a:cubicBezTo>
                              <a:cubicBezTo>
                                <a:pt x="422" y="209"/>
                                <a:pt x="422" y="209"/>
                                <a:pt x="422" y="209"/>
                              </a:cubicBezTo>
                              <a:cubicBezTo>
                                <a:pt x="401" y="209"/>
                                <a:pt x="383" y="195"/>
                                <a:pt x="379" y="174"/>
                              </a:cubicBezTo>
                              <a:cubicBezTo>
                                <a:pt x="370" y="128"/>
                                <a:pt x="370" y="128"/>
                                <a:pt x="370" y="128"/>
                              </a:cubicBezTo>
                              <a:cubicBezTo>
                                <a:pt x="495" y="128"/>
                                <a:pt x="495" y="128"/>
                                <a:pt x="495" y="128"/>
                              </a:cubicBezTo>
                              <a:close/>
                              <a:moveTo>
                                <a:pt x="551" y="238"/>
                              </a:moveTo>
                              <a:cubicBezTo>
                                <a:pt x="553" y="236"/>
                                <a:pt x="553" y="236"/>
                                <a:pt x="553" y="236"/>
                              </a:cubicBezTo>
                              <a:cubicBezTo>
                                <a:pt x="582" y="211"/>
                                <a:pt x="591" y="173"/>
                                <a:pt x="578" y="138"/>
                              </a:cubicBezTo>
                              <a:cubicBezTo>
                                <a:pt x="565" y="103"/>
                                <a:pt x="532" y="80"/>
                                <a:pt x="495" y="80"/>
                              </a:cubicBezTo>
                              <a:cubicBezTo>
                                <a:pt x="360" y="80"/>
                                <a:pt x="360" y="80"/>
                                <a:pt x="360" y="80"/>
                              </a:cubicBezTo>
                              <a:cubicBezTo>
                                <a:pt x="360" y="77"/>
                                <a:pt x="360" y="77"/>
                                <a:pt x="360" y="77"/>
                              </a:cubicBezTo>
                              <a:cubicBezTo>
                                <a:pt x="352" y="40"/>
                                <a:pt x="324" y="12"/>
                                <a:pt x="287" y="6"/>
                              </a:cubicBezTo>
                              <a:cubicBezTo>
                                <a:pt x="250" y="0"/>
                                <a:pt x="214" y="17"/>
                                <a:pt x="195" y="50"/>
                              </a:cubicBezTo>
                              <a:cubicBezTo>
                                <a:pt x="128" y="166"/>
                                <a:pt x="128" y="166"/>
                                <a:pt x="128" y="166"/>
                              </a:cubicBezTo>
                              <a:cubicBezTo>
                                <a:pt x="125" y="165"/>
                                <a:pt x="125" y="165"/>
                                <a:pt x="125" y="165"/>
                              </a:cubicBezTo>
                              <a:cubicBezTo>
                                <a:pt x="89" y="153"/>
                                <a:pt x="51" y="164"/>
                                <a:pt x="27" y="193"/>
                              </a:cubicBezTo>
                              <a:cubicBezTo>
                                <a:pt x="4" y="222"/>
                                <a:pt x="0" y="261"/>
                                <a:pt x="19" y="294"/>
                              </a:cubicBezTo>
                              <a:cubicBezTo>
                                <a:pt x="86" y="410"/>
                                <a:pt x="86" y="410"/>
                                <a:pt x="86" y="410"/>
                              </a:cubicBezTo>
                              <a:cubicBezTo>
                                <a:pt x="84" y="412"/>
                                <a:pt x="84" y="412"/>
                                <a:pt x="84" y="412"/>
                              </a:cubicBezTo>
                              <a:cubicBezTo>
                                <a:pt x="56" y="437"/>
                                <a:pt x="46" y="476"/>
                                <a:pt x="59" y="511"/>
                              </a:cubicBezTo>
                              <a:cubicBezTo>
                                <a:pt x="72" y="546"/>
                                <a:pt x="105" y="568"/>
                                <a:pt x="143" y="568"/>
                              </a:cubicBezTo>
                              <a:cubicBezTo>
                                <a:pt x="277" y="568"/>
                                <a:pt x="277" y="568"/>
                                <a:pt x="277" y="568"/>
                              </a:cubicBezTo>
                              <a:cubicBezTo>
                                <a:pt x="278" y="572"/>
                                <a:pt x="278" y="572"/>
                                <a:pt x="278" y="572"/>
                              </a:cubicBezTo>
                              <a:cubicBezTo>
                                <a:pt x="285" y="608"/>
                                <a:pt x="314" y="636"/>
                                <a:pt x="350" y="642"/>
                              </a:cubicBezTo>
                              <a:cubicBezTo>
                                <a:pt x="355" y="643"/>
                                <a:pt x="360" y="643"/>
                                <a:pt x="365" y="643"/>
                              </a:cubicBezTo>
                              <a:cubicBezTo>
                                <a:pt x="397" y="643"/>
                                <a:pt x="426" y="627"/>
                                <a:pt x="442" y="599"/>
                              </a:cubicBezTo>
                              <a:cubicBezTo>
                                <a:pt x="509" y="482"/>
                                <a:pt x="509" y="482"/>
                                <a:pt x="509" y="482"/>
                              </a:cubicBezTo>
                              <a:cubicBezTo>
                                <a:pt x="512" y="484"/>
                                <a:pt x="512" y="484"/>
                                <a:pt x="512" y="484"/>
                              </a:cubicBezTo>
                              <a:cubicBezTo>
                                <a:pt x="522" y="487"/>
                                <a:pt x="532" y="488"/>
                                <a:pt x="541" y="488"/>
                              </a:cubicBezTo>
                              <a:cubicBezTo>
                                <a:pt x="568" y="488"/>
                                <a:pt x="593" y="477"/>
                                <a:pt x="610" y="456"/>
                              </a:cubicBezTo>
                              <a:cubicBezTo>
                                <a:pt x="634" y="427"/>
                                <a:pt x="637" y="387"/>
                                <a:pt x="618" y="355"/>
                              </a:cubicBezTo>
                              <a:lnTo>
                                <a:pt x="551" y="2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B4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 w14:anchorId="6553A542">
            <v:group id="JE2504241006JU Plaatjes p2.emf(JU-LOCK)" style="position:absolute;margin-left:0;margin-top:0;width:595.3pt;height:65.55pt;z-index:-251653120;mso-position-horizontal-relative:page;mso-position-vertical:bottom;mso-position-vertical-relative:page" coordsize="75603,8324" o:spid="_x0000_s1026" editas="canvas" w14:anchorId="3E29687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s1027" style="position:absolute;width:75603;height:8324;visibility:visible;mso-wrap-style:square" type="#_x0000_t75">
                <v:fill o:detectmouseclick="t"/>
                <v:path o:connecttype="none"/>
              </v:shape>
              <v:rect id="Rectangle 11" style="position:absolute;left:8724;top:3727;width:58160;height:76;visibility:visible;mso-wrap-style:square;v-text-anchor:top" o:spid="_x0000_s1028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">
                <v:fill type="frame" o:title="" recolor="t" rotate="t" r:id="rId2"/>
              </v:rect>
              <v:shape id="Freeform 12" style="position:absolute;left:3702;top:2749;width:2019;height:2045;visibility:visible;mso-wrap-style:square;v-text-anchor:top" coordsize="637,643" o:spid="_x0000_s1029" fillcolor="#212b46" stroked="f" path="m573,425v-9,11,-25,20,-45,13c515,434,515,434,515,434,470,356,470,356,470,356v-11,-18,-7,-41,9,-54c514,270,514,270,514,270v63,108,63,108,63,108c587,397,582,415,573,425m401,575v-11,18,-29,22,-43,20c345,593,328,583,324,562v-2,-13,-2,-13,-2,-13c367,471,367,471,367,471v10,-18,32,-26,51,-20c463,467,463,467,463,467,401,575,401,575,401,575xm305,465v-8,-43,-46,-74,-89,-74c180,391,180,391,180,391v10,-8,10,-8,10,-8c223,354,231,306,209,268,191,238,191,238,191,238v13,4,13,4,13,4c213,245,223,247,233,247v32,,62,-17,79,-46c330,171,330,171,330,171v2,13,2,13,2,13c341,226,378,257,422,257v35,,35,,35,c447,266,447,266,447,266v-32,28,-40,76,-19,114c446,410,446,410,446,410v-12,-4,-12,-4,-12,-4c392,392,347,409,325,447v-17,30,-17,30,-17,30l305,465xm143,521v-22,,-34,-14,-39,-27c99,481,99,462,115,448v11,-9,11,-9,11,-9c216,439,216,439,216,439v20,,38,15,42,35c268,520,268,520,268,520v-125,,-125,,-125,l143,521xm60,270c50,252,56,234,64,223v7,-8,18,-15,32,-15c100,208,105,208,110,210v13,4,13,4,13,4c168,292,168,292,168,292v10,18,6,41,-9,55c123,378,123,378,123,378l60,270xm237,73c247,55,265,51,279,53v14,3,30,12,34,33c316,100,316,100,316,100v-45,77,-45,77,-45,77c260,195,239,204,219,197,174,182,174,182,174,182l237,73xm495,128v21,,34,13,38,26c538,167,538,186,522,200v-10,9,-10,9,-10,9c422,209,422,209,422,209v-21,,-39,-14,-43,-35c370,128,370,128,370,128v125,,125,,125,xm551,238v2,-2,2,-2,2,-2c582,211,591,173,578,138,565,103,532,80,495,80v-135,,-135,,-135,c360,77,360,77,360,77,352,40,324,12,287,6,250,,214,17,195,50,128,166,128,166,128,166v-3,-1,-3,-1,-3,-1c89,153,51,164,27,193,4,222,,261,19,294,86,410,86,410,86,410v-2,2,-2,2,-2,2c56,437,46,476,59,511v13,35,46,57,84,57c277,568,277,568,277,568v1,4,1,4,1,4c285,608,314,636,350,642v5,1,10,1,15,1c397,643,426,627,442,599,509,482,509,482,509,482v3,2,3,2,3,2c522,487,532,488,541,488v27,,52,-11,69,-32c634,427,637,387,618,355l551,2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">
                <v:path arrowok="t" o:connecttype="custom" o:connectlocs="167377,139281;148991,113206;162939,85858;181642,135147;113487,189206;102075,174579;132507,143415;127118,182846;68472,124336;60230,121792;60547,75683;73861,78544;104611,54377;133775,81724;141700,84586;141383,130377;103026,142143;96685,147867;32968,157089;39942,139599;81786,150729;45331,165357;19020,85858;30432,66143;38991,68051;50403,110344;19020,85858;88443,16854;100172,31799;69423,62645;75129,23214;168962,48971;162305,66461;120144,55331;156916,40703;175302,75047;156916,25440;114121,24486;61815,15900;39625,52469;6023,93490;26628,131013;45331,180620;88126,181892;115706,204470;161354,153273;171498,155181;195907,112888" o:connectangles="0,0,0,0,0,0,0,0,0,0,0,0,0,0,0,0,0,0,0,0,0,0,0,0,0,0,0,0,0,0,0,0,0,0,0,0,0,0,0,0,0,0,0,0,0,0,0,0"/>
                <o:lock v:ext="edit" verticies="t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pPr w:vertAnchor="page" w:horzAnchor="page" w:tblpX="639" w:tblpY="740"/>
      <w:tblW w:w="1054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598"/>
      <w:gridCol w:w="6947"/>
    </w:tblGrid>
    <w:tr w:rsidR="008D072E" w:rsidRPr="006A4DE4" w14:paraId="384562DD" w14:textId="77777777" w:rsidTr="00325844">
      <w:trPr>
        <w:trHeight w:hRule="exact" w:val="180"/>
      </w:trPr>
      <w:tc>
        <w:tcPr>
          <w:tcW w:w="3598" w:type="dxa"/>
        </w:tcPr>
        <w:p w14:paraId="6D3F6435" w14:textId="2486AFE9" w:rsidR="008D072E" w:rsidRPr="004F52FD" w:rsidRDefault="00000000" w:rsidP="00325844">
          <w:pPr>
            <w:pStyle w:val="KoptekstlinksCerios"/>
          </w:pPr>
          <w:sdt>
            <w:sdtPr>
              <w:tag w:val="Documentnaam"/>
              <w:id w:val="1568911755"/>
              <w:placeholder>
                <w:docPart w:val="679D0420F41D4CA2A083295891261626"/>
              </w:placeholder>
              <w:dataBinding w:prefixMappings="xmlns:ns0='http://www.joulesunlimited.com/ccmappings' " w:xpath="/ns0:ju[1]/ns0:Documentnaam[1]" w:storeItemID="{9B0D7B3C-9D2C-43BA-9813-1BA212848944}"/>
              <w:text w:multiLine="1"/>
            </w:sdtPr>
            <w:sdtContent>
              <w:r w:rsidR="00E95CCE">
                <w:t>GIT Fundamentals training</w:t>
              </w:r>
            </w:sdtContent>
          </w:sdt>
        </w:p>
      </w:tc>
      <w:tc>
        <w:tcPr>
          <w:tcW w:w="6947" w:type="dxa"/>
        </w:tcPr>
        <w:p w14:paraId="33F4253D" w14:textId="2F0763C1" w:rsidR="008D072E" w:rsidRPr="006A4DE4" w:rsidRDefault="008C786B" w:rsidP="00325844">
          <w:pPr>
            <w:pStyle w:val="KoptekstrechtsCerios"/>
          </w:pPr>
          <w:r>
            <w:fldChar w:fldCharType="begin"/>
          </w:r>
          <w:r>
            <w:instrText xml:space="preserve"> STYLEREF "1" </w:instrText>
          </w:r>
          <w:r>
            <w:fldChar w:fldCharType="separate"/>
          </w:r>
          <w:r w:rsidR="00AB1AC1">
            <w:rPr>
              <w:b/>
              <w:bCs/>
              <w:noProof/>
            </w:rPr>
            <w:t>Fout! Geen tekst met de opgegeven stijl in het document.</w:t>
          </w:r>
          <w:r>
            <w:rPr>
              <w:noProof/>
            </w:rPr>
            <w:fldChar w:fldCharType="end"/>
          </w:r>
        </w:p>
      </w:tc>
    </w:tr>
  </w:tbl>
  <w:p w14:paraId="58EE799F" w14:textId="77777777" w:rsidR="008D072E" w:rsidRDefault="008D072E">
    <w:pPr>
      <w:pStyle w:val="Koptekst"/>
    </w:pPr>
    <w:r>
      <w:rPr>
        <w:noProof/>
      </w:rPr>
      <mc:AlternateContent>
        <mc:Choice Requires="wpc">
          <w:drawing>
            <wp:anchor distT="0" distB="0" distL="114300" distR="114300" simplePos="0" relativeHeight="251665408" behindDoc="1" locked="0" layoutInCell="1" allowOverlap="1" wp14:anchorId="72FC7ED7" wp14:editId="5B9AE8F4">
              <wp:simplePos x="0" y="0"/>
              <wp:positionH relativeFrom="page">
                <wp:posOffset>0</wp:posOffset>
              </wp:positionH>
              <wp:positionV relativeFrom="page">
                <wp:align>bottom</wp:align>
              </wp:positionV>
              <wp:extent cx="7560310" cy="832485"/>
              <wp:effectExtent l="0" t="0" r="0" b="0"/>
              <wp:wrapNone/>
              <wp:docPr id="5" name="JE2504241006JU Plaatjes p2.emf(JU-LOCK)"/>
              <wp:cNvGraphicFramePr>
                <a:graphicFrameLocks xmlns:a="http://schemas.openxmlformats.org/drawingml/2006/main" noSelect="1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s:wsp>
                      <wps:cNvPr id="3" name="Rectangle 11"/>
                      <wps:cNvSpPr>
                        <a:spLocks noChangeArrowheads="1"/>
                      </wps:cNvSpPr>
                      <wps:spPr bwMode="auto">
                        <a:xfrm>
                          <a:off x="872490" y="372745"/>
                          <a:ext cx="5815965" cy="7620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Freeform 12"/>
                      <wps:cNvSpPr>
                        <a:spLocks noEditPoints="1"/>
                      </wps:cNvSpPr>
                      <wps:spPr bwMode="auto">
                        <a:xfrm>
                          <a:off x="370205" y="274955"/>
                          <a:ext cx="201930" cy="204470"/>
                        </a:xfrm>
                        <a:custGeom>
                          <a:avLst/>
                          <a:gdLst>
                            <a:gd name="T0" fmla="*/ 528 w 637"/>
                            <a:gd name="T1" fmla="*/ 438 h 643"/>
                            <a:gd name="T2" fmla="*/ 470 w 637"/>
                            <a:gd name="T3" fmla="*/ 356 h 643"/>
                            <a:gd name="T4" fmla="*/ 514 w 637"/>
                            <a:gd name="T5" fmla="*/ 270 h 643"/>
                            <a:gd name="T6" fmla="*/ 573 w 637"/>
                            <a:gd name="T7" fmla="*/ 425 h 643"/>
                            <a:gd name="T8" fmla="*/ 358 w 637"/>
                            <a:gd name="T9" fmla="*/ 595 h 643"/>
                            <a:gd name="T10" fmla="*/ 322 w 637"/>
                            <a:gd name="T11" fmla="*/ 549 h 643"/>
                            <a:gd name="T12" fmla="*/ 418 w 637"/>
                            <a:gd name="T13" fmla="*/ 451 h 643"/>
                            <a:gd name="T14" fmla="*/ 401 w 637"/>
                            <a:gd name="T15" fmla="*/ 575 h 643"/>
                            <a:gd name="T16" fmla="*/ 216 w 637"/>
                            <a:gd name="T17" fmla="*/ 391 h 643"/>
                            <a:gd name="T18" fmla="*/ 190 w 637"/>
                            <a:gd name="T19" fmla="*/ 383 h 643"/>
                            <a:gd name="T20" fmla="*/ 191 w 637"/>
                            <a:gd name="T21" fmla="*/ 238 h 643"/>
                            <a:gd name="T22" fmla="*/ 233 w 637"/>
                            <a:gd name="T23" fmla="*/ 247 h 643"/>
                            <a:gd name="T24" fmla="*/ 330 w 637"/>
                            <a:gd name="T25" fmla="*/ 171 h 643"/>
                            <a:gd name="T26" fmla="*/ 422 w 637"/>
                            <a:gd name="T27" fmla="*/ 257 h 643"/>
                            <a:gd name="T28" fmla="*/ 447 w 637"/>
                            <a:gd name="T29" fmla="*/ 266 h 643"/>
                            <a:gd name="T30" fmla="*/ 446 w 637"/>
                            <a:gd name="T31" fmla="*/ 410 h 643"/>
                            <a:gd name="T32" fmla="*/ 325 w 637"/>
                            <a:gd name="T33" fmla="*/ 447 h 643"/>
                            <a:gd name="T34" fmla="*/ 305 w 637"/>
                            <a:gd name="T35" fmla="*/ 465 h 643"/>
                            <a:gd name="T36" fmla="*/ 104 w 637"/>
                            <a:gd name="T37" fmla="*/ 494 h 643"/>
                            <a:gd name="T38" fmla="*/ 126 w 637"/>
                            <a:gd name="T39" fmla="*/ 439 h 643"/>
                            <a:gd name="T40" fmla="*/ 258 w 637"/>
                            <a:gd name="T41" fmla="*/ 474 h 643"/>
                            <a:gd name="T42" fmla="*/ 143 w 637"/>
                            <a:gd name="T43" fmla="*/ 520 h 643"/>
                            <a:gd name="T44" fmla="*/ 60 w 637"/>
                            <a:gd name="T45" fmla="*/ 270 h 643"/>
                            <a:gd name="T46" fmla="*/ 96 w 637"/>
                            <a:gd name="T47" fmla="*/ 208 h 643"/>
                            <a:gd name="T48" fmla="*/ 123 w 637"/>
                            <a:gd name="T49" fmla="*/ 214 h 643"/>
                            <a:gd name="T50" fmla="*/ 159 w 637"/>
                            <a:gd name="T51" fmla="*/ 347 h 643"/>
                            <a:gd name="T52" fmla="*/ 60 w 637"/>
                            <a:gd name="T53" fmla="*/ 270 h 643"/>
                            <a:gd name="T54" fmla="*/ 279 w 637"/>
                            <a:gd name="T55" fmla="*/ 53 h 643"/>
                            <a:gd name="T56" fmla="*/ 316 w 637"/>
                            <a:gd name="T57" fmla="*/ 100 h 643"/>
                            <a:gd name="T58" fmla="*/ 219 w 637"/>
                            <a:gd name="T59" fmla="*/ 197 h 643"/>
                            <a:gd name="T60" fmla="*/ 237 w 637"/>
                            <a:gd name="T61" fmla="*/ 73 h 643"/>
                            <a:gd name="T62" fmla="*/ 533 w 637"/>
                            <a:gd name="T63" fmla="*/ 154 h 643"/>
                            <a:gd name="T64" fmla="*/ 512 w 637"/>
                            <a:gd name="T65" fmla="*/ 209 h 643"/>
                            <a:gd name="T66" fmla="*/ 379 w 637"/>
                            <a:gd name="T67" fmla="*/ 174 h 643"/>
                            <a:gd name="T68" fmla="*/ 495 w 637"/>
                            <a:gd name="T69" fmla="*/ 128 h 643"/>
                            <a:gd name="T70" fmla="*/ 553 w 637"/>
                            <a:gd name="T71" fmla="*/ 236 h 643"/>
                            <a:gd name="T72" fmla="*/ 495 w 637"/>
                            <a:gd name="T73" fmla="*/ 80 h 643"/>
                            <a:gd name="T74" fmla="*/ 360 w 637"/>
                            <a:gd name="T75" fmla="*/ 77 h 643"/>
                            <a:gd name="T76" fmla="*/ 195 w 637"/>
                            <a:gd name="T77" fmla="*/ 50 h 643"/>
                            <a:gd name="T78" fmla="*/ 125 w 637"/>
                            <a:gd name="T79" fmla="*/ 165 h 643"/>
                            <a:gd name="T80" fmla="*/ 19 w 637"/>
                            <a:gd name="T81" fmla="*/ 294 h 643"/>
                            <a:gd name="T82" fmla="*/ 84 w 637"/>
                            <a:gd name="T83" fmla="*/ 412 h 643"/>
                            <a:gd name="T84" fmla="*/ 143 w 637"/>
                            <a:gd name="T85" fmla="*/ 568 h 643"/>
                            <a:gd name="T86" fmla="*/ 278 w 637"/>
                            <a:gd name="T87" fmla="*/ 572 h 643"/>
                            <a:gd name="T88" fmla="*/ 365 w 637"/>
                            <a:gd name="T89" fmla="*/ 643 h 643"/>
                            <a:gd name="T90" fmla="*/ 509 w 637"/>
                            <a:gd name="T91" fmla="*/ 482 h 643"/>
                            <a:gd name="T92" fmla="*/ 541 w 637"/>
                            <a:gd name="T93" fmla="*/ 488 h 643"/>
                            <a:gd name="T94" fmla="*/ 618 w 637"/>
                            <a:gd name="T95" fmla="*/ 355 h 6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637" h="643">
                              <a:moveTo>
                                <a:pt x="573" y="425"/>
                              </a:moveTo>
                              <a:cubicBezTo>
                                <a:pt x="564" y="436"/>
                                <a:pt x="548" y="445"/>
                                <a:pt x="528" y="438"/>
                              </a:cubicBezTo>
                              <a:cubicBezTo>
                                <a:pt x="515" y="434"/>
                                <a:pt x="515" y="434"/>
                                <a:pt x="515" y="434"/>
                              </a:cubicBezTo>
                              <a:cubicBezTo>
                                <a:pt x="470" y="356"/>
                                <a:pt x="470" y="356"/>
                                <a:pt x="470" y="356"/>
                              </a:cubicBezTo>
                              <a:cubicBezTo>
                                <a:pt x="459" y="338"/>
                                <a:pt x="463" y="315"/>
                                <a:pt x="479" y="302"/>
                              </a:cubicBezTo>
                              <a:cubicBezTo>
                                <a:pt x="514" y="270"/>
                                <a:pt x="514" y="270"/>
                                <a:pt x="514" y="270"/>
                              </a:cubicBezTo>
                              <a:cubicBezTo>
                                <a:pt x="577" y="378"/>
                                <a:pt x="577" y="378"/>
                                <a:pt x="577" y="378"/>
                              </a:cubicBezTo>
                              <a:cubicBezTo>
                                <a:pt x="587" y="397"/>
                                <a:pt x="582" y="415"/>
                                <a:pt x="573" y="425"/>
                              </a:cubicBezTo>
                              <a:moveTo>
                                <a:pt x="401" y="575"/>
                              </a:moveTo>
                              <a:cubicBezTo>
                                <a:pt x="390" y="593"/>
                                <a:pt x="372" y="597"/>
                                <a:pt x="358" y="595"/>
                              </a:cubicBezTo>
                              <a:cubicBezTo>
                                <a:pt x="345" y="593"/>
                                <a:pt x="328" y="583"/>
                                <a:pt x="324" y="562"/>
                              </a:cubicBezTo>
                              <a:cubicBezTo>
                                <a:pt x="322" y="549"/>
                                <a:pt x="322" y="549"/>
                                <a:pt x="322" y="549"/>
                              </a:cubicBezTo>
                              <a:cubicBezTo>
                                <a:pt x="367" y="471"/>
                                <a:pt x="367" y="471"/>
                                <a:pt x="367" y="471"/>
                              </a:cubicBezTo>
                              <a:cubicBezTo>
                                <a:pt x="377" y="453"/>
                                <a:pt x="399" y="445"/>
                                <a:pt x="418" y="451"/>
                              </a:cubicBezTo>
                              <a:cubicBezTo>
                                <a:pt x="463" y="467"/>
                                <a:pt x="463" y="467"/>
                                <a:pt x="463" y="467"/>
                              </a:cubicBezTo>
                              <a:cubicBezTo>
                                <a:pt x="401" y="575"/>
                                <a:pt x="401" y="575"/>
                                <a:pt x="401" y="575"/>
                              </a:cubicBezTo>
                              <a:close/>
                              <a:moveTo>
                                <a:pt x="305" y="465"/>
                              </a:moveTo>
                              <a:cubicBezTo>
                                <a:pt x="297" y="422"/>
                                <a:pt x="259" y="391"/>
                                <a:pt x="216" y="391"/>
                              </a:cubicBezTo>
                              <a:cubicBezTo>
                                <a:pt x="180" y="391"/>
                                <a:pt x="180" y="391"/>
                                <a:pt x="180" y="391"/>
                              </a:cubicBezTo>
                              <a:cubicBezTo>
                                <a:pt x="190" y="383"/>
                                <a:pt x="190" y="383"/>
                                <a:pt x="190" y="383"/>
                              </a:cubicBezTo>
                              <a:cubicBezTo>
                                <a:pt x="223" y="354"/>
                                <a:pt x="231" y="306"/>
                                <a:pt x="209" y="268"/>
                              </a:cubicBezTo>
                              <a:cubicBezTo>
                                <a:pt x="191" y="238"/>
                                <a:pt x="191" y="238"/>
                                <a:pt x="191" y="238"/>
                              </a:cubicBezTo>
                              <a:cubicBezTo>
                                <a:pt x="204" y="242"/>
                                <a:pt x="204" y="242"/>
                                <a:pt x="204" y="242"/>
                              </a:cubicBezTo>
                              <a:cubicBezTo>
                                <a:pt x="213" y="245"/>
                                <a:pt x="223" y="247"/>
                                <a:pt x="233" y="247"/>
                              </a:cubicBezTo>
                              <a:cubicBezTo>
                                <a:pt x="265" y="247"/>
                                <a:pt x="295" y="230"/>
                                <a:pt x="312" y="201"/>
                              </a:cubicBezTo>
                              <a:cubicBezTo>
                                <a:pt x="330" y="171"/>
                                <a:pt x="330" y="171"/>
                                <a:pt x="330" y="171"/>
                              </a:cubicBezTo>
                              <a:cubicBezTo>
                                <a:pt x="332" y="184"/>
                                <a:pt x="332" y="184"/>
                                <a:pt x="332" y="184"/>
                              </a:cubicBezTo>
                              <a:cubicBezTo>
                                <a:pt x="341" y="226"/>
                                <a:pt x="378" y="257"/>
                                <a:pt x="422" y="257"/>
                              </a:cubicBezTo>
                              <a:cubicBezTo>
                                <a:pt x="457" y="257"/>
                                <a:pt x="457" y="257"/>
                                <a:pt x="457" y="257"/>
                              </a:cubicBezTo>
                              <a:cubicBezTo>
                                <a:pt x="447" y="266"/>
                                <a:pt x="447" y="266"/>
                                <a:pt x="447" y="266"/>
                              </a:cubicBezTo>
                              <a:cubicBezTo>
                                <a:pt x="415" y="294"/>
                                <a:pt x="407" y="342"/>
                                <a:pt x="428" y="380"/>
                              </a:cubicBezTo>
                              <a:cubicBezTo>
                                <a:pt x="446" y="410"/>
                                <a:pt x="446" y="410"/>
                                <a:pt x="446" y="410"/>
                              </a:cubicBezTo>
                              <a:cubicBezTo>
                                <a:pt x="434" y="406"/>
                                <a:pt x="434" y="406"/>
                                <a:pt x="434" y="406"/>
                              </a:cubicBezTo>
                              <a:cubicBezTo>
                                <a:pt x="392" y="392"/>
                                <a:pt x="347" y="409"/>
                                <a:pt x="325" y="447"/>
                              </a:cubicBezTo>
                              <a:cubicBezTo>
                                <a:pt x="308" y="477"/>
                                <a:pt x="308" y="477"/>
                                <a:pt x="308" y="477"/>
                              </a:cubicBezTo>
                              <a:lnTo>
                                <a:pt x="305" y="465"/>
                              </a:lnTo>
                              <a:close/>
                              <a:moveTo>
                                <a:pt x="143" y="521"/>
                              </a:moveTo>
                              <a:cubicBezTo>
                                <a:pt x="121" y="521"/>
                                <a:pt x="109" y="507"/>
                                <a:pt x="104" y="494"/>
                              </a:cubicBezTo>
                              <a:cubicBezTo>
                                <a:pt x="99" y="481"/>
                                <a:pt x="99" y="462"/>
                                <a:pt x="115" y="448"/>
                              </a:cubicBezTo>
                              <a:cubicBezTo>
                                <a:pt x="126" y="439"/>
                                <a:pt x="126" y="439"/>
                                <a:pt x="126" y="439"/>
                              </a:cubicBezTo>
                              <a:cubicBezTo>
                                <a:pt x="216" y="439"/>
                                <a:pt x="216" y="439"/>
                                <a:pt x="216" y="439"/>
                              </a:cubicBezTo>
                              <a:cubicBezTo>
                                <a:pt x="236" y="439"/>
                                <a:pt x="254" y="454"/>
                                <a:pt x="258" y="474"/>
                              </a:cubicBezTo>
                              <a:cubicBezTo>
                                <a:pt x="268" y="520"/>
                                <a:pt x="268" y="520"/>
                                <a:pt x="268" y="520"/>
                              </a:cubicBezTo>
                              <a:cubicBezTo>
                                <a:pt x="143" y="520"/>
                                <a:pt x="143" y="520"/>
                                <a:pt x="143" y="520"/>
                              </a:cubicBezTo>
                              <a:lnTo>
                                <a:pt x="143" y="521"/>
                              </a:lnTo>
                              <a:close/>
                              <a:moveTo>
                                <a:pt x="60" y="270"/>
                              </a:moveTo>
                              <a:cubicBezTo>
                                <a:pt x="50" y="252"/>
                                <a:pt x="56" y="234"/>
                                <a:pt x="64" y="223"/>
                              </a:cubicBezTo>
                              <a:cubicBezTo>
                                <a:pt x="71" y="215"/>
                                <a:pt x="82" y="208"/>
                                <a:pt x="96" y="208"/>
                              </a:cubicBezTo>
                              <a:cubicBezTo>
                                <a:pt x="100" y="208"/>
                                <a:pt x="105" y="208"/>
                                <a:pt x="110" y="210"/>
                              </a:cubicBezTo>
                              <a:cubicBezTo>
                                <a:pt x="123" y="214"/>
                                <a:pt x="123" y="214"/>
                                <a:pt x="123" y="214"/>
                              </a:cubicBezTo>
                              <a:cubicBezTo>
                                <a:pt x="168" y="292"/>
                                <a:pt x="168" y="292"/>
                                <a:pt x="168" y="292"/>
                              </a:cubicBezTo>
                              <a:cubicBezTo>
                                <a:pt x="178" y="310"/>
                                <a:pt x="174" y="333"/>
                                <a:pt x="159" y="347"/>
                              </a:cubicBezTo>
                              <a:cubicBezTo>
                                <a:pt x="123" y="378"/>
                                <a:pt x="123" y="378"/>
                                <a:pt x="123" y="378"/>
                              </a:cubicBezTo>
                              <a:lnTo>
                                <a:pt x="60" y="270"/>
                              </a:lnTo>
                              <a:close/>
                              <a:moveTo>
                                <a:pt x="237" y="73"/>
                              </a:moveTo>
                              <a:cubicBezTo>
                                <a:pt x="247" y="55"/>
                                <a:pt x="265" y="51"/>
                                <a:pt x="279" y="53"/>
                              </a:cubicBezTo>
                              <a:cubicBezTo>
                                <a:pt x="293" y="56"/>
                                <a:pt x="309" y="65"/>
                                <a:pt x="313" y="86"/>
                              </a:cubicBezTo>
                              <a:cubicBezTo>
                                <a:pt x="316" y="100"/>
                                <a:pt x="316" y="100"/>
                                <a:pt x="316" y="100"/>
                              </a:cubicBezTo>
                              <a:cubicBezTo>
                                <a:pt x="271" y="177"/>
                                <a:pt x="271" y="177"/>
                                <a:pt x="271" y="177"/>
                              </a:cubicBezTo>
                              <a:cubicBezTo>
                                <a:pt x="260" y="195"/>
                                <a:pt x="239" y="204"/>
                                <a:pt x="219" y="197"/>
                              </a:cubicBezTo>
                              <a:cubicBezTo>
                                <a:pt x="174" y="182"/>
                                <a:pt x="174" y="182"/>
                                <a:pt x="174" y="182"/>
                              </a:cubicBezTo>
                              <a:lnTo>
                                <a:pt x="237" y="73"/>
                              </a:lnTo>
                              <a:close/>
                              <a:moveTo>
                                <a:pt x="495" y="128"/>
                              </a:moveTo>
                              <a:cubicBezTo>
                                <a:pt x="516" y="128"/>
                                <a:pt x="529" y="141"/>
                                <a:pt x="533" y="154"/>
                              </a:cubicBezTo>
                              <a:cubicBezTo>
                                <a:pt x="538" y="167"/>
                                <a:pt x="538" y="186"/>
                                <a:pt x="522" y="200"/>
                              </a:cubicBezTo>
                              <a:cubicBezTo>
                                <a:pt x="512" y="209"/>
                                <a:pt x="512" y="209"/>
                                <a:pt x="512" y="209"/>
                              </a:cubicBezTo>
                              <a:cubicBezTo>
                                <a:pt x="422" y="209"/>
                                <a:pt x="422" y="209"/>
                                <a:pt x="422" y="209"/>
                              </a:cubicBezTo>
                              <a:cubicBezTo>
                                <a:pt x="401" y="209"/>
                                <a:pt x="383" y="195"/>
                                <a:pt x="379" y="174"/>
                              </a:cubicBezTo>
                              <a:cubicBezTo>
                                <a:pt x="370" y="128"/>
                                <a:pt x="370" y="128"/>
                                <a:pt x="370" y="128"/>
                              </a:cubicBezTo>
                              <a:cubicBezTo>
                                <a:pt x="495" y="128"/>
                                <a:pt x="495" y="128"/>
                                <a:pt x="495" y="128"/>
                              </a:cubicBezTo>
                              <a:close/>
                              <a:moveTo>
                                <a:pt x="551" y="238"/>
                              </a:moveTo>
                              <a:cubicBezTo>
                                <a:pt x="553" y="236"/>
                                <a:pt x="553" y="236"/>
                                <a:pt x="553" y="236"/>
                              </a:cubicBezTo>
                              <a:cubicBezTo>
                                <a:pt x="582" y="211"/>
                                <a:pt x="591" y="173"/>
                                <a:pt x="578" y="138"/>
                              </a:cubicBezTo>
                              <a:cubicBezTo>
                                <a:pt x="565" y="103"/>
                                <a:pt x="532" y="80"/>
                                <a:pt x="495" y="80"/>
                              </a:cubicBezTo>
                              <a:cubicBezTo>
                                <a:pt x="360" y="80"/>
                                <a:pt x="360" y="80"/>
                                <a:pt x="360" y="80"/>
                              </a:cubicBezTo>
                              <a:cubicBezTo>
                                <a:pt x="360" y="77"/>
                                <a:pt x="360" y="77"/>
                                <a:pt x="360" y="77"/>
                              </a:cubicBezTo>
                              <a:cubicBezTo>
                                <a:pt x="352" y="40"/>
                                <a:pt x="324" y="12"/>
                                <a:pt x="287" y="6"/>
                              </a:cubicBezTo>
                              <a:cubicBezTo>
                                <a:pt x="250" y="0"/>
                                <a:pt x="214" y="17"/>
                                <a:pt x="195" y="50"/>
                              </a:cubicBezTo>
                              <a:cubicBezTo>
                                <a:pt x="128" y="166"/>
                                <a:pt x="128" y="166"/>
                                <a:pt x="128" y="166"/>
                              </a:cubicBezTo>
                              <a:cubicBezTo>
                                <a:pt x="125" y="165"/>
                                <a:pt x="125" y="165"/>
                                <a:pt x="125" y="165"/>
                              </a:cubicBezTo>
                              <a:cubicBezTo>
                                <a:pt x="89" y="153"/>
                                <a:pt x="51" y="164"/>
                                <a:pt x="27" y="193"/>
                              </a:cubicBezTo>
                              <a:cubicBezTo>
                                <a:pt x="4" y="222"/>
                                <a:pt x="0" y="261"/>
                                <a:pt x="19" y="294"/>
                              </a:cubicBezTo>
                              <a:cubicBezTo>
                                <a:pt x="86" y="410"/>
                                <a:pt x="86" y="410"/>
                                <a:pt x="86" y="410"/>
                              </a:cubicBezTo>
                              <a:cubicBezTo>
                                <a:pt x="84" y="412"/>
                                <a:pt x="84" y="412"/>
                                <a:pt x="84" y="412"/>
                              </a:cubicBezTo>
                              <a:cubicBezTo>
                                <a:pt x="56" y="437"/>
                                <a:pt x="46" y="476"/>
                                <a:pt x="59" y="511"/>
                              </a:cubicBezTo>
                              <a:cubicBezTo>
                                <a:pt x="72" y="546"/>
                                <a:pt x="105" y="568"/>
                                <a:pt x="143" y="568"/>
                              </a:cubicBezTo>
                              <a:cubicBezTo>
                                <a:pt x="277" y="568"/>
                                <a:pt x="277" y="568"/>
                                <a:pt x="277" y="568"/>
                              </a:cubicBezTo>
                              <a:cubicBezTo>
                                <a:pt x="278" y="572"/>
                                <a:pt x="278" y="572"/>
                                <a:pt x="278" y="572"/>
                              </a:cubicBezTo>
                              <a:cubicBezTo>
                                <a:pt x="285" y="608"/>
                                <a:pt x="314" y="636"/>
                                <a:pt x="350" y="642"/>
                              </a:cubicBezTo>
                              <a:cubicBezTo>
                                <a:pt x="355" y="643"/>
                                <a:pt x="360" y="643"/>
                                <a:pt x="365" y="643"/>
                              </a:cubicBezTo>
                              <a:cubicBezTo>
                                <a:pt x="397" y="643"/>
                                <a:pt x="426" y="627"/>
                                <a:pt x="442" y="599"/>
                              </a:cubicBezTo>
                              <a:cubicBezTo>
                                <a:pt x="509" y="482"/>
                                <a:pt x="509" y="482"/>
                                <a:pt x="509" y="482"/>
                              </a:cubicBezTo>
                              <a:cubicBezTo>
                                <a:pt x="512" y="484"/>
                                <a:pt x="512" y="484"/>
                                <a:pt x="512" y="484"/>
                              </a:cubicBezTo>
                              <a:cubicBezTo>
                                <a:pt x="522" y="487"/>
                                <a:pt x="532" y="488"/>
                                <a:pt x="541" y="488"/>
                              </a:cubicBezTo>
                              <a:cubicBezTo>
                                <a:pt x="568" y="488"/>
                                <a:pt x="593" y="477"/>
                                <a:pt x="610" y="456"/>
                              </a:cubicBezTo>
                              <a:cubicBezTo>
                                <a:pt x="634" y="427"/>
                                <a:pt x="637" y="387"/>
                                <a:pt x="618" y="355"/>
                              </a:cubicBezTo>
                              <a:lnTo>
                                <a:pt x="551" y="2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B4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 w14:anchorId="37DB4D38">
            <v:group id="JE2504241006JU Plaatjes p2.emf(JU-LOCK)" style="position:absolute;margin-left:0;margin-top:0;width:595.3pt;height:65.55pt;z-index:-251651072;mso-position-horizontal-relative:page;mso-position-vertical:bottom;mso-position-vertical-relative:page" coordsize="75603,8324" o:spid="_x0000_s1026" editas="canvas" w14:anchorId="4DC47DD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s1027" style="position:absolute;width:75603;height:8324;visibility:visible;mso-wrap-style:square" type="#_x0000_t75">
                <v:fill o:detectmouseclick="t"/>
                <v:path o:connecttype="none"/>
              </v:shape>
              <v:rect id="Rectangle 11" style="position:absolute;left:8724;top:3727;width:58160;height:76;visibility:visible;mso-wrap-style:square;v-text-anchor:top" o:spid="_x0000_s1028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">
                <v:fill type="frame" o:title="" recolor="t" rotate="t" r:id="rId2"/>
              </v:rect>
              <v:shape id="Freeform 12" style="position:absolute;left:3702;top:2749;width:2019;height:2045;visibility:visible;mso-wrap-style:square;v-text-anchor:top" coordsize="637,643" o:spid="_x0000_s1029" fillcolor="#212b46" stroked="f" path="m573,425v-9,11,-25,20,-45,13c515,434,515,434,515,434,470,356,470,356,470,356v-11,-18,-7,-41,9,-54c514,270,514,270,514,270v63,108,63,108,63,108c587,397,582,415,573,425m401,575v-11,18,-29,22,-43,20c345,593,328,583,324,562v-2,-13,-2,-13,-2,-13c367,471,367,471,367,471v10,-18,32,-26,51,-20c463,467,463,467,463,467,401,575,401,575,401,575xm305,465v-8,-43,-46,-74,-89,-74c180,391,180,391,180,391v10,-8,10,-8,10,-8c223,354,231,306,209,268,191,238,191,238,191,238v13,4,13,4,13,4c213,245,223,247,233,247v32,,62,-17,79,-46c330,171,330,171,330,171v2,13,2,13,2,13c341,226,378,257,422,257v35,,35,,35,c447,266,447,266,447,266v-32,28,-40,76,-19,114c446,410,446,410,446,410v-12,-4,-12,-4,-12,-4c392,392,347,409,325,447v-17,30,-17,30,-17,30l305,465xm143,521v-22,,-34,-14,-39,-27c99,481,99,462,115,448v11,-9,11,-9,11,-9c216,439,216,439,216,439v20,,38,15,42,35c268,520,268,520,268,520v-125,,-125,,-125,l143,521xm60,270c50,252,56,234,64,223v7,-8,18,-15,32,-15c100,208,105,208,110,210v13,4,13,4,13,4c168,292,168,292,168,292v10,18,6,41,-9,55c123,378,123,378,123,378l60,270xm237,73c247,55,265,51,279,53v14,3,30,12,34,33c316,100,316,100,316,100v-45,77,-45,77,-45,77c260,195,239,204,219,197,174,182,174,182,174,182l237,73xm495,128v21,,34,13,38,26c538,167,538,186,522,200v-10,9,-10,9,-10,9c422,209,422,209,422,209v-21,,-39,-14,-43,-35c370,128,370,128,370,128v125,,125,,125,xm551,238v2,-2,2,-2,2,-2c582,211,591,173,578,138,565,103,532,80,495,80v-135,,-135,,-135,c360,77,360,77,360,77,352,40,324,12,287,6,250,,214,17,195,50,128,166,128,166,128,166v-3,-1,-3,-1,-3,-1c89,153,51,164,27,193,4,222,,261,19,294,86,410,86,410,86,410v-2,2,-2,2,-2,2c56,437,46,476,59,511v13,35,46,57,84,57c277,568,277,568,277,568v1,4,1,4,1,4c285,608,314,636,350,642v5,1,10,1,15,1c397,643,426,627,442,599,509,482,509,482,509,482v3,2,3,2,3,2c522,487,532,488,541,488v27,,52,-11,69,-32c634,427,637,387,618,355l551,2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">
                <v:path arrowok="t" o:connecttype="custom" o:connectlocs="167377,139281;148991,113206;162939,85858;181642,135147;113487,189206;102075,174579;132507,143415;127118,182846;68472,124336;60230,121792;60547,75683;73861,78544;104611,54377;133775,81724;141700,84586;141383,130377;103026,142143;96685,147867;32968,157089;39942,139599;81786,150729;45331,165357;19020,85858;30432,66143;38991,68051;50403,110344;19020,85858;88443,16854;100172,31799;69423,62645;75129,23214;168962,48971;162305,66461;120144,55331;156916,40703;175302,75047;156916,25440;114121,24486;61815,15900;39625,52469;6023,93490;26628,131013;45331,180620;88126,181892;115706,204470;161354,153273;171498,155181;195907,112888" o:connectangles="0,0,0,0,0,0,0,0,0,0,0,0,0,0,0,0,0,0,0,0,0,0,0,0,0,0,0,0,0,0,0,0,0,0,0,0,0,0,0,0,0,0,0,0,0,0,0,0"/>
                <o:lock v:ext="edit" verticies="t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B2F88022"/>
    <w:lvl w:ilvl="0">
      <w:start w:val="1"/>
      <w:numFmt w:val="decimal"/>
      <w:pStyle w:val="Lijstnummering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D7EE23C"/>
    <w:lvl w:ilvl="0">
      <w:start w:val="1"/>
      <w:numFmt w:val="decimal"/>
      <w:pStyle w:val="Lijstnummering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71E464C"/>
    <w:lvl w:ilvl="0">
      <w:start w:val="1"/>
      <w:numFmt w:val="decimal"/>
      <w:pStyle w:val="Lijstnummering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9BCA8A2"/>
    <w:lvl w:ilvl="0">
      <w:start w:val="1"/>
      <w:numFmt w:val="decimal"/>
      <w:pStyle w:val="Lijstnummering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FDA57F2"/>
    <w:lvl w:ilvl="0">
      <w:start w:val="1"/>
      <w:numFmt w:val="bullet"/>
      <w:pStyle w:val="Lijstopsomtek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D74BEC0"/>
    <w:lvl w:ilvl="0">
      <w:start w:val="1"/>
      <w:numFmt w:val="bullet"/>
      <w:pStyle w:val="Lijstopsomtek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76286BC"/>
    <w:lvl w:ilvl="0">
      <w:start w:val="1"/>
      <w:numFmt w:val="bullet"/>
      <w:pStyle w:val="Lijstopsomtek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C22B4DA"/>
    <w:lvl w:ilvl="0">
      <w:start w:val="1"/>
      <w:numFmt w:val="bullet"/>
      <w:pStyle w:val="Lijstopsomtek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5301F96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D3ED8C8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994CAD"/>
    <w:multiLevelType w:val="hybridMultilevel"/>
    <w:tmpl w:val="B4F4978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3684FD0"/>
    <w:multiLevelType w:val="hybridMultilevel"/>
    <w:tmpl w:val="680039C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3F74FD7"/>
    <w:multiLevelType w:val="multilevel"/>
    <w:tmpl w:val="93A23FC4"/>
    <w:styleLink w:val="OpsommingletterCerios"/>
    <w:lvl w:ilvl="0">
      <w:start w:val="1"/>
      <w:numFmt w:val="none"/>
      <w:pStyle w:val="OpsommingletterbasistekstCerios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pStyle w:val="Opsommingletter1eniveauCerios"/>
      <w:lvlText w:val="%2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pStyle w:val="Opsommingletter2eniveauCerios"/>
      <w:lvlText w:val="%3"/>
      <w:lvlJc w:val="left"/>
      <w:pPr>
        <w:ind w:left="720" w:hanging="360"/>
      </w:pPr>
      <w:rPr>
        <w:rFonts w:hint="default"/>
      </w:rPr>
    </w:lvl>
    <w:lvl w:ilvl="3">
      <w:start w:val="1"/>
      <w:numFmt w:val="lowerLetter"/>
      <w:pStyle w:val="Opsommingletter3eniveauCerios"/>
      <w:lvlText w:val="%4"/>
      <w:lvlJc w:val="left"/>
      <w:pPr>
        <w:ind w:left="1080" w:hanging="360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440" w:hanging="360"/>
      </w:pPr>
      <w:rPr>
        <w:rFonts w:hint="default"/>
      </w:rPr>
    </w:lvl>
    <w:lvl w:ilvl="5">
      <w:start w:val="1"/>
      <w:numFmt w:val="lowerLetter"/>
      <w:lvlText w:val="%6"/>
      <w:lvlJc w:val="left"/>
      <w:pPr>
        <w:ind w:left="1800" w:hanging="360"/>
      </w:pPr>
      <w:rPr>
        <w:rFonts w:hint="default"/>
      </w:rPr>
    </w:lvl>
    <w:lvl w:ilvl="6">
      <w:start w:val="1"/>
      <w:numFmt w:val="lowerLetter"/>
      <w:lvlText w:val="%7"/>
      <w:lvlJc w:val="left"/>
      <w:pPr>
        <w:ind w:left="2160" w:hanging="360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520" w:hanging="360"/>
      </w:pPr>
      <w:rPr>
        <w:rFonts w:hint="default"/>
      </w:rPr>
    </w:lvl>
    <w:lvl w:ilvl="8">
      <w:start w:val="1"/>
      <w:numFmt w:val="lowerLetter"/>
      <w:lvlText w:val="%9"/>
      <w:lvlJc w:val="left"/>
      <w:pPr>
        <w:ind w:left="2880" w:hanging="360"/>
      </w:pPr>
      <w:rPr>
        <w:rFonts w:hint="default"/>
      </w:rPr>
    </w:lvl>
  </w:abstractNum>
  <w:abstractNum w:abstractNumId="13" w15:restartNumberingAfterBreak="0">
    <w:nsid w:val="05BD4785"/>
    <w:multiLevelType w:val="multilevel"/>
    <w:tmpl w:val="DEEE0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26716D"/>
    <w:multiLevelType w:val="multilevel"/>
    <w:tmpl w:val="7B665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BC24928"/>
    <w:multiLevelType w:val="multilevel"/>
    <w:tmpl w:val="BE54102C"/>
    <w:styleLink w:val="OpsommingstreepjeCerios"/>
    <w:lvl w:ilvl="0">
      <w:start w:val="1"/>
      <w:numFmt w:val="bullet"/>
      <w:pStyle w:val="Opsommingstreepje1eniveauCerios"/>
      <w:lvlText w:val="–"/>
      <w:lvlJc w:val="left"/>
      <w:pPr>
        <w:ind w:left="360" w:hanging="360"/>
      </w:pPr>
      <w:rPr>
        <w:rFonts w:asciiTheme="minorHAnsi" w:hAnsiTheme="minorHAnsi" w:hint="default"/>
      </w:rPr>
    </w:lvl>
    <w:lvl w:ilvl="1">
      <w:start w:val="1"/>
      <w:numFmt w:val="bullet"/>
      <w:pStyle w:val="Opsommingstreepje2eniveauCerios"/>
      <w:lvlText w:val="–"/>
      <w:lvlJc w:val="left"/>
      <w:pPr>
        <w:ind w:left="720" w:hanging="360"/>
      </w:pPr>
      <w:rPr>
        <w:rFonts w:asciiTheme="minorHAnsi" w:hAnsiTheme="minorHAnsi" w:hint="default"/>
      </w:rPr>
    </w:lvl>
    <w:lvl w:ilvl="2">
      <w:start w:val="1"/>
      <w:numFmt w:val="bullet"/>
      <w:pStyle w:val="Opsommingstreepje3eniveauCerios"/>
      <w:lvlText w:val="–"/>
      <w:lvlJc w:val="left"/>
      <w:pPr>
        <w:ind w:left="1080" w:hanging="360"/>
      </w:pPr>
      <w:rPr>
        <w:rFonts w:asciiTheme="minorHAnsi" w:hAnsiTheme="minorHAnsi" w:hint="default"/>
      </w:rPr>
    </w:lvl>
    <w:lvl w:ilvl="3">
      <w:start w:val="1"/>
      <w:numFmt w:val="bullet"/>
      <w:lvlText w:val="–"/>
      <w:lvlJc w:val="left"/>
      <w:pPr>
        <w:ind w:left="1440" w:hanging="360"/>
      </w:pPr>
      <w:rPr>
        <w:rFonts w:asciiTheme="minorHAnsi" w:hAnsiTheme="minorHAnsi" w:hint="default"/>
      </w:rPr>
    </w:lvl>
    <w:lvl w:ilvl="4">
      <w:start w:val="1"/>
      <w:numFmt w:val="bullet"/>
      <w:lvlText w:val="–"/>
      <w:lvlJc w:val="left"/>
      <w:pPr>
        <w:ind w:left="1800" w:hanging="360"/>
      </w:pPr>
      <w:rPr>
        <w:rFonts w:asciiTheme="minorHAnsi" w:hAnsiTheme="minorHAnsi" w:hint="default"/>
      </w:rPr>
    </w:lvl>
    <w:lvl w:ilvl="5">
      <w:start w:val="1"/>
      <w:numFmt w:val="bullet"/>
      <w:lvlText w:val="–"/>
      <w:lvlJc w:val="left"/>
      <w:pPr>
        <w:ind w:left="2160" w:hanging="360"/>
      </w:pPr>
      <w:rPr>
        <w:rFonts w:asciiTheme="minorHAnsi" w:hAnsiTheme="minorHAnsi" w:hint="default"/>
      </w:rPr>
    </w:lvl>
    <w:lvl w:ilvl="6">
      <w:start w:val="1"/>
      <w:numFmt w:val="bullet"/>
      <w:lvlText w:val="–"/>
      <w:lvlJc w:val="left"/>
      <w:pPr>
        <w:ind w:left="2520" w:hanging="360"/>
      </w:pPr>
      <w:rPr>
        <w:rFonts w:asciiTheme="minorHAnsi" w:hAnsiTheme="minorHAnsi" w:hint="default"/>
      </w:rPr>
    </w:lvl>
    <w:lvl w:ilvl="7">
      <w:start w:val="1"/>
      <w:numFmt w:val="bullet"/>
      <w:lvlText w:val="–"/>
      <w:lvlJc w:val="left"/>
      <w:pPr>
        <w:ind w:left="2880" w:hanging="360"/>
      </w:pPr>
      <w:rPr>
        <w:rFonts w:asciiTheme="minorHAnsi" w:hAnsiTheme="minorHAnsi" w:hint="default"/>
      </w:rPr>
    </w:lvl>
    <w:lvl w:ilvl="8">
      <w:start w:val="1"/>
      <w:numFmt w:val="bullet"/>
      <w:lvlText w:val="–"/>
      <w:lvlJc w:val="left"/>
      <w:pPr>
        <w:ind w:left="3240" w:hanging="360"/>
      </w:pPr>
      <w:rPr>
        <w:rFonts w:asciiTheme="minorHAnsi" w:hAnsiTheme="minorHAnsi" w:hint="default"/>
      </w:rPr>
    </w:lvl>
  </w:abstractNum>
  <w:abstractNum w:abstractNumId="16" w15:restartNumberingAfterBreak="0">
    <w:nsid w:val="0CA721FA"/>
    <w:multiLevelType w:val="hybridMultilevel"/>
    <w:tmpl w:val="EDD0CF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3E86A68"/>
    <w:multiLevelType w:val="multilevel"/>
    <w:tmpl w:val="4E06C6A6"/>
    <w:styleLink w:val="AgendapuntlijstCerios"/>
    <w:lvl w:ilvl="0">
      <w:start w:val="1"/>
      <w:numFmt w:val="decimal"/>
      <w:pStyle w:val="AgendapuntCerios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%9.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1863325C"/>
    <w:multiLevelType w:val="hybridMultilevel"/>
    <w:tmpl w:val="008681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9766F16"/>
    <w:multiLevelType w:val="multilevel"/>
    <w:tmpl w:val="889C6FB2"/>
    <w:numStyleLink w:val="OpsommingtekenCerios"/>
  </w:abstractNum>
  <w:abstractNum w:abstractNumId="20" w15:restartNumberingAfterBreak="0">
    <w:nsid w:val="1A4330DF"/>
    <w:multiLevelType w:val="multilevel"/>
    <w:tmpl w:val="85E65142"/>
    <w:styleLink w:val="OpsommingnummerCerios"/>
    <w:lvl w:ilvl="0">
      <w:start w:val="1"/>
      <w:numFmt w:val="none"/>
      <w:pStyle w:val="OpsommingnummerbasistekstCerios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Opsommingnummer1eniveauCerios"/>
      <w:lvlText w:val="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Opsommingnummer2eniveauCerios"/>
      <w:lvlText w:val="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pStyle w:val="Opsommingnummer3eniveauCerios"/>
      <w:lvlText w:val="%4"/>
      <w:lvlJc w:val="left"/>
      <w:pPr>
        <w:ind w:left="1080" w:hanging="360"/>
      </w:pPr>
      <w:rPr>
        <w:rFonts w:hint="default"/>
      </w:rPr>
    </w:lvl>
    <w:lvl w:ilvl="4">
      <w:start w:val="1"/>
      <w:numFmt w:val="decimal"/>
      <w:lvlText w:val="%5"/>
      <w:lvlJc w:val="left"/>
      <w:pPr>
        <w:ind w:left="1440" w:hanging="360"/>
      </w:pPr>
      <w:rPr>
        <w:rFonts w:hint="default"/>
      </w:rPr>
    </w:lvl>
    <w:lvl w:ilvl="5">
      <w:start w:val="1"/>
      <w:numFmt w:val="decimal"/>
      <w:lvlText w:val="%6"/>
      <w:lvlJc w:val="left"/>
      <w:pPr>
        <w:ind w:left="1800" w:hanging="36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160" w:hanging="360"/>
      </w:pPr>
      <w:rPr>
        <w:rFonts w:hint="default"/>
      </w:rPr>
    </w:lvl>
    <w:lvl w:ilvl="7">
      <w:start w:val="1"/>
      <w:numFmt w:val="decimal"/>
      <w:lvlText w:val="%8"/>
      <w:lvlJc w:val="left"/>
      <w:pPr>
        <w:ind w:left="2520" w:hanging="360"/>
      </w:pPr>
      <w:rPr>
        <w:rFonts w:hint="default"/>
      </w:rPr>
    </w:lvl>
    <w:lvl w:ilvl="8">
      <w:start w:val="1"/>
      <w:numFmt w:val="decimal"/>
      <w:lvlText w:val="%9"/>
      <w:lvlJc w:val="left"/>
      <w:pPr>
        <w:ind w:left="2880" w:hanging="360"/>
      </w:pPr>
      <w:rPr>
        <w:rFonts w:hint="default"/>
      </w:rPr>
    </w:lvl>
  </w:abstractNum>
  <w:abstractNum w:abstractNumId="21" w15:restartNumberingAfterBreak="0">
    <w:nsid w:val="23FE7906"/>
    <w:multiLevelType w:val="hybridMultilevel"/>
    <w:tmpl w:val="7794CCD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7994F45"/>
    <w:multiLevelType w:val="multilevel"/>
    <w:tmpl w:val="10A04120"/>
    <w:styleLink w:val="BijlagenummeringCerios"/>
    <w:lvl w:ilvl="0">
      <w:start w:val="1"/>
      <w:numFmt w:val="decimal"/>
      <w:pStyle w:val="Bijlagekop1Cerios"/>
      <w:suff w:val="space"/>
      <w:lvlText w:val="Bijlage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Bijlagekop2Cerios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2AFF36EE"/>
    <w:multiLevelType w:val="multilevel"/>
    <w:tmpl w:val="04130023"/>
    <w:styleLink w:val="Artikelsectie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Secti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2C753E32"/>
    <w:multiLevelType w:val="hybridMultilevel"/>
    <w:tmpl w:val="2D686E6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D217F06"/>
    <w:multiLevelType w:val="hybridMultilevel"/>
    <w:tmpl w:val="EDD0CF0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E5C4A28"/>
    <w:multiLevelType w:val="multilevel"/>
    <w:tmpl w:val="57C4770A"/>
    <w:numStyleLink w:val="KopnummeringCerios"/>
  </w:abstractNum>
  <w:abstractNum w:abstractNumId="27" w15:restartNumberingAfterBreak="0">
    <w:nsid w:val="37671F4D"/>
    <w:multiLevelType w:val="multilevel"/>
    <w:tmpl w:val="F126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CA2FB2"/>
    <w:multiLevelType w:val="multilevel"/>
    <w:tmpl w:val="1AFC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0160BC"/>
    <w:multiLevelType w:val="hybridMultilevel"/>
    <w:tmpl w:val="B56C7AD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C30254"/>
    <w:multiLevelType w:val="hybridMultilevel"/>
    <w:tmpl w:val="F02A298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E45B28"/>
    <w:multiLevelType w:val="multilevel"/>
    <w:tmpl w:val="0413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53221547"/>
    <w:multiLevelType w:val="multilevel"/>
    <w:tmpl w:val="4E06C6A6"/>
    <w:numStyleLink w:val="AgendapuntlijstCerios"/>
  </w:abstractNum>
  <w:abstractNum w:abstractNumId="33" w15:restartNumberingAfterBreak="0">
    <w:nsid w:val="535A7B22"/>
    <w:multiLevelType w:val="hybridMultilevel"/>
    <w:tmpl w:val="FA4CCEB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D81FD4"/>
    <w:multiLevelType w:val="hybridMultilevel"/>
    <w:tmpl w:val="2C146E4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097DEF"/>
    <w:multiLevelType w:val="multilevel"/>
    <w:tmpl w:val="02306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D13602"/>
    <w:multiLevelType w:val="hybridMultilevel"/>
    <w:tmpl w:val="4B68669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A80606"/>
    <w:multiLevelType w:val="multilevel"/>
    <w:tmpl w:val="10A04120"/>
    <w:numStyleLink w:val="BijlagenummeringCerios"/>
  </w:abstractNum>
  <w:abstractNum w:abstractNumId="38" w15:restartNumberingAfterBreak="0">
    <w:nsid w:val="61066849"/>
    <w:multiLevelType w:val="multilevel"/>
    <w:tmpl w:val="1BC84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23D031F"/>
    <w:multiLevelType w:val="hybridMultilevel"/>
    <w:tmpl w:val="D71276A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D95A8C"/>
    <w:multiLevelType w:val="hybridMultilevel"/>
    <w:tmpl w:val="FAB6DF6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F335A0"/>
    <w:multiLevelType w:val="multilevel"/>
    <w:tmpl w:val="889C6FB2"/>
    <w:styleLink w:val="OpsommingtekenCerios"/>
    <w:lvl w:ilvl="0">
      <w:start w:val="1"/>
      <w:numFmt w:val="bullet"/>
      <w:pStyle w:val="Opsommingteken1eniveauCerios"/>
      <w:lvlText w:val="•"/>
      <w:lvlJc w:val="left"/>
      <w:pPr>
        <w:ind w:left="360" w:hanging="360"/>
      </w:pPr>
      <w:rPr>
        <w:rFonts w:asciiTheme="minorHAnsi" w:hAnsiTheme="minorHAnsi" w:hint="default"/>
        <w:color w:val="66E09F" w:themeColor="accent2"/>
      </w:rPr>
    </w:lvl>
    <w:lvl w:ilvl="1">
      <w:start w:val="1"/>
      <w:numFmt w:val="bullet"/>
      <w:pStyle w:val="Opsommingteken2eniveauCerios"/>
      <w:lvlText w:val="–"/>
      <w:lvlJc w:val="left"/>
      <w:pPr>
        <w:ind w:left="720" w:hanging="360"/>
      </w:pPr>
      <w:rPr>
        <w:rFonts w:asciiTheme="minorHAnsi" w:hAnsiTheme="minorHAnsi" w:hint="default"/>
      </w:rPr>
    </w:lvl>
    <w:lvl w:ilvl="2">
      <w:start w:val="1"/>
      <w:numFmt w:val="bullet"/>
      <w:pStyle w:val="Opsommingteken3eniveauCerios"/>
      <w:lvlText w:val="&gt;"/>
      <w:lvlJc w:val="left"/>
      <w:pPr>
        <w:ind w:left="1080" w:hanging="360"/>
      </w:pPr>
      <w:rPr>
        <w:rFonts w:asciiTheme="minorHAnsi" w:hAnsiTheme="minorHAnsi" w:hint="default"/>
      </w:rPr>
    </w:lvl>
    <w:lvl w:ilvl="3">
      <w:start w:val="1"/>
      <w:numFmt w:val="bullet"/>
      <w:lvlText w:val="»"/>
      <w:lvlJc w:val="left"/>
      <w:pPr>
        <w:ind w:left="1440" w:hanging="360"/>
      </w:pPr>
      <w:rPr>
        <w:rFonts w:asciiTheme="minorHAnsi" w:hAnsiTheme="minorHAnsi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Theme="minorHAnsi" w:hAnsiTheme="minorHAnsi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Theme="minorHAnsi" w:hAnsiTheme="minorHAnsi" w:hint="default"/>
        <w:color w:val="231F20" w:themeColor="text1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Theme="minorHAnsi" w:hAnsiTheme="minorHAnsi" w:hint="default"/>
        <w:color w:val="231F20" w:themeColor="text1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Theme="minorHAnsi" w:hAnsiTheme="minorHAnsi" w:hint="default"/>
        <w:color w:val="231F20" w:themeColor="text1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Theme="minorHAnsi" w:hAnsiTheme="minorHAnsi" w:hint="default"/>
        <w:color w:val="231F20" w:themeColor="text1"/>
      </w:rPr>
    </w:lvl>
  </w:abstractNum>
  <w:abstractNum w:abstractNumId="42" w15:restartNumberingAfterBreak="0">
    <w:nsid w:val="6CA11D32"/>
    <w:multiLevelType w:val="multilevel"/>
    <w:tmpl w:val="57C4770A"/>
    <w:styleLink w:val="KopnummeringCerios"/>
    <w:lvl w:ilvl="0">
      <w:start w:val="1"/>
      <w:numFmt w:val="decimal"/>
      <w:pStyle w:val="Kop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Kop2"/>
      <w:lvlText w:val="%1.%2"/>
      <w:lvlJc w:val="left"/>
      <w:pPr>
        <w:ind w:left="851" w:hanging="567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Kop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Kop5"/>
      <w:lvlText w:val="%1.%2.%3.%4.%5"/>
      <w:lvlJc w:val="left"/>
      <w:pPr>
        <w:ind w:left="851" w:hanging="851"/>
      </w:pPr>
      <w:rPr>
        <w:rFonts w:hint="default"/>
      </w:rPr>
    </w:lvl>
    <w:lvl w:ilvl="5">
      <w:start w:val="1"/>
      <w:numFmt w:val="decimal"/>
      <w:pStyle w:val="Kop6"/>
      <w:lvlText w:val="%1.%2.%3.%4.%5.%6"/>
      <w:lvlJc w:val="left"/>
      <w:pPr>
        <w:ind w:left="992" w:hanging="992"/>
      </w:pPr>
      <w:rPr>
        <w:rFonts w:hint="default"/>
      </w:rPr>
    </w:lvl>
    <w:lvl w:ilvl="6">
      <w:start w:val="1"/>
      <w:numFmt w:val="decimal"/>
      <w:pStyle w:val="Kop7"/>
      <w:lvlText w:val="%1.%2.%3.%4.%5.%6.%7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pStyle w:val="Kop8"/>
      <w:lvlText w:val="%1.%2.%3.%4.%5.%6.%7.%8"/>
      <w:lvlJc w:val="left"/>
      <w:pPr>
        <w:ind w:left="1276" w:hanging="1276"/>
      </w:pPr>
      <w:rPr>
        <w:rFonts w:hint="default"/>
      </w:rPr>
    </w:lvl>
    <w:lvl w:ilvl="8">
      <w:start w:val="1"/>
      <w:numFmt w:val="decimal"/>
      <w:pStyle w:val="Kop9"/>
      <w:lvlText w:val="%1.%2.%3.%4.%5.%6.%7.%8.%9"/>
      <w:lvlJc w:val="left"/>
      <w:pPr>
        <w:ind w:left="1418" w:hanging="1418"/>
      </w:pPr>
      <w:rPr>
        <w:rFonts w:hint="default"/>
      </w:rPr>
    </w:lvl>
  </w:abstractNum>
  <w:abstractNum w:abstractNumId="43" w15:restartNumberingAfterBreak="0">
    <w:nsid w:val="6ECD6C43"/>
    <w:multiLevelType w:val="hybridMultilevel"/>
    <w:tmpl w:val="471C6BA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2B5E2C"/>
    <w:multiLevelType w:val="multilevel"/>
    <w:tmpl w:val="0CBA9CD0"/>
    <w:styleLink w:val="OpsommingbolletjeCerios"/>
    <w:lvl w:ilvl="0">
      <w:start w:val="1"/>
      <w:numFmt w:val="bullet"/>
      <w:pStyle w:val="Opsommingbolletje1eniveauCerios"/>
      <w:lvlText w:val="•"/>
      <w:lvlJc w:val="left"/>
      <w:pPr>
        <w:ind w:left="360" w:hanging="360"/>
      </w:pPr>
      <w:rPr>
        <w:rFonts w:asciiTheme="minorHAnsi" w:hAnsiTheme="minorHAnsi" w:hint="default"/>
      </w:rPr>
    </w:lvl>
    <w:lvl w:ilvl="1">
      <w:start w:val="1"/>
      <w:numFmt w:val="bullet"/>
      <w:pStyle w:val="Opsommingbolletje2eniveauCerios"/>
      <w:lvlText w:val="•"/>
      <w:lvlJc w:val="left"/>
      <w:pPr>
        <w:ind w:left="720" w:hanging="360"/>
      </w:pPr>
      <w:rPr>
        <w:rFonts w:asciiTheme="minorHAnsi" w:hAnsiTheme="minorHAnsi" w:hint="default"/>
      </w:rPr>
    </w:lvl>
    <w:lvl w:ilvl="2">
      <w:start w:val="1"/>
      <w:numFmt w:val="bullet"/>
      <w:pStyle w:val="Opsommingbolletje3eniveauCerios"/>
      <w:lvlText w:val="•"/>
      <w:lvlJc w:val="left"/>
      <w:pPr>
        <w:ind w:left="1080" w:hanging="360"/>
      </w:pPr>
      <w:rPr>
        <w:rFonts w:asciiTheme="minorHAnsi" w:hAnsiTheme="minorHAnsi" w:hint="default"/>
      </w:rPr>
    </w:lvl>
    <w:lvl w:ilvl="3">
      <w:start w:val="1"/>
      <w:numFmt w:val="bullet"/>
      <w:lvlText w:val="•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•"/>
      <w:lvlJc w:val="left"/>
      <w:pPr>
        <w:ind w:left="1800" w:hanging="360"/>
      </w:pPr>
      <w:rPr>
        <w:rFonts w:asciiTheme="minorHAnsi" w:hAnsiTheme="minorHAnsi" w:hint="default"/>
      </w:rPr>
    </w:lvl>
    <w:lvl w:ilvl="5">
      <w:start w:val="1"/>
      <w:numFmt w:val="bullet"/>
      <w:lvlText w:val="•"/>
      <w:lvlJc w:val="left"/>
      <w:pPr>
        <w:ind w:left="2160" w:hanging="360"/>
      </w:pPr>
      <w:rPr>
        <w:rFonts w:asciiTheme="minorHAnsi" w:hAnsiTheme="minorHAnsi" w:hint="default"/>
      </w:rPr>
    </w:lvl>
    <w:lvl w:ilvl="6">
      <w:start w:val="1"/>
      <w:numFmt w:val="bullet"/>
      <w:lvlText w:val="•"/>
      <w:lvlJc w:val="left"/>
      <w:pPr>
        <w:ind w:left="2520" w:hanging="360"/>
      </w:pPr>
      <w:rPr>
        <w:rFonts w:asciiTheme="minorHAnsi" w:hAnsiTheme="minorHAnsi" w:hint="default"/>
      </w:rPr>
    </w:lvl>
    <w:lvl w:ilvl="7">
      <w:start w:val="1"/>
      <w:numFmt w:val="bullet"/>
      <w:lvlText w:val="•"/>
      <w:lvlJc w:val="left"/>
      <w:pPr>
        <w:ind w:left="2880" w:hanging="360"/>
      </w:pPr>
      <w:rPr>
        <w:rFonts w:asciiTheme="minorHAnsi" w:hAnsiTheme="minorHAnsi" w:hint="default"/>
      </w:rPr>
    </w:lvl>
    <w:lvl w:ilvl="8">
      <w:start w:val="1"/>
      <w:numFmt w:val="bullet"/>
      <w:lvlText w:val="•"/>
      <w:lvlJc w:val="left"/>
      <w:pPr>
        <w:ind w:left="3240" w:hanging="360"/>
      </w:pPr>
      <w:rPr>
        <w:rFonts w:asciiTheme="minorHAnsi" w:hAnsiTheme="minorHAnsi" w:hint="default"/>
      </w:rPr>
    </w:lvl>
  </w:abstractNum>
  <w:abstractNum w:abstractNumId="45" w15:restartNumberingAfterBreak="0">
    <w:nsid w:val="7C157CCF"/>
    <w:multiLevelType w:val="multilevel"/>
    <w:tmpl w:val="0413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20872319">
    <w:abstractNumId w:val="9"/>
  </w:num>
  <w:num w:numId="2" w16cid:durableId="463425090">
    <w:abstractNumId w:val="7"/>
  </w:num>
  <w:num w:numId="3" w16cid:durableId="1156996426">
    <w:abstractNumId w:val="6"/>
  </w:num>
  <w:num w:numId="4" w16cid:durableId="99373651">
    <w:abstractNumId w:val="5"/>
  </w:num>
  <w:num w:numId="5" w16cid:durableId="897209659">
    <w:abstractNumId w:val="4"/>
  </w:num>
  <w:num w:numId="6" w16cid:durableId="1957062146">
    <w:abstractNumId w:val="8"/>
  </w:num>
  <w:num w:numId="7" w16cid:durableId="1708524340">
    <w:abstractNumId w:val="3"/>
  </w:num>
  <w:num w:numId="8" w16cid:durableId="465394827">
    <w:abstractNumId w:val="2"/>
  </w:num>
  <w:num w:numId="9" w16cid:durableId="1239638211">
    <w:abstractNumId w:val="1"/>
  </w:num>
  <w:num w:numId="10" w16cid:durableId="865142595">
    <w:abstractNumId w:val="0"/>
  </w:num>
  <w:num w:numId="11" w16cid:durableId="802621742">
    <w:abstractNumId w:val="44"/>
  </w:num>
  <w:num w:numId="12" w16cid:durableId="2020815702">
    <w:abstractNumId w:val="15"/>
  </w:num>
  <w:num w:numId="13" w16cid:durableId="217865013">
    <w:abstractNumId w:val="41"/>
  </w:num>
  <w:num w:numId="14" w16cid:durableId="513617713">
    <w:abstractNumId w:val="22"/>
  </w:num>
  <w:num w:numId="15" w16cid:durableId="902831489">
    <w:abstractNumId w:val="42"/>
  </w:num>
  <w:num w:numId="16" w16cid:durableId="1001154395">
    <w:abstractNumId w:val="20"/>
  </w:num>
  <w:num w:numId="17" w16cid:durableId="1779786440">
    <w:abstractNumId w:val="12"/>
  </w:num>
  <w:num w:numId="18" w16cid:durableId="608247122">
    <w:abstractNumId w:val="45"/>
  </w:num>
  <w:num w:numId="19" w16cid:durableId="254363072">
    <w:abstractNumId w:val="31"/>
  </w:num>
  <w:num w:numId="20" w16cid:durableId="1356229389">
    <w:abstractNumId w:val="23"/>
  </w:num>
  <w:num w:numId="21" w16cid:durableId="790710359">
    <w:abstractNumId w:val="17"/>
  </w:num>
  <w:num w:numId="22" w16cid:durableId="1441293634">
    <w:abstractNumId w:val="32"/>
  </w:num>
  <w:num w:numId="23" w16cid:durableId="1997373101">
    <w:abstractNumId w:val="37"/>
  </w:num>
  <w:num w:numId="24" w16cid:durableId="110784962">
    <w:abstractNumId w:val="19"/>
  </w:num>
  <w:num w:numId="25" w16cid:durableId="1118908941">
    <w:abstractNumId w:val="26"/>
  </w:num>
  <w:num w:numId="26" w16cid:durableId="2074693275">
    <w:abstractNumId w:val="14"/>
  </w:num>
  <w:num w:numId="27" w16cid:durableId="2142308591">
    <w:abstractNumId w:val="35"/>
  </w:num>
  <w:num w:numId="28" w16cid:durableId="1553542343">
    <w:abstractNumId w:val="38"/>
  </w:num>
  <w:num w:numId="29" w16cid:durableId="720909413">
    <w:abstractNumId w:val="13"/>
  </w:num>
  <w:num w:numId="30" w16cid:durableId="1996453603">
    <w:abstractNumId w:val="27"/>
  </w:num>
  <w:num w:numId="31" w16cid:durableId="1521817053">
    <w:abstractNumId w:val="28"/>
  </w:num>
  <w:num w:numId="32" w16cid:durableId="1980572482">
    <w:abstractNumId w:val="40"/>
  </w:num>
  <w:num w:numId="33" w16cid:durableId="258949415">
    <w:abstractNumId w:val="29"/>
  </w:num>
  <w:num w:numId="34" w16cid:durableId="327368727">
    <w:abstractNumId w:val="33"/>
  </w:num>
  <w:num w:numId="35" w16cid:durableId="492844023">
    <w:abstractNumId w:val="34"/>
  </w:num>
  <w:num w:numId="36" w16cid:durableId="391080649">
    <w:abstractNumId w:val="39"/>
  </w:num>
  <w:num w:numId="37" w16cid:durableId="1660232788">
    <w:abstractNumId w:val="36"/>
  </w:num>
  <w:num w:numId="38" w16cid:durableId="704184432">
    <w:abstractNumId w:val="10"/>
  </w:num>
  <w:num w:numId="39" w16cid:durableId="904216558">
    <w:abstractNumId w:val="30"/>
  </w:num>
  <w:num w:numId="40" w16cid:durableId="195773208">
    <w:abstractNumId w:val="24"/>
  </w:num>
  <w:num w:numId="41" w16cid:durableId="580990669">
    <w:abstractNumId w:val="11"/>
  </w:num>
  <w:num w:numId="42" w16cid:durableId="292447833">
    <w:abstractNumId w:val="21"/>
  </w:num>
  <w:num w:numId="43" w16cid:durableId="2061587217">
    <w:abstractNumId w:val="43"/>
  </w:num>
  <w:num w:numId="44" w16cid:durableId="1581253736">
    <w:abstractNumId w:val="25"/>
  </w:num>
  <w:num w:numId="45" w16cid:durableId="902061749">
    <w:abstractNumId w:val="16"/>
  </w:num>
  <w:num w:numId="46" w16cid:durableId="786965513">
    <w:abstractNumId w:val="18"/>
  </w:num>
  <w:numIdMacAtCleanup w:val="4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embedSystemFonts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708"/>
  <w:hyphenationZone w:val="425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CCE"/>
    <w:rsid w:val="0000108E"/>
    <w:rsid w:val="000135E3"/>
    <w:rsid w:val="000138CF"/>
    <w:rsid w:val="00017EFA"/>
    <w:rsid w:val="000200E8"/>
    <w:rsid w:val="000204AD"/>
    <w:rsid w:val="0002615A"/>
    <w:rsid w:val="00040569"/>
    <w:rsid w:val="00045F88"/>
    <w:rsid w:val="000558BC"/>
    <w:rsid w:val="000621F5"/>
    <w:rsid w:val="0006685A"/>
    <w:rsid w:val="00067E9B"/>
    <w:rsid w:val="00071470"/>
    <w:rsid w:val="00085842"/>
    <w:rsid w:val="000878B0"/>
    <w:rsid w:val="000A1D83"/>
    <w:rsid w:val="000A3729"/>
    <w:rsid w:val="000A4099"/>
    <w:rsid w:val="000B2923"/>
    <w:rsid w:val="000B466E"/>
    <w:rsid w:val="000B5AB4"/>
    <w:rsid w:val="000B6386"/>
    <w:rsid w:val="000B7FBB"/>
    <w:rsid w:val="000D1CEF"/>
    <w:rsid w:val="000E1B72"/>
    <w:rsid w:val="000E416F"/>
    <w:rsid w:val="000E5467"/>
    <w:rsid w:val="00100A54"/>
    <w:rsid w:val="001045AA"/>
    <w:rsid w:val="00114669"/>
    <w:rsid w:val="00134C1D"/>
    <w:rsid w:val="0013536E"/>
    <w:rsid w:val="0014375E"/>
    <w:rsid w:val="00144B0C"/>
    <w:rsid w:val="001463BE"/>
    <w:rsid w:val="00146434"/>
    <w:rsid w:val="001476E8"/>
    <w:rsid w:val="001479CF"/>
    <w:rsid w:val="00154094"/>
    <w:rsid w:val="00157A7E"/>
    <w:rsid w:val="00165F7F"/>
    <w:rsid w:val="0016763D"/>
    <w:rsid w:val="00167AC0"/>
    <w:rsid w:val="00170735"/>
    <w:rsid w:val="00173754"/>
    <w:rsid w:val="00175B37"/>
    <w:rsid w:val="00177C2D"/>
    <w:rsid w:val="00183668"/>
    <w:rsid w:val="0018627B"/>
    <w:rsid w:val="00186ADD"/>
    <w:rsid w:val="00197A97"/>
    <w:rsid w:val="001A203B"/>
    <w:rsid w:val="001A63A7"/>
    <w:rsid w:val="001B0D01"/>
    <w:rsid w:val="001B1CBC"/>
    <w:rsid w:val="001B6722"/>
    <w:rsid w:val="001B6977"/>
    <w:rsid w:val="001C44A9"/>
    <w:rsid w:val="001C5E35"/>
    <w:rsid w:val="001C66E4"/>
    <w:rsid w:val="001D2D90"/>
    <w:rsid w:val="001D6A1E"/>
    <w:rsid w:val="001D7E3F"/>
    <w:rsid w:val="001E33A3"/>
    <w:rsid w:val="001E7B9F"/>
    <w:rsid w:val="001F259D"/>
    <w:rsid w:val="001F6311"/>
    <w:rsid w:val="00204F95"/>
    <w:rsid w:val="00211DFD"/>
    <w:rsid w:val="0021478C"/>
    <w:rsid w:val="00220037"/>
    <w:rsid w:val="002270D7"/>
    <w:rsid w:val="00234A61"/>
    <w:rsid w:val="00237833"/>
    <w:rsid w:val="002378EF"/>
    <w:rsid w:val="00240720"/>
    <w:rsid w:val="002418F4"/>
    <w:rsid w:val="00253921"/>
    <w:rsid w:val="00273742"/>
    <w:rsid w:val="00275EEB"/>
    <w:rsid w:val="00281E57"/>
    <w:rsid w:val="00282B18"/>
    <w:rsid w:val="0028524C"/>
    <w:rsid w:val="002870BB"/>
    <w:rsid w:val="002924E1"/>
    <w:rsid w:val="002931C8"/>
    <w:rsid w:val="00293CD1"/>
    <w:rsid w:val="002943D2"/>
    <w:rsid w:val="002963D8"/>
    <w:rsid w:val="00297E36"/>
    <w:rsid w:val="002C306E"/>
    <w:rsid w:val="002D621C"/>
    <w:rsid w:val="002D7B19"/>
    <w:rsid w:val="002E0FAE"/>
    <w:rsid w:val="002E3479"/>
    <w:rsid w:val="002E7CC6"/>
    <w:rsid w:val="002F00B7"/>
    <w:rsid w:val="002F2F90"/>
    <w:rsid w:val="002F5489"/>
    <w:rsid w:val="0030277A"/>
    <w:rsid w:val="003131A8"/>
    <w:rsid w:val="00315649"/>
    <w:rsid w:val="00315D95"/>
    <w:rsid w:val="003202D3"/>
    <w:rsid w:val="00320C9F"/>
    <w:rsid w:val="003215C7"/>
    <w:rsid w:val="00322380"/>
    <w:rsid w:val="00323498"/>
    <w:rsid w:val="00325844"/>
    <w:rsid w:val="00325A0C"/>
    <w:rsid w:val="00326851"/>
    <w:rsid w:val="00327D77"/>
    <w:rsid w:val="00327F38"/>
    <w:rsid w:val="00331EE2"/>
    <w:rsid w:val="0033433A"/>
    <w:rsid w:val="00342270"/>
    <w:rsid w:val="0034780C"/>
    <w:rsid w:val="00361294"/>
    <w:rsid w:val="00362FFB"/>
    <w:rsid w:val="003654FF"/>
    <w:rsid w:val="00376A02"/>
    <w:rsid w:val="00377F30"/>
    <w:rsid w:val="00393F34"/>
    <w:rsid w:val="003949C3"/>
    <w:rsid w:val="00397726"/>
    <w:rsid w:val="00397DD7"/>
    <w:rsid w:val="003A0EAC"/>
    <w:rsid w:val="003A5A9F"/>
    <w:rsid w:val="003A63DA"/>
    <w:rsid w:val="003C5EB0"/>
    <w:rsid w:val="003D0548"/>
    <w:rsid w:val="003D10F4"/>
    <w:rsid w:val="003E3BE5"/>
    <w:rsid w:val="003E7187"/>
    <w:rsid w:val="003F55A0"/>
    <w:rsid w:val="004014F1"/>
    <w:rsid w:val="00414E41"/>
    <w:rsid w:val="004208FE"/>
    <w:rsid w:val="00420A01"/>
    <w:rsid w:val="00427655"/>
    <w:rsid w:val="00432D75"/>
    <w:rsid w:val="0043431A"/>
    <w:rsid w:val="00443201"/>
    <w:rsid w:val="004452BD"/>
    <w:rsid w:val="00454AC9"/>
    <w:rsid w:val="00460D6E"/>
    <w:rsid w:val="0046495A"/>
    <w:rsid w:val="0047579B"/>
    <w:rsid w:val="0047702A"/>
    <w:rsid w:val="00496A71"/>
    <w:rsid w:val="004A40AA"/>
    <w:rsid w:val="004B3900"/>
    <w:rsid w:val="004B3DB4"/>
    <w:rsid w:val="004B71F6"/>
    <w:rsid w:val="004C5073"/>
    <w:rsid w:val="004D0043"/>
    <w:rsid w:val="004D757B"/>
    <w:rsid w:val="004E3687"/>
    <w:rsid w:val="004E6E67"/>
    <w:rsid w:val="004F43CD"/>
    <w:rsid w:val="004F52FD"/>
    <w:rsid w:val="00500FE0"/>
    <w:rsid w:val="005067A8"/>
    <w:rsid w:val="00506EEC"/>
    <w:rsid w:val="00512980"/>
    <w:rsid w:val="00512F02"/>
    <w:rsid w:val="00522F6B"/>
    <w:rsid w:val="00526600"/>
    <w:rsid w:val="005267FB"/>
    <w:rsid w:val="005304F8"/>
    <w:rsid w:val="00532543"/>
    <w:rsid w:val="005434A5"/>
    <w:rsid w:val="00546939"/>
    <w:rsid w:val="00557F4A"/>
    <w:rsid w:val="00563133"/>
    <w:rsid w:val="00570F65"/>
    <w:rsid w:val="00575D22"/>
    <w:rsid w:val="00576E23"/>
    <w:rsid w:val="00582C0B"/>
    <w:rsid w:val="00582EAE"/>
    <w:rsid w:val="00590641"/>
    <w:rsid w:val="0059637A"/>
    <w:rsid w:val="005A5A6B"/>
    <w:rsid w:val="005B4D66"/>
    <w:rsid w:val="005B6EA7"/>
    <w:rsid w:val="005C22CB"/>
    <w:rsid w:val="005D6750"/>
    <w:rsid w:val="005E426C"/>
    <w:rsid w:val="005E51C5"/>
    <w:rsid w:val="005E727C"/>
    <w:rsid w:val="005E7E4A"/>
    <w:rsid w:val="005F4480"/>
    <w:rsid w:val="00601487"/>
    <w:rsid w:val="006056E5"/>
    <w:rsid w:val="006158AA"/>
    <w:rsid w:val="00620F0D"/>
    <w:rsid w:val="00630409"/>
    <w:rsid w:val="00632CF8"/>
    <w:rsid w:val="00641AAA"/>
    <w:rsid w:val="0064704C"/>
    <w:rsid w:val="006518D7"/>
    <w:rsid w:val="00677AB6"/>
    <w:rsid w:val="006815BF"/>
    <w:rsid w:val="006834F2"/>
    <w:rsid w:val="006836C9"/>
    <w:rsid w:val="00686E31"/>
    <w:rsid w:val="006A4DE4"/>
    <w:rsid w:val="006A5354"/>
    <w:rsid w:val="006A7764"/>
    <w:rsid w:val="006C7509"/>
    <w:rsid w:val="006C75AE"/>
    <w:rsid w:val="006D4AD5"/>
    <w:rsid w:val="006E08FE"/>
    <w:rsid w:val="006F2737"/>
    <w:rsid w:val="006F31FC"/>
    <w:rsid w:val="006F3246"/>
    <w:rsid w:val="006F42BD"/>
    <w:rsid w:val="00712C8F"/>
    <w:rsid w:val="00715251"/>
    <w:rsid w:val="00723836"/>
    <w:rsid w:val="0073477C"/>
    <w:rsid w:val="00736D78"/>
    <w:rsid w:val="00746161"/>
    <w:rsid w:val="00750A4B"/>
    <w:rsid w:val="00761360"/>
    <w:rsid w:val="0076234A"/>
    <w:rsid w:val="00763CBE"/>
    <w:rsid w:val="00765E7C"/>
    <w:rsid w:val="00766AC0"/>
    <w:rsid w:val="00773A13"/>
    <w:rsid w:val="00773AD7"/>
    <w:rsid w:val="00774F49"/>
    <w:rsid w:val="007778EC"/>
    <w:rsid w:val="007910B2"/>
    <w:rsid w:val="00796582"/>
    <w:rsid w:val="007A3484"/>
    <w:rsid w:val="007A3C4B"/>
    <w:rsid w:val="007A786C"/>
    <w:rsid w:val="007B41C7"/>
    <w:rsid w:val="007B4213"/>
    <w:rsid w:val="007B53E4"/>
    <w:rsid w:val="007C2085"/>
    <w:rsid w:val="007C2F70"/>
    <w:rsid w:val="007C3608"/>
    <w:rsid w:val="007D3EF8"/>
    <w:rsid w:val="007D597D"/>
    <w:rsid w:val="007E1414"/>
    <w:rsid w:val="007E44E4"/>
    <w:rsid w:val="007E5329"/>
    <w:rsid w:val="007F00A2"/>
    <w:rsid w:val="007F0FD2"/>
    <w:rsid w:val="00810716"/>
    <w:rsid w:val="008124B7"/>
    <w:rsid w:val="008217CB"/>
    <w:rsid w:val="0083188B"/>
    <w:rsid w:val="00831F54"/>
    <w:rsid w:val="00832F0F"/>
    <w:rsid w:val="008469E6"/>
    <w:rsid w:val="00856654"/>
    <w:rsid w:val="00860C86"/>
    <w:rsid w:val="00861240"/>
    <w:rsid w:val="00863184"/>
    <w:rsid w:val="00866114"/>
    <w:rsid w:val="00873D57"/>
    <w:rsid w:val="008762B3"/>
    <w:rsid w:val="008809AC"/>
    <w:rsid w:val="00881023"/>
    <w:rsid w:val="00882BF5"/>
    <w:rsid w:val="00884299"/>
    <w:rsid w:val="0088642A"/>
    <w:rsid w:val="0089412C"/>
    <w:rsid w:val="008973C1"/>
    <w:rsid w:val="008A0B17"/>
    <w:rsid w:val="008A1B38"/>
    <w:rsid w:val="008A4D3B"/>
    <w:rsid w:val="008B40CA"/>
    <w:rsid w:val="008C748C"/>
    <w:rsid w:val="008C786B"/>
    <w:rsid w:val="008D072E"/>
    <w:rsid w:val="008D7D13"/>
    <w:rsid w:val="008E3453"/>
    <w:rsid w:val="008E4F61"/>
    <w:rsid w:val="008F0661"/>
    <w:rsid w:val="008F1293"/>
    <w:rsid w:val="008F16E3"/>
    <w:rsid w:val="008F1DA4"/>
    <w:rsid w:val="00901006"/>
    <w:rsid w:val="009056D6"/>
    <w:rsid w:val="009112F9"/>
    <w:rsid w:val="009240BE"/>
    <w:rsid w:val="009378D9"/>
    <w:rsid w:val="009438B0"/>
    <w:rsid w:val="00943ED3"/>
    <w:rsid w:val="00946341"/>
    <w:rsid w:val="0095781B"/>
    <w:rsid w:val="00961A0B"/>
    <w:rsid w:val="00964070"/>
    <w:rsid w:val="00971743"/>
    <w:rsid w:val="0098452D"/>
    <w:rsid w:val="009A187C"/>
    <w:rsid w:val="009B1264"/>
    <w:rsid w:val="009B6B97"/>
    <w:rsid w:val="009C04E3"/>
    <w:rsid w:val="009C63A9"/>
    <w:rsid w:val="009D1C65"/>
    <w:rsid w:val="009D228F"/>
    <w:rsid w:val="009D2C23"/>
    <w:rsid w:val="009D5B90"/>
    <w:rsid w:val="009E2DB9"/>
    <w:rsid w:val="009E612F"/>
    <w:rsid w:val="009E6FC4"/>
    <w:rsid w:val="009F1090"/>
    <w:rsid w:val="00A00B1B"/>
    <w:rsid w:val="00A03E62"/>
    <w:rsid w:val="00A04FA1"/>
    <w:rsid w:val="00A23277"/>
    <w:rsid w:val="00A24F11"/>
    <w:rsid w:val="00A30A69"/>
    <w:rsid w:val="00A34E3A"/>
    <w:rsid w:val="00A42636"/>
    <w:rsid w:val="00A45A62"/>
    <w:rsid w:val="00A5304A"/>
    <w:rsid w:val="00A71F59"/>
    <w:rsid w:val="00A7234E"/>
    <w:rsid w:val="00A72A81"/>
    <w:rsid w:val="00A91E45"/>
    <w:rsid w:val="00A93DAA"/>
    <w:rsid w:val="00A94BA1"/>
    <w:rsid w:val="00A963E7"/>
    <w:rsid w:val="00AA0769"/>
    <w:rsid w:val="00AA3163"/>
    <w:rsid w:val="00AA5F18"/>
    <w:rsid w:val="00AA7094"/>
    <w:rsid w:val="00AB0E35"/>
    <w:rsid w:val="00AB1AC1"/>
    <w:rsid w:val="00AB75C6"/>
    <w:rsid w:val="00AC5A80"/>
    <w:rsid w:val="00AC6F65"/>
    <w:rsid w:val="00AC76CB"/>
    <w:rsid w:val="00AD1BE8"/>
    <w:rsid w:val="00AD2413"/>
    <w:rsid w:val="00AD56EF"/>
    <w:rsid w:val="00AE117D"/>
    <w:rsid w:val="00AE59F7"/>
    <w:rsid w:val="00AE78EF"/>
    <w:rsid w:val="00AF1D74"/>
    <w:rsid w:val="00AF76BF"/>
    <w:rsid w:val="00AF79D8"/>
    <w:rsid w:val="00B04B15"/>
    <w:rsid w:val="00B06494"/>
    <w:rsid w:val="00B12F73"/>
    <w:rsid w:val="00B14D6F"/>
    <w:rsid w:val="00B17234"/>
    <w:rsid w:val="00B207E4"/>
    <w:rsid w:val="00B339BE"/>
    <w:rsid w:val="00B37243"/>
    <w:rsid w:val="00B41BAA"/>
    <w:rsid w:val="00B44A3C"/>
    <w:rsid w:val="00B454E0"/>
    <w:rsid w:val="00B471E3"/>
    <w:rsid w:val="00B732C0"/>
    <w:rsid w:val="00B841B2"/>
    <w:rsid w:val="00B91123"/>
    <w:rsid w:val="00B95AB6"/>
    <w:rsid w:val="00BA14CC"/>
    <w:rsid w:val="00BA173F"/>
    <w:rsid w:val="00BA69B7"/>
    <w:rsid w:val="00BB0BFA"/>
    <w:rsid w:val="00BB5319"/>
    <w:rsid w:val="00BB542D"/>
    <w:rsid w:val="00BB708D"/>
    <w:rsid w:val="00BC00AD"/>
    <w:rsid w:val="00BC431A"/>
    <w:rsid w:val="00BC6D75"/>
    <w:rsid w:val="00BD0BB8"/>
    <w:rsid w:val="00BD1F22"/>
    <w:rsid w:val="00BE03BA"/>
    <w:rsid w:val="00BE367B"/>
    <w:rsid w:val="00BF3373"/>
    <w:rsid w:val="00C04A90"/>
    <w:rsid w:val="00C0676B"/>
    <w:rsid w:val="00C148F9"/>
    <w:rsid w:val="00C16788"/>
    <w:rsid w:val="00C32254"/>
    <w:rsid w:val="00C358D8"/>
    <w:rsid w:val="00C44A15"/>
    <w:rsid w:val="00C547F9"/>
    <w:rsid w:val="00C57F59"/>
    <w:rsid w:val="00C62DFF"/>
    <w:rsid w:val="00C75EC7"/>
    <w:rsid w:val="00C7656B"/>
    <w:rsid w:val="00C77103"/>
    <w:rsid w:val="00C8167D"/>
    <w:rsid w:val="00C9251C"/>
    <w:rsid w:val="00C94F71"/>
    <w:rsid w:val="00CA72FC"/>
    <w:rsid w:val="00CC4D10"/>
    <w:rsid w:val="00CD15EE"/>
    <w:rsid w:val="00CD579A"/>
    <w:rsid w:val="00CF1225"/>
    <w:rsid w:val="00CF3DDE"/>
    <w:rsid w:val="00CF59AC"/>
    <w:rsid w:val="00D0079F"/>
    <w:rsid w:val="00D03A66"/>
    <w:rsid w:val="00D12733"/>
    <w:rsid w:val="00D13B41"/>
    <w:rsid w:val="00D222E0"/>
    <w:rsid w:val="00D23ACB"/>
    <w:rsid w:val="00D267BE"/>
    <w:rsid w:val="00D278A0"/>
    <w:rsid w:val="00D305F9"/>
    <w:rsid w:val="00D37741"/>
    <w:rsid w:val="00D445AB"/>
    <w:rsid w:val="00D456F9"/>
    <w:rsid w:val="00D47B7C"/>
    <w:rsid w:val="00D54A5A"/>
    <w:rsid w:val="00D629C3"/>
    <w:rsid w:val="00D631B1"/>
    <w:rsid w:val="00D6444B"/>
    <w:rsid w:val="00D6580C"/>
    <w:rsid w:val="00D82A20"/>
    <w:rsid w:val="00D940F7"/>
    <w:rsid w:val="00D94981"/>
    <w:rsid w:val="00D95269"/>
    <w:rsid w:val="00DA4589"/>
    <w:rsid w:val="00DA6234"/>
    <w:rsid w:val="00DB1252"/>
    <w:rsid w:val="00DB23F7"/>
    <w:rsid w:val="00DC32B5"/>
    <w:rsid w:val="00DD1F1B"/>
    <w:rsid w:val="00DD2516"/>
    <w:rsid w:val="00DD2B33"/>
    <w:rsid w:val="00DF0229"/>
    <w:rsid w:val="00DF0AE7"/>
    <w:rsid w:val="00DF3296"/>
    <w:rsid w:val="00E024BC"/>
    <w:rsid w:val="00E0385C"/>
    <w:rsid w:val="00E042DD"/>
    <w:rsid w:val="00E06957"/>
    <w:rsid w:val="00E06CE2"/>
    <w:rsid w:val="00E139D8"/>
    <w:rsid w:val="00E2016C"/>
    <w:rsid w:val="00E271EC"/>
    <w:rsid w:val="00E302C9"/>
    <w:rsid w:val="00E302EE"/>
    <w:rsid w:val="00E41F71"/>
    <w:rsid w:val="00E448D0"/>
    <w:rsid w:val="00E55D6B"/>
    <w:rsid w:val="00E56E70"/>
    <w:rsid w:val="00E63F27"/>
    <w:rsid w:val="00E65393"/>
    <w:rsid w:val="00E85522"/>
    <w:rsid w:val="00E95CCE"/>
    <w:rsid w:val="00EB342E"/>
    <w:rsid w:val="00EB6872"/>
    <w:rsid w:val="00EB7BE3"/>
    <w:rsid w:val="00EC59C3"/>
    <w:rsid w:val="00EC6836"/>
    <w:rsid w:val="00ED3560"/>
    <w:rsid w:val="00EE1714"/>
    <w:rsid w:val="00EE384C"/>
    <w:rsid w:val="00EE472D"/>
    <w:rsid w:val="00EE5223"/>
    <w:rsid w:val="00EE5680"/>
    <w:rsid w:val="00EF417E"/>
    <w:rsid w:val="00F001A6"/>
    <w:rsid w:val="00F01327"/>
    <w:rsid w:val="00F13B84"/>
    <w:rsid w:val="00F46218"/>
    <w:rsid w:val="00F54822"/>
    <w:rsid w:val="00F6259E"/>
    <w:rsid w:val="00F637A4"/>
    <w:rsid w:val="00F6739F"/>
    <w:rsid w:val="00F70CA0"/>
    <w:rsid w:val="00F741A3"/>
    <w:rsid w:val="00F75537"/>
    <w:rsid w:val="00F7755D"/>
    <w:rsid w:val="00FA448F"/>
    <w:rsid w:val="00FB3E4B"/>
    <w:rsid w:val="00FB5D73"/>
    <w:rsid w:val="00FC06DE"/>
    <w:rsid w:val="00FC3BA6"/>
    <w:rsid w:val="00FD2BD2"/>
    <w:rsid w:val="00FD39A0"/>
    <w:rsid w:val="00FD4A46"/>
    <w:rsid w:val="00FD630A"/>
    <w:rsid w:val="00FE5EA8"/>
    <w:rsid w:val="00FF0CFF"/>
    <w:rsid w:val="00FF2E7A"/>
    <w:rsid w:val="070CA792"/>
    <w:rsid w:val="165500B3"/>
    <w:rsid w:val="19520A73"/>
    <w:rsid w:val="35F12327"/>
    <w:rsid w:val="371552E6"/>
    <w:rsid w:val="4F89C5C5"/>
    <w:rsid w:val="591831A1"/>
    <w:rsid w:val="624C0D10"/>
    <w:rsid w:val="730FD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2"/>
    </o:shapelayout>
  </w:shapeDefaults>
  <w:decimalSymbol w:val=","/>
  <w:listSeparator w:val=";"/>
  <w14:docId w14:val="45189270"/>
  <w15:chartTrackingRefBased/>
  <w15:docId w15:val="{C663F1FB-51C0-41A0-945B-E7021CB4C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ptos" w:eastAsia="Times New Roman" w:hAnsi="Aptos" w:cs="Maiandra GD"/>
        <w:color w:val="231F20" w:themeColor="text1"/>
        <w:sz w:val="18"/>
        <w:szCs w:val="18"/>
        <w:lang w:val="nl-NL" w:eastAsia="nl-NL" w:bidi="nl-NL"/>
      </w:rPr>
    </w:rPrDefault>
    <w:pPrDefault>
      <w:pPr>
        <w:spacing w:line="216" w:lineRule="atLeast"/>
      </w:pPr>
    </w:pPrDefault>
  </w:docDefaults>
  <w:latentStyles w:defLockedState="0" w:defUIPriority="99" w:defSemiHidden="0" w:defUnhideWhenUsed="0" w:defQFormat="0" w:count="376">
    <w:lsdException w:name="heading 1" w:qFormat="1"/>
    <w:lsdException w:name="heading 2" w:semiHidden="1" w:qFormat="1"/>
    <w:lsdException w:name="heading 3" w:semiHidden="1" w:qFormat="1"/>
    <w:lsdException w:name="heading 4" w:semiHidden="1" w:qFormat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toc 1" w:uiPriority="39"/>
    <w:lsdException w:name="toc 2" w:uiPriority="39"/>
    <w:lsdException w:name="toc 3" w:uiPriority="97"/>
    <w:lsdException w:name="toc 4" w:uiPriority="97"/>
    <w:lsdException w:name="toc 5" w:uiPriority="97"/>
    <w:lsdException w:name="toc 6" w:uiPriority="97"/>
    <w:lsdException w:name="toc 7" w:uiPriority="97"/>
    <w:lsdException w:name="toc 8" w:uiPriority="97"/>
    <w:lsdException w:name="toc 9" w:uiPriority="97"/>
    <w:lsdException w:name="annotation text" w:semiHidden="1"/>
    <w:lsdException w:name="caption" w:semiHidden="1"/>
    <w:lsdException w:name="envelope address" w:semiHidden="1"/>
    <w:lsdException w:name="envelope return" w:semiHidden="1"/>
    <w:lsdException w:name="annotation reference" w:semiHidden="1"/>
    <w:lsdException w:name="page number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uiPriority="0"/>
    <w:lsdException w:name="HTML Bottom of Form" w:uiPriority="0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Standaard">
    <w:name w:val="Normal"/>
    <w:aliases w:val="Normal Cerios"/>
    <w:next w:val="BasistekstCerios"/>
    <w:uiPriority w:val="94"/>
    <w:semiHidden/>
    <w:rsid w:val="00DB1252"/>
  </w:style>
  <w:style w:type="paragraph" w:styleId="Kop1">
    <w:name w:val="heading 1"/>
    <w:aliases w:val="Kop 1 Cerios"/>
    <w:basedOn w:val="ZsysbasisCerios"/>
    <w:link w:val="Kop1Char"/>
    <w:uiPriority w:val="3"/>
    <w:qFormat/>
    <w:rsid w:val="003949C3"/>
    <w:pPr>
      <w:keepNext/>
      <w:keepLines/>
      <w:numPr>
        <w:numId w:val="25"/>
      </w:numPr>
      <w:spacing w:after="720" w:line="771" w:lineRule="atLeast"/>
      <w:outlineLvl w:val="0"/>
    </w:pPr>
    <w:rPr>
      <w:rFonts w:ascii="Aptos Light" w:hAnsi="Aptos Light"/>
      <w:bCs/>
      <w:color w:val="2E3854" w:themeColor="accent1"/>
      <w:sz w:val="60"/>
      <w:szCs w:val="32"/>
    </w:rPr>
  </w:style>
  <w:style w:type="paragraph" w:styleId="Kop2">
    <w:name w:val="heading 2"/>
    <w:aliases w:val="Kop 2 Cerios"/>
    <w:basedOn w:val="ZsysbasisCerios"/>
    <w:next w:val="BasistekstCerios"/>
    <w:link w:val="Kop2Char"/>
    <w:uiPriority w:val="5"/>
    <w:qFormat/>
    <w:rsid w:val="003949C3"/>
    <w:pPr>
      <w:keepNext/>
      <w:keepLines/>
      <w:numPr>
        <w:ilvl w:val="1"/>
        <w:numId w:val="25"/>
      </w:numPr>
      <w:spacing w:before="216"/>
      <w:ind w:left="709"/>
      <w:outlineLvl w:val="1"/>
    </w:pPr>
    <w:rPr>
      <w:b/>
      <w:bCs/>
      <w:iCs/>
      <w:color w:val="2E3854" w:themeColor="accent1"/>
      <w:szCs w:val="28"/>
    </w:rPr>
  </w:style>
  <w:style w:type="paragraph" w:styleId="Kop3">
    <w:name w:val="heading 3"/>
    <w:aliases w:val="Kop 3 Cerios"/>
    <w:basedOn w:val="ZsysbasisCerios"/>
    <w:next w:val="BasistekstCerios"/>
    <w:link w:val="Kop3Char"/>
    <w:uiPriority w:val="7"/>
    <w:qFormat/>
    <w:rsid w:val="003949C3"/>
    <w:pPr>
      <w:keepNext/>
      <w:keepLines/>
      <w:numPr>
        <w:ilvl w:val="2"/>
        <w:numId w:val="25"/>
      </w:numPr>
      <w:outlineLvl w:val="2"/>
    </w:pPr>
    <w:rPr>
      <w:rFonts w:asciiTheme="minorHAnsi" w:hAnsiTheme="minorHAnsi"/>
      <w:i/>
      <w:iCs/>
    </w:rPr>
  </w:style>
  <w:style w:type="paragraph" w:styleId="Kop4">
    <w:name w:val="heading 4"/>
    <w:aliases w:val="Kop 4 Cerios"/>
    <w:basedOn w:val="ZsysbasisCerios"/>
    <w:next w:val="BasistekstCerios"/>
    <w:link w:val="Kop4Char"/>
    <w:uiPriority w:val="9"/>
    <w:qFormat/>
    <w:rsid w:val="003949C3"/>
    <w:pPr>
      <w:keepNext/>
      <w:keepLines/>
      <w:numPr>
        <w:ilvl w:val="3"/>
        <w:numId w:val="25"/>
      </w:numPr>
      <w:outlineLvl w:val="3"/>
    </w:pPr>
    <w:rPr>
      <w:rFonts w:asciiTheme="minorHAnsi" w:hAnsiTheme="minorHAnsi"/>
      <w:bCs/>
      <w:szCs w:val="24"/>
    </w:rPr>
  </w:style>
  <w:style w:type="paragraph" w:styleId="Kop5">
    <w:name w:val="heading 5"/>
    <w:aliases w:val="Kop 5 Cerios"/>
    <w:basedOn w:val="ZsysbasisCerios"/>
    <w:next w:val="BasistekstCerios"/>
    <w:link w:val="Kop5Char"/>
    <w:uiPriority w:val="97"/>
    <w:unhideWhenUsed/>
    <w:rsid w:val="003949C3"/>
    <w:pPr>
      <w:keepNext/>
      <w:keepLines/>
      <w:numPr>
        <w:ilvl w:val="4"/>
        <w:numId w:val="25"/>
      </w:numPr>
      <w:outlineLvl w:val="4"/>
    </w:pPr>
    <w:rPr>
      <w:rFonts w:asciiTheme="minorHAnsi" w:hAnsiTheme="minorHAnsi"/>
      <w:bCs/>
      <w:iCs/>
      <w:szCs w:val="22"/>
    </w:rPr>
  </w:style>
  <w:style w:type="paragraph" w:styleId="Kop6">
    <w:name w:val="heading 6"/>
    <w:aliases w:val="Kop 6 Cerios"/>
    <w:basedOn w:val="ZsysbasisCerios"/>
    <w:next w:val="BasistekstCerios"/>
    <w:link w:val="Kop6Char"/>
    <w:uiPriority w:val="97"/>
    <w:unhideWhenUsed/>
    <w:rsid w:val="003949C3"/>
    <w:pPr>
      <w:keepNext/>
      <w:keepLines/>
      <w:numPr>
        <w:ilvl w:val="5"/>
        <w:numId w:val="25"/>
      </w:numPr>
      <w:outlineLvl w:val="5"/>
    </w:pPr>
    <w:rPr>
      <w:rFonts w:asciiTheme="minorHAnsi" w:hAnsiTheme="minorHAnsi"/>
    </w:rPr>
  </w:style>
  <w:style w:type="paragraph" w:styleId="Kop7">
    <w:name w:val="heading 7"/>
    <w:aliases w:val="Kop 7 Cerios"/>
    <w:basedOn w:val="ZsysbasisCerios"/>
    <w:next w:val="BasistekstCerios"/>
    <w:link w:val="Kop7Char"/>
    <w:uiPriority w:val="97"/>
    <w:unhideWhenUsed/>
    <w:rsid w:val="003949C3"/>
    <w:pPr>
      <w:keepNext/>
      <w:keepLines/>
      <w:numPr>
        <w:ilvl w:val="6"/>
        <w:numId w:val="25"/>
      </w:numPr>
      <w:outlineLvl w:val="6"/>
    </w:pPr>
    <w:rPr>
      <w:rFonts w:asciiTheme="minorHAnsi" w:hAnsiTheme="minorHAnsi"/>
      <w:bCs/>
      <w:szCs w:val="20"/>
    </w:rPr>
  </w:style>
  <w:style w:type="paragraph" w:styleId="Kop8">
    <w:name w:val="heading 8"/>
    <w:aliases w:val="Kop 8 Cerios"/>
    <w:basedOn w:val="ZsysbasisCerios"/>
    <w:next w:val="BasistekstCerios"/>
    <w:link w:val="Kop8Char"/>
    <w:uiPriority w:val="97"/>
    <w:unhideWhenUsed/>
    <w:rsid w:val="003949C3"/>
    <w:pPr>
      <w:keepNext/>
      <w:keepLines/>
      <w:numPr>
        <w:ilvl w:val="7"/>
        <w:numId w:val="25"/>
      </w:numPr>
      <w:outlineLvl w:val="7"/>
    </w:pPr>
    <w:rPr>
      <w:rFonts w:asciiTheme="minorHAnsi" w:hAnsiTheme="minorHAnsi"/>
      <w:iCs/>
      <w:szCs w:val="20"/>
    </w:rPr>
  </w:style>
  <w:style w:type="paragraph" w:styleId="Kop9">
    <w:name w:val="heading 9"/>
    <w:aliases w:val="Kop 9 Cerios"/>
    <w:basedOn w:val="ZsysbasisCerios"/>
    <w:next w:val="BasistekstCerios"/>
    <w:link w:val="Kop9Char"/>
    <w:uiPriority w:val="97"/>
    <w:unhideWhenUsed/>
    <w:rsid w:val="003949C3"/>
    <w:pPr>
      <w:keepNext/>
      <w:keepLines/>
      <w:numPr>
        <w:ilvl w:val="8"/>
        <w:numId w:val="25"/>
      </w:numPr>
      <w:outlineLvl w:val="8"/>
    </w:pPr>
    <w:rPr>
      <w:rFonts w:asciiTheme="minorHAnsi" w:hAnsiTheme="minorHAnsi"/>
      <w:bCs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ZsysbasisCerios">
    <w:name w:val="Zsysbasis Cerios"/>
    <w:next w:val="BasistekstCerios"/>
    <w:link w:val="ZsysbasisCeriosChar"/>
    <w:uiPriority w:val="96"/>
    <w:semiHidden/>
    <w:rsid w:val="00B44A3C"/>
  </w:style>
  <w:style w:type="character" w:customStyle="1" w:styleId="ZsysbasisCeriosChar">
    <w:name w:val="Zsysbasis Cerios Char"/>
    <w:basedOn w:val="Standaardalinea-lettertype"/>
    <w:link w:val="ZsysbasisCerios"/>
    <w:uiPriority w:val="96"/>
    <w:semiHidden/>
    <w:rsid w:val="00B44A3C"/>
  </w:style>
  <w:style w:type="paragraph" w:customStyle="1" w:styleId="AdresvakCerios">
    <w:name w:val="Adresvak Cerios"/>
    <w:basedOn w:val="ZsysbasisCerios"/>
    <w:uiPriority w:val="95"/>
    <w:rsid w:val="001D7E3F"/>
    <w:rPr>
      <w:noProof/>
    </w:rPr>
  </w:style>
  <w:style w:type="paragraph" w:customStyle="1" w:styleId="AfzendergegevenskopjeCerios">
    <w:name w:val="Afzendergegevens kopje Cerios"/>
    <w:basedOn w:val="ZsysbasisDocDataCerios"/>
    <w:uiPriority w:val="95"/>
    <w:rsid w:val="001D7E3F"/>
  </w:style>
  <w:style w:type="paragraph" w:customStyle="1" w:styleId="AfzendergegevensCerios">
    <w:name w:val="Afzendergegevens Cerios"/>
    <w:basedOn w:val="ZsysbasisDocDataCerios"/>
    <w:uiPriority w:val="95"/>
    <w:rsid w:val="001D7E3F"/>
  </w:style>
  <w:style w:type="paragraph" w:customStyle="1" w:styleId="AgendapuntCerios">
    <w:name w:val="Agendapunt Cerios"/>
    <w:basedOn w:val="ZsysbasisCerios"/>
    <w:uiPriority w:val="95"/>
    <w:rsid w:val="002E0FAE"/>
    <w:pPr>
      <w:numPr>
        <w:numId w:val="22"/>
      </w:numPr>
    </w:pPr>
  </w:style>
  <w:style w:type="paragraph" w:customStyle="1" w:styleId="AlineavoorafbeeldingCerios">
    <w:name w:val="Alinea voor afbeelding Cerios"/>
    <w:basedOn w:val="ZsysbasisCerios"/>
    <w:next w:val="BasistekstCerios"/>
    <w:uiPriority w:val="95"/>
    <w:rsid w:val="001D7E3F"/>
  </w:style>
  <w:style w:type="paragraph" w:customStyle="1" w:styleId="BasistekstcursiefCerios">
    <w:name w:val="Basistekst cursief Cerios"/>
    <w:basedOn w:val="ZsysbasisCerios"/>
    <w:next w:val="BasistekstCerios"/>
    <w:link w:val="BasistekstcursiefCeriosChar"/>
    <w:uiPriority w:val="1"/>
    <w:qFormat/>
    <w:rsid w:val="001D7E3F"/>
    <w:rPr>
      <w:i/>
      <w:iCs/>
    </w:rPr>
  </w:style>
  <w:style w:type="paragraph" w:customStyle="1" w:styleId="BasistekstvetCerios">
    <w:name w:val="Basistekst vet Cerios"/>
    <w:basedOn w:val="ZsysbasisCerios"/>
    <w:next w:val="BasistekstCerios"/>
    <w:link w:val="BasistekstvetCeriosChar"/>
    <w:uiPriority w:val="2"/>
    <w:qFormat/>
    <w:rsid w:val="001D7E3F"/>
    <w:rPr>
      <w:b/>
      <w:bCs/>
    </w:rPr>
  </w:style>
  <w:style w:type="paragraph" w:customStyle="1" w:styleId="BasistekstCerios">
    <w:name w:val="Basistekst Cerios"/>
    <w:basedOn w:val="ZsysbasisCerios"/>
    <w:qFormat/>
    <w:rsid w:val="001D7E3F"/>
  </w:style>
  <w:style w:type="paragraph" w:customStyle="1" w:styleId="Bijlagekop1Cerios">
    <w:name w:val="Bijlage kop 1 Cerios"/>
    <w:basedOn w:val="ZsysbasisCerios"/>
    <w:next w:val="BasistekstCerios"/>
    <w:uiPriority w:val="11"/>
    <w:qFormat/>
    <w:rsid w:val="00E0385C"/>
    <w:pPr>
      <w:keepNext/>
      <w:keepLines/>
      <w:numPr>
        <w:numId w:val="23"/>
      </w:numPr>
      <w:outlineLvl w:val="0"/>
    </w:pPr>
    <w:rPr>
      <w:b/>
      <w:sz w:val="24"/>
    </w:rPr>
  </w:style>
  <w:style w:type="paragraph" w:customStyle="1" w:styleId="Bijlagekop2Cerios">
    <w:name w:val="Bijlage kop 2 Cerios"/>
    <w:basedOn w:val="ZsysbasisCerios"/>
    <w:next w:val="BasistekstCerios"/>
    <w:uiPriority w:val="12"/>
    <w:qFormat/>
    <w:rsid w:val="006F2737"/>
    <w:pPr>
      <w:keepNext/>
      <w:keepLines/>
      <w:numPr>
        <w:ilvl w:val="1"/>
        <w:numId w:val="23"/>
      </w:numPr>
      <w:spacing w:before="216"/>
      <w:outlineLvl w:val="1"/>
    </w:pPr>
    <w:rPr>
      <w:b/>
    </w:rPr>
  </w:style>
  <w:style w:type="paragraph" w:styleId="Bijschrift">
    <w:name w:val="caption"/>
    <w:aliases w:val="Bijschrift Cerios"/>
    <w:basedOn w:val="ZsysbasisCerios"/>
    <w:next w:val="BasistekstCerios"/>
    <w:uiPriority w:val="97"/>
    <w:unhideWhenUsed/>
    <w:rsid w:val="001D7E3F"/>
  </w:style>
  <w:style w:type="paragraph" w:customStyle="1" w:styleId="DocumentgegevenskopjeCerios">
    <w:name w:val="Documentgegevens kopje Cerios"/>
    <w:basedOn w:val="ZsysbasisDocDataCerios"/>
    <w:uiPriority w:val="96"/>
    <w:rsid w:val="001D7E3F"/>
  </w:style>
  <w:style w:type="paragraph" w:customStyle="1" w:styleId="DocumentgegevensCerios">
    <w:name w:val="Documentgegevens Cerios"/>
    <w:basedOn w:val="ZsysbasisDocDataCerios"/>
    <w:uiPriority w:val="96"/>
    <w:rsid w:val="001D7E3F"/>
  </w:style>
  <w:style w:type="paragraph" w:customStyle="1" w:styleId="DocumentnaamCerios">
    <w:name w:val="Documentnaam Cerios"/>
    <w:basedOn w:val="ZsysbasisCerios"/>
    <w:next w:val="TitelCerios"/>
    <w:uiPriority w:val="95"/>
    <w:rsid w:val="00FF0CFF"/>
    <w:pPr>
      <w:keepLines/>
      <w:spacing w:line="960" w:lineRule="atLeast"/>
    </w:pPr>
    <w:rPr>
      <w:rFonts w:ascii="Aptos Light" w:hAnsi="Aptos Light"/>
      <w:color w:val="FFFFFF" w:themeColor="background1"/>
      <w:sz w:val="80"/>
    </w:rPr>
  </w:style>
  <w:style w:type="character" w:styleId="Eindnootmarkering">
    <w:name w:val="endnote reference"/>
    <w:aliases w:val="Eindnootmarkering Cerios"/>
    <w:basedOn w:val="Standaardalinea-lettertype"/>
    <w:uiPriority w:val="97"/>
    <w:semiHidden/>
    <w:rsid w:val="001D7E3F"/>
    <w:rPr>
      <w:vertAlign w:val="superscript"/>
    </w:rPr>
  </w:style>
  <w:style w:type="paragraph" w:styleId="Eindnoottekst">
    <w:name w:val="endnote text"/>
    <w:aliases w:val="Eindnoottekst Cerios"/>
    <w:basedOn w:val="ZsysbasisCerios"/>
    <w:next w:val="BasistekstCerios"/>
    <w:link w:val="EindnoottekstChar"/>
    <w:uiPriority w:val="97"/>
    <w:semiHidden/>
    <w:rsid w:val="001D7E3F"/>
    <w:rPr>
      <w:rFonts w:asciiTheme="minorHAnsi" w:hAnsiTheme="minorHAnsi"/>
    </w:rPr>
  </w:style>
  <w:style w:type="character" w:customStyle="1" w:styleId="EindnoottekstChar">
    <w:name w:val="Eindnoottekst Char"/>
    <w:aliases w:val="Eindnoottekst Cerios Char"/>
    <w:basedOn w:val="Standaardalinea-lettertype"/>
    <w:link w:val="Eindnoottekst"/>
    <w:uiPriority w:val="97"/>
    <w:semiHidden/>
    <w:rsid w:val="00D13B41"/>
    <w:rPr>
      <w:rFonts w:asciiTheme="minorHAnsi" w:hAnsiTheme="minorHAnsi"/>
    </w:rPr>
  </w:style>
  <w:style w:type="character" w:styleId="GevolgdeHyperlink">
    <w:name w:val="FollowedHyperlink"/>
    <w:aliases w:val="GevolgdeHyperlink Cerios"/>
    <w:basedOn w:val="Standaardalinea-lettertype"/>
    <w:uiPriority w:val="97"/>
    <w:semiHidden/>
    <w:rsid w:val="001D7E3F"/>
    <w:rPr>
      <w:color w:val="auto"/>
      <w:u w:val="single"/>
    </w:rPr>
  </w:style>
  <w:style w:type="character" w:styleId="Hyperlink">
    <w:name w:val="Hyperlink"/>
    <w:aliases w:val="Hyperlink Cerios"/>
    <w:basedOn w:val="Standaardalinea-lettertype"/>
    <w:uiPriority w:val="99"/>
    <w:rsid w:val="001D7E3F"/>
    <w:rPr>
      <w:color w:val="auto"/>
      <w:u w:val="single"/>
    </w:rPr>
  </w:style>
  <w:style w:type="paragraph" w:styleId="Inhopg1">
    <w:name w:val="toc 1"/>
    <w:aliases w:val="Inhopg 1 Cerios"/>
    <w:basedOn w:val="ZsysbasisTOCCerios"/>
    <w:next w:val="BasistekstCerios"/>
    <w:uiPriority w:val="39"/>
    <w:unhideWhenUsed/>
    <w:rsid w:val="00A5304A"/>
    <w:pPr>
      <w:pBdr>
        <w:top w:val="single" w:sz="2" w:space="9" w:color="2E3854" w:themeColor="accent1"/>
      </w:pBdr>
      <w:spacing w:after="50" w:line="386" w:lineRule="atLeast"/>
      <w:ind w:left="357" w:right="0" w:hanging="357"/>
    </w:pPr>
    <w:rPr>
      <w:rFonts w:eastAsiaTheme="minorHAnsi" w:cstheme="minorBidi"/>
      <w:b/>
      <w:color w:val="231F20" w:themeColor="dark1"/>
      <w:szCs w:val="22"/>
      <w:lang w:eastAsia="en-US"/>
    </w:rPr>
  </w:style>
  <w:style w:type="paragraph" w:styleId="Inhopg2">
    <w:name w:val="toc 2"/>
    <w:aliases w:val="Inhopg 2 Cerios"/>
    <w:basedOn w:val="ZsysbasisTOCCerios"/>
    <w:next w:val="BasistekstCerios"/>
    <w:uiPriority w:val="39"/>
    <w:unhideWhenUsed/>
    <w:rsid w:val="00CD579A"/>
    <w:pPr>
      <w:spacing w:line="329" w:lineRule="atLeast"/>
      <w:ind w:left="360" w:right="0" w:hanging="360"/>
    </w:pPr>
    <w:rPr>
      <w:rFonts w:eastAsiaTheme="minorHAnsi" w:cstheme="minorBidi"/>
      <w:color w:val="231F20" w:themeColor="dark1"/>
      <w:szCs w:val="22"/>
      <w:lang w:eastAsia="en-US"/>
    </w:rPr>
  </w:style>
  <w:style w:type="paragraph" w:styleId="Inhopg3">
    <w:name w:val="toc 3"/>
    <w:aliases w:val="Inhopg 3 Cerios"/>
    <w:basedOn w:val="ZsysbasisTOCCerios"/>
    <w:next w:val="BasistekstCerios"/>
    <w:uiPriority w:val="97"/>
    <w:unhideWhenUsed/>
    <w:rsid w:val="00F001A6"/>
    <w:rPr>
      <w:rFonts w:eastAsiaTheme="minorHAnsi" w:cstheme="minorBidi"/>
      <w:szCs w:val="22"/>
      <w:lang w:eastAsia="en-US"/>
    </w:rPr>
  </w:style>
  <w:style w:type="paragraph" w:styleId="Inhopg4">
    <w:name w:val="toc 4"/>
    <w:aliases w:val="Inhopg 4 Cerios"/>
    <w:basedOn w:val="ZsysbasisTOCCerios"/>
    <w:next w:val="BasistekstCerios"/>
    <w:uiPriority w:val="97"/>
    <w:unhideWhenUsed/>
    <w:rsid w:val="00A93DAA"/>
    <w:pPr>
      <w:ind w:left="0" w:firstLine="0"/>
    </w:pPr>
    <w:rPr>
      <w:rFonts w:eastAsiaTheme="minorHAnsi" w:cstheme="minorBidi"/>
      <w:b/>
      <w:szCs w:val="22"/>
      <w:lang w:eastAsia="en-US"/>
    </w:rPr>
  </w:style>
  <w:style w:type="paragraph" w:styleId="Inhopg5">
    <w:name w:val="toc 5"/>
    <w:aliases w:val="Inhopg 5 Cerios"/>
    <w:basedOn w:val="ZsysbasisTOCCerios"/>
    <w:next w:val="BasistekstCerios"/>
    <w:uiPriority w:val="97"/>
    <w:unhideWhenUsed/>
    <w:rsid w:val="008809AC"/>
    <w:pPr>
      <w:ind w:left="0" w:firstLine="0"/>
    </w:pPr>
    <w:rPr>
      <w:rFonts w:eastAsiaTheme="minorHAnsi" w:cstheme="minorBidi"/>
      <w:szCs w:val="22"/>
      <w:lang w:eastAsia="en-US"/>
    </w:rPr>
  </w:style>
  <w:style w:type="paragraph" w:styleId="Inhopg6">
    <w:name w:val="toc 6"/>
    <w:aliases w:val="Inhopg 6 Cerios"/>
    <w:basedOn w:val="ZsysbasisTOCCerios"/>
    <w:next w:val="BasistekstCerios"/>
    <w:uiPriority w:val="97"/>
    <w:unhideWhenUsed/>
    <w:rsid w:val="008809AC"/>
    <w:pPr>
      <w:ind w:left="0" w:firstLine="0"/>
    </w:pPr>
    <w:rPr>
      <w:rFonts w:eastAsiaTheme="minorHAnsi" w:cstheme="minorBidi"/>
      <w:szCs w:val="22"/>
      <w:lang w:eastAsia="en-US"/>
    </w:rPr>
  </w:style>
  <w:style w:type="paragraph" w:styleId="Inhopg7">
    <w:name w:val="toc 7"/>
    <w:aliases w:val="Inhopg 7 Cerios"/>
    <w:basedOn w:val="ZsysbasisTOCCerios"/>
    <w:next w:val="BasistekstCerios"/>
    <w:uiPriority w:val="97"/>
    <w:unhideWhenUsed/>
    <w:rsid w:val="00F001A6"/>
    <w:rPr>
      <w:rFonts w:eastAsiaTheme="minorHAnsi" w:cstheme="minorBidi"/>
      <w:b/>
      <w:szCs w:val="22"/>
      <w:lang w:eastAsia="en-US"/>
    </w:rPr>
  </w:style>
  <w:style w:type="paragraph" w:styleId="Inhopg8">
    <w:name w:val="toc 8"/>
    <w:aliases w:val="Inhopg 8 Cerios"/>
    <w:basedOn w:val="ZsysbasisTOCCerios"/>
    <w:next w:val="BasistekstCerios"/>
    <w:uiPriority w:val="97"/>
    <w:unhideWhenUsed/>
    <w:rsid w:val="008809AC"/>
    <w:rPr>
      <w:rFonts w:eastAsiaTheme="minorHAnsi" w:cstheme="minorBidi"/>
      <w:szCs w:val="22"/>
      <w:lang w:eastAsia="en-US"/>
    </w:rPr>
  </w:style>
  <w:style w:type="paragraph" w:styleId="Inhopg9">
    <w:name w:val="toc 9"/>
    <w:aliases w:val="Inhopg 9 Cerios"/>
    <w:basedOn w:val="ZsysbasisTOCCerios"/>
    <w:next w:val="BasistekstCerios"/>
    <w:uiPriority w:val="97"/>
    <w:unhideWhenUsed/>
    <w:rsid w:val="008809AC"/>
    <w:rPr>
      <w:rFonts w:eastAsiaTheme="minorHAnsi" w:cstheme="minorBidi"/>
      <w:szCs w:val="22"/>
      <w:lang w:eastAsia="en-US"/>
    </w:rPr>
  </w:style>
  <w:style w:type="paragraph" w:customStyle="1" w:styleId="Inspring1eniveauCerios">
    <w:name w:val="Inspring 1e niveau Cerios"/>
    <w:basedOn w:val="ZsysbasisCerios"/>
    <w:uiPriority w:val="30"/>
    <w:qFormat/>
    <w:rsid w:val="001D7E3F"/>
    <w:pPr>
      <w:tabs>
        <w:tab w:val="left" w:pos="360"/>
      </w:tabs>
      <w:ind w:left="360" w:hanging="360"/>
    </w:pPr>
  </w:style>
  <w:style w:type="paragraph" w:customStyle="1" w:styleId="Inspring2eniveauCerios">
    <w:name w:val="Inspring 2e niveau Cerios"/>
    <w:basedOn w:val="ZsysbasisCerios"/>
    <w:uiPriority w:val="31"/>
    <w:qFormat/>
    <w:rsid w:val="001D7E3F"/>
    <w:pPr>
      <w:tabs>
        <w:tab w:val="left" w:pos="720"/>
      </w:tabs>
      <w:ind w:left="720" w:hanging="360"/>
    </w:pPr>
  </w:style>
  <w:style w:type="paragraph" w:customStyle="1" w:styleId="Inspring3eniveauCerios">
    <w:name w:val="Inspring 3e niveau Cerios"/>
    <w:basedOn w:val="ZsysbasisCerios"/>
    <w:uiPriority w:val="32"/>
    <w:qFormat/>
    <w:rsid w:val="001D7E3F"/>
    <w:pPr>
      <w:tabs>
        <w:tab w:val="left" w:pos="1080"/>
      </w:tabs>
      <w:ind w:left="1080" w:hanging="360"/>
    </w:pPr>
  </w:style>
  <w:style w:type="paragraph" w:customStyle="1" w:styleId="Kop1zondernummerCerios">
    <w:name w:val="Kop 1 zonder nummer Cerios"/>
    <w:basedOn w:val="ZsysbasisCerios"/>
    <w:next w:val="BasistekstCerios"/>
    <w:uiPriority w:val="4"/>
    <w:qFormat/>
    <w:rsid w:val="000B2923"/>
    <w:pPr>
      <w:keepNext/>
      <w:keepLines/>
      <w:spacing w:after="720" w:line="771" w:lineRule="atLeast"/>
      <w:outlineLvl w:val="0"/>
    </w:pPr>
    <w:rPr>
      <w:rFonts w:ascii="Aptos Light" w:hAnsi="Aptos Light"/>
      <w:color w:val="2E3854" w:themeColor="accent1"/>
      <w:sz w:val="60"/>
      <w:szCs w:val="32"/>
    </w:rPr>
  </w:style>
  <w:style w:type="character" w:customStyle="1" w:styleId="Kop1Char">
    <w:name w:val="Kop 1 Char"/>
    <w:aliases w:val="Kop 1 Cerios Char"/>
    <w:basedOn w:val="Standaardalinea-lettertype"/>
    <w:link w:val="Kop1"/>
    <w:uiPriority w:val="3"/>
    <w:rsid w:val="003949C3"/>
    <w:rPr>
      <w:rFonts w:ascii="Aptos Light" w:hAnsi="Aptos Light"/>
      <w:bCs/>
      <w:color w:val="2E3854" w:themeColor="accent1"/>
      <w:sz w:val="60"/>
      <w:szCs w:val="32"/>
    </w:rPr>
  </w:style>
  <w:style w:type="paragraph" w:customStyle="1" w:styleId="Kop2zondernummerCerios">
    <w:name w:val="Kop 2 zonder nummer Cerios"/>
    <w:basedOn w:val="ZsysbasisCerios"/>
    <w:next w:val="BasistekstCerios"/>
    <w:uiPriority w:val="6"/>
    <w:qFormat/>
    <w:rsid w:val="006F2737"/>
    <w:pPr>
      <w:keepNext/>
      <w:keepLines/>
      <w:spacing w:before="216"/>
      <w:outlineLvl w:val="1"/>
    </w:pPr>
    <w:rPr>
      <w:b/>
      <w:color w:val="2E3854" w:themeColor="accent1"/>
      <w:szCs w:val="28"/>
    </w:rPr>
  </w:style>
  <w:style w:type="character" w:customStyle="1" w:styleId="Kop2Char">
    <w:name w:val="Kop 2 Char"/>
    <w:aliases w:val="Kop 2 Cerios Char"/>
    <w:basedOn w:val="Standaardalinea-lettertype"/>
    <w:link w:val="Kop2"/>
    <w:uiPriority w:val="5"/>
    <w:rsid w:val="006F2737"/>
    <w:rPr>
      <w:b/>
      <w:bCs/>
      <w:iCs/>
      <w:color w:val="2E3854" w:themeColor="accent1"/>
      <w:szCs w:val="28"/>
    </w:rPr>
  </w:style>
  <w:style w:type="paragraph" w:customStyle="1" w:styleId="Kop3zondernummerCerios">
    <w:name w:val="Kop 3 zonder nummer Cerios"/>
    <w:basedOn w:val="ZsysbasisCerios"/>
    <w:next w:val="BasistekstCerios"/>
    <w:uiPriority w:val="8"/>
    <w:qFormat/>
    <w:rsid w:val="001D7E3F"/>
    <w:pPr>
      <w:keepNext/>
      <w:keepLines/>
      <w:outlineLvl w:val="2"/>
    </w:pPr>
    <w:rPr>
      <w:i/>
    </w:rPr>
  </w:style>
  <w:style w:type="character" w:customStyle="1" w:styleId="Kop3Char">
    <w:name w:val="Kop 3 Char"/>
    <w:aliases w:val="Kop 3 Cerios Char"/>
    <w:basedOn w:val="Standaardalinea-lettertype"/>
    <w:link w:val="Kop3"/>
    <w:uiPriority w:val="7"/>
    <w:rsid w:val="00D13B41"/>
    <w:rPr>
      <w:rFonts w:asciiTheme="minorHAnsi" w:hAnsiTheme="minorHAnsi"/>
      <w:i/>
      <w:iCs/>
    </w:rPr>
  </w:style>
  <w:style w:type="paragraph" w:customStyle="1" w:styleId="Kop4zondernummerCerios">
    <w:name w:val="Kop 4 zonder nummer Cerios"/>
    <w:basedOn w:val="ZsysbasisCerios"/>
    <w:next w:val="BasistekstCerios"/>
    <w:uiPriority w:val="10"/>
    <w:qFormat/>
    <w:rsid w:val="001D7E3F"/>
    <w:pPr>
      <w:keepNext/>
      <w:keepLines/>
      <w:outlineLvl w:val="3"/>
    </w:pPr>
  </w:style>
  <w:style w:type="character" w:customStyle="1" w:styleId="Kop4Char">
    <w:name w:val="Kop 4 Char"/>
    <w:aliases w:val="Kop 4 Cerios Char"/>
    <w:basedOn w:val="Standaardalinea-lettertype"/>
    <w:link w:val="Kop4"/>
    <w:uiPriority w:val="9"/>
    <w:rsid w:val="00D13B41"/>
    <w:rPr>
      <w:rFonts w:asciiTheme="minorHAnsi" w:hAnsiTheme="minorHAnsi"/>
      <w:bCs/>
      <w:szCs w:val="24"/>
    </w:rPr>
  </w:style>
  <w:style w:type="character" w:customStyle="1" w:styleId="Kop5Char">
    <w:name w:val="Kop 5 Char"/>
    <w:aliases w:val="Kop 5 Cerios Char"/>
    <w:basedOn w:val="Standaardalinea-lettertype"/>
    <w:link w:val="Kop5"/>
    <w:uiPriority w:val="97"/>
    <w:rsid w:val="00D13B41"/>
    <w:rPr>
      <w:rFonts w:asciiTheme="minorHAnsi" w:hAnsiTheme="minorHAnsi"/>
      <w:bCs/>
      <w:iCs/>
      <w:szCs w:val="22"/>
    </w:rPr>
  </w:style>
  <w:style w:type="character" w:customStyle="1" w:styleId="Kop6Char">
    <w:name w:val="Kop 6 Char"/>
    <w:aliases w:val="Kop 6 Cerios Char"/>
    <w:basedOn w:val="Standaardalinea-lettertype"/>
    <w:link w:val="Kop6"/>
    <w:uiPriority w:val="97"/>
    <w:rsid w:val="00D13B41"/>
    <w:rPr>
      <w:rFonts w:asciiTheme="minorHAnsi" w:hAnsiTheme="minorHAnsi"/>
    </w:rPr>
  </w:style>
  <w:style w:type="character" w:customStyle="1" w:styleId="Kop7Char">
    <w:name w:val="Kop 7 Char"/>
    <w:aliases w:val="Kop 7 Cerios Char"/>
    <w:basedOn w:val="Standaardalinea-lettertype"/>
    <w:link w:val="Kop7"/>
    <w:uiPriority w:val="97"/>
    <w:rsid w:val="00D13B41"/>
    <w:rPr>
      <w:rFonts w:asciiTheme="minorHAnsi" w:hAnsiTheme="minorHAnsi"/>
      <w:bCs/>
      <w:szCs w:val="20"/>
    </w:rPr>
  </w:style>
  <w:style w:type="character" w:customStyle="1" w:styleId="Kop8Char">
    <w:name w:val="Kop 8 Char"/>
    <w:aliases w:val="Kop 8 Cerios Char"/>
    <w:basedOn w:val="Standaardalinea-lettertype"/>
    <w:link w:val="Kop8"/>
    <w:uiPriority w:val="97"/>
    <w:rsid w:val="00D13B41"/>
    <w:rPr>
      <w:rFonts w:asciiTheme="minorHAnsi" w:hAnsiTheme="minorHAnsi"/>
      <w:iCs/>
      <w:szCs w:val="20"/>
    </w:rPr>
  </w:style>
  <w:style w:type="character" w:customStyle="1" w:styleId="Kop9Char">
    <w:name w:val="Kop 9 Char"/>
    <w:aliases w:val="Kop 9 Cerios Char"/>
    <w:basedOn w:val="Standaardalinea-lettertype"/>
    <w:link w:val="Kop9"/>
    <w:uiPriority w:val="97"/>
    <w:rsid w:val="00D13B41"/>
    <w:rPr>
      <w:rFonts w:asciiTheme="minorHAnsi" w:hAnsiTheme="minorHAnsi"/>
      <w:bCs/>
    </w:rPr>
  </w:style>
  <w:style w:type="paragraph" w:customStyle="1" w:styleId="KoptekstlinksCerios">
    <w:name w:val="Koptekst links Cerios"/>
    <w:basedOn w:val="ZsysbasisCerios"/>
    <w:uiPriority w:val="95"/>
    <w:rsid w:val="00F75537"/>
    <w:pPr>
      <w:spacing w:line="180" w:lineRule="exact"/>
    </w:pPr>
    <w:rPr>
      <w:sz w:val="14"/>
    </w:rPr>
  </w:style>
  <w:style w:type="paragraph" w:styleId="Lijstmetafbeeldingen">
    <w:name w:val="table of figures"/>
    <w:aliases w:val="Lijst met afbeeldingen Cerios"/>
    <w:basedOn w:val="ZsysbasisCerios"/>
    <w:next w:val="BasistekstCerios"/>
    <w:uiPriority w:val="99"/>
    <w:semiHidden/>
    <w:rsid w:val="001D7E3F"/>
  </w:style>
  <w:style w:type="paragraph" w:customStyle="1" w:styleId="Opsommingbolletje1eniveauCerios">
    <w:name w:val="Opsomming bolletje 1e niveau Cerios"/>
    <w:basedOn w:val="ZsysbasisCerios"/>
    <w:uiPriority w:val="27"/>
    <w:qFormat/>
    <w:rsid w:val="009B1264"/>
    <w:pPr>
      <w:numPr>
        <w:numId w:val="11"/>
      </w:numPr>
    </w:pPr>
  </w:style>
  <w:style w:type="paragraph" w:customStyle="1" w:styleId="Opsommingbolletje2eniveauCerios">
    <w:name w:val="Opsomming bolletje 2e niveau Cerios"/>
    <w:basedOn w:val="ZsysbasisCerios"/>
    <w:uiPriority w:val="28"/>
    <w:qFormat/>
    <w:rsid w:val="009B1264"/>
    <w:pPr>
      <w:numPr>
        <w:ilvl w:val="1"/>
        <w:numId w:val="11"/>
      </w:numPr>
    </w:pPr>
  </w:style>
  <w:style w:type="paragraph" w:customStyle="1" w:styleId="Opsommingbolletje3eniveauCerios">
    <w:name w:val="Opsomming bolletje 3e niveau Cerios"/>
    <w:basedOn w:val="ZsysbasisCerios"/>
    <w:uiPriority w:val="29"/>
    <w:qFormat/>
    <w:rsid w:val="009B1264"/>
    <w:pPr>
      <w:numPr>
        <w:ilvl w:val="2"/>
        <w:numId w:val="11"/>
      </w:numPr>
    </w:pPr>
  </w:style>
  <w:style w:type="numbering" w:customStyle="1" w:styleId="OpsommingbolletjeCerios">
    <w:name w:val="Opsomming bolletje Cerios"/>
    <w:uiPriority w:val="99"/>
    <w:semiHidden/>
    <w:rsid w:val="00D95269"/>
    <w:pPr>
      <w:numPr>
        <w:numId w:val="11"/>
      </w:numPr>
    </w:pPr>
  </w:style>
  <w:style w:type="paragraph" w:customStyle="1" w:styleId="Opsommingletter1eniveauCerios">
    <w:name w:val="Opsomming letter 1e niveau Cerios"/>
    <w:basedOn w:val="ZsysbasisCerios"/>
    <w:uiPriority w:val="17"/>
    <w:qFormat/>
    <w:rsid w:val="003D0548"/>
    <w:pPr>
      <w:numPr>
        <w:ilvl w:val="1"/>
        <w:numId w:val="17"/>
      </w:numPr>
    </w:pPr>
  </w:style>
  <w:style w:type="paragraph" w:customStyle="1" w:styleId="Opsommingletter2eniveauCerios">
    <w:name w:val="Opsomming letter 2e niveau Cerios"/>
    <w:basedOn w:val="ZsysbasisCerios"/>
    <w:uiPriority w:val="18"/>
    <w:qFormat/>
    <w:rsid w:val="003D0548"/>
    <w:pPr>
      <w:numPr>
        <w:ilvl w:val="2"/>
        <w:numId w:val="17"/>
      </w:numPr>
    </w:pPr>
  </w:style>
  <w:style w:type="paragraph" w:customStyle="1" w:styleId="Opsommingletter3eniveauCerios">
    <w:name w:val="Opsomming letter 3e niveau Cerios"/>
    <w:basedOn w:val="ZsysbasisCerios"/>
    <w:uiPriority w:val="19"/>
    <w:qFormat/>
    <w:rsid w:val="003D0548"/>
    <w:pPr>
      <w:numPr>
        <w:ilvl w:val="3"/>
        <w:numId w:val="17"/>
      </w:numPr>
    </w:pPr>
  </w:style>
  <w:style w:type="paragraph" w:customStyle="1" w:styleId="OpsommingletterbasistekstCerios">
    <w:name w:val="Opsomming letter basistekst Cerios"/>
    <w:basedOn w:val="ZsysbasisCerios"/>
    <w:next w:val="BasistekstCerios"/>
    <w:uiPriority w:val="16"/>
    <w:qFormat/>
    <w:rsid w:val="003D0548"/>
    <w:pPr>
      <w:numPr>
        <w:numId w:val="17"/>
      </w:numPr>
    </w:pPr>
  </w:style>
  <w:style w:type="paragraph" w:customStyle="1" w:styleId="Opsommingnummer1eniveauCerios">
    <w:name w:val="Opsomming nummer 1e niveau Cerios"/>
    <w:basedOn w:val="ZsysbasisCerios"/>
    <w:uiPriority w:val="21"/>
    <w:qFormat/>
    <w:rsid w:val="001D7E3F"/>
    <w:pPr>
      <w:numPr>
        <w:ilvl w:val="1"/>
        <w:numId w:val="16"/>
      </w:numPr>
    </w:pPr>
  </w:style>
  <w:style w:type="paragraph" w:customStyle="1" w:styleId="Opsommingnummer2eniveauCerios">
    <w:name w:val="Opsomming nummer 2e niveau Cerios"/>
    <w:basedOn w:val="ZsysbasisCerios"/>
    <w:uiPriority w:val="22"/>
    <w:qFormat/>
    <w:rsid w:val="001D7E3F"/>
    <w:pPr>
      <w:numPr>
        <w:ilvl w:val="2"/>
        <w:numId w:val="16"/>
      </w:numPr>
    </w:pPr>
  </w:style>
  <w:style w:type="paragraph" w:customStyle="1" w:styleId="Opsommingnummer3eniveauCerios">
    <w:name w:val="Opsomming nummer 3e niveau Cerios"/>
    <w:basedOn w:val="ZsysbasisCerios"/>
    <w:uiPriority w:val="23"/>
    <w:qFormat/>
    <w:rsid w:val="001D7E3F"/>
    <w:pPr>
      <w:numPr>
        <w:ilvl w:val="3"/>
        <w:numId w:val="16"/>
      </w:numPr>
    </w:pPr>
  </w:style>
  <w:style w:type="paragraph" w:customStyle="1" w:styleId="OpsommingnummerbasistekstCerios">
    <w:name w:val="Opsomming nummer basistekst Cerios"/>
    <w:basedOn w:val="ZsysbasisCerios"/>
    <w:next w:val="BasistekstCerios"/>
    <w:uiPriority w:val="20"/>
    <w:qFormat/>
    <w:rsid w:val="001D7E3F"/>
    <w:pPr>
      <w:numPr>
        <w:numId w:val="16"/>
      </w:numPr>
    </w:pPr>
  </w:style>
  <w:style w:type="numbering" w:customStyle="1" w:styleId="OpsommingletterCerios">
    <w:name w:val="Opsomming letter Cerios"/>
    <w:uiPriority w:val="99"/>
    <w:semiHidden/>
    <w:rsid w:val="003D0548"/>
    <w:pPr>
      <w:numPr>
        <w:numId w:val="17"/>
      </w:numPr>
    </w:pPr>
  </w:style>
  <w:style w:type="paragraph" w:customStyle="1" w:styleId="Opsommingstreepje1eniveauCerios">
    <w:name w:val="Opsomming streepje 1e niveau Cerios"/>
    <w:basedOn w:val="ZsysbasisCerios"/>
    <w:uiPriority w:val="24"/>
    <w:qFormat/>
    <w:rsid w:val="001D7E3F"/>
    <w:pPr>
      <w:numPr>
        <w:numId w:val="12"/>
      </w:numPr>
    </w:pPr>
  </w:style>
  <w:style w:type="paragraph" w:customStyle="1" w:styleId="Opsommingstreepje2eniveauCerios">
    <w:name w:val="Opsomming streepje 2e niveau Cerios"/>
    <w:basedOn w:val="ZsysbasisCerios"/>
    <w:uiPriority w:val="25"/>
    <w:qFormat/>
    <w:rsid w:val="001D7E3F"/>
    <w:pPr>
      <w:numPr>
        <w:ilvl w:val="1"/>
        <w:numId w:val="12"/>
      </w:numPr>
    </w:pPr>
  </w:style>
  <w:style w:type="paragraph" w:customStyle="1" w:styleId="Opsommingstreepje3eniveauCerios">
    <w:name w:val="Opsomming streepje 3e niveau Cerios"/>
    <w:basedOn w:val="ZsysbasisCerios"/>
    <w:uiPriority w:val="26"/>
    <w:qFormat/>
    <w:rsid w:val="001D7E3F"/>
    <w:pPr>
      <w:numPr>
        <w:ilvl w:val="2"/>
        <w:numId w:val="12"/>
      </w:numPr>
    </w:pPr>
  </w:style>
  <w:style w:type="numbering" w:customStyle="1" w:styleId="OpsommingstreepjeCerios">
    <w:name w:val="Opsomming streepje Cerios"/>
    <w:uiPriority w:val="99"/>
    <w:semiHidden/>
    <w:rsid w:val="001D7E3F"/>
    <w:pPr>
      <w:numPr>
        <w:numId w:val="12"/>
      </w:numPr>
    </w:pPr>
  </w:style>
  <w:style w:type="paragraph" w:customStyle="1" w:styleId="Opsommingteken1eniveauCerios">
    <w:name w:val="Opsomming teken 1e niveau Cerios"/>
    <w:basedOn w:val="ZsysbasisCerios"/>
    <w:uiPriority w:val="13"/>
    <w:qFormat/>
    <w:rsid w:val="001D7E3F"/>
    <w:pPr>
      <w:numPr>
        <w:numId w:val="24"/>
      </w:numPr>
    </w:pPr>
  </w:style>
  <w:style w:type="paragraph" w:customStyle="1" w:styleId="Opsommingteken2eniveauCerios">
    <w:name w:val="Opsomming teken 2e niveau Cerios"/>
    <w:basedOn w:val="ZsysbasisCerios"/>
    <w:uiPriority w:val="14"/>
    <w:qFormat/>
    <w:rsid w:val="001D7E3F"/>
    <w:pPr>
      <w:numPr>
        <w:ilvl w:val="1"/>
        <w:numId w:val="24"/>
      </w:numPr>
    </w:pPr>
  </w:style>
  <w:style w:type="paragraph" w:customStyle="1" w:styleId="Opsommingteken3eniveauCerios">
    <w:name w:val="Opsomming teken 3e niveau Cerios"/>
    <w:basedOn w:val="ZsysbasisCerios"/>
    <w:uiPriority w:val="15"/>
    <w:qFormat/>
    <w:rsid w:val="001D7E3F"/>
    <w:pPr>
      <w:numPr>
        <w:ilvl w:val="2"/>
        <w:numId w:val="24"/>
      </w:numPr>
    </w:pPr>
  </w:style>
  <w:style w:type="numbering" w:customStyle="1" w:styleId="OpsommingtekenCerios">
    <w:name w:val="Opsomming teken Cerios"/>
    <w:uiPriority w:val="99"/>
    <w:semiHidden/>
    <w:rsid w:val="001D7E3F"/>
    <w:pPr>
      <w:numPr>
        <w:numId w:val="13"/>
      </w:numPr>
    </w:pPr>
  </w:style>
  <w:style w:type="paragraph" w:customStyle="1" w:styleId="PaginanummerCerios">
    <w:name w:val="Paginanummer Cerios"/>
    <w:basedOn w:val="ZsysbasisCerios"/>
    <w:uiPriority w:val="95"/>
    <w:rsid w:val="007C2085"/>
    <w:pPr>
      <w:spacing w:line="180" w:lineRule="exact"/>
      <w:jc w:val="right"/>
    </w:pPr>
    <w:rPr>
      <w:color w:val="231F20" w:themeColor="dark1"/>
      <w:sz w:val="14"/>
    </w:rPr>
  </w:style>
  <w:style w:type="paragraph" w:customStyle="1" w:styleId="SubtitelCerios">
    <w:name w:val="Subtitel Cerios"/>
    <w:basedOn w:val="ZsysbasisCerios"/>
    <w:uiPriority w:val="95"/>
    <w:rsid w:val="001D7E3F"/>
    <w:pPr>
      <w:keepLines/>
    </w:pPr>
  </w:style>
  <w:style w:type="paragraph" w:customStyle="1" w:styleId="TitelCerios">
    <w:name w:val="Titel Cerios"/>
    <w:basedOn w:val="ZsysbasisCerios"/>
    <w:uiPriority w:val="95"/>
    <w:rsid w:val="00FF0CFF"/>
    <w:pPr>
      <w:keepLines/>
      <w:spacing w:line="960" w:lineRule="atLeast"/>
    </w:pPr>
    <w:rPr>
      <w:rFonts w:ascii="Aptos Light" w:hAnsi="Aptos Light"/>
      <w:b/>
      <w:color w:val="FFFFFF" w:themeColor="background1"/>
      <w:sz w:val="80"/>
    </w:rPr>
  </w:style>
  <w:style w:type="character" w:styleId="Voetnootmarkering">
    <w:name w:val="footnote reference"/>
    <w:aliases w:val="Voetnootmarkering Cerios"/>
    <w:basedOn w:val="Standaardalinea-lettertype"/>
    <w:uiPriority w:val="97"/>
    <w:unhideWhenUsed/>
    <w:rsid w:val="001D7E3F"/>
    <w:rPr>
      <w:vertAlign w:val="superscript"/>
    </w:rPr>
  </w:style>
  <w:style w:type="paragraph" w:styleId="Voetnoottekst">
    <w:name w:val="footnote text"/>
    <w:aliases w:val="Voetnoottekst Cerios"/>
    <w:basedOn w:val="ZsysbasisCerios"/>
    <w:link w:val="VoetnoottekstChar"/>
    <w:uiPriority w:val="97"/>
    <w:unhideWhenUsed/>
    <w:rsid w:val="001D7E3F"/>
    <w:rPr>
      <w:rFonts w:asciiTheme="minorHAnsi" w:hAnsiTheme="minorHAnsi"/>
      <w:sz w:val="15"/>
    </w:rPr>
  </w:style>
  <w:style w:type="character" w:customStyle="1" w:styleId="VoetnoottekstChar">
    <w:name w:val="Voetnoottekst Char"/>
    <w:aliases w:val="Voetnoottekst Cerios Char"/>
    <w:basedOn w:val="Standaardalinea-lettertype"/>
    <w:link w:val="Voetnoottekst"/>
    <w:uiPriority w:val="97"/>
    <w:rsid w:val="00D13B41"/>
    <w:rPr>
      <w:rFonts w:asciiTheme="minorHAnsi" w:hAnsiTheme="minorHAnsi"/>
      <w:sz w:val="15"/>
    </w:rPr>
  </w:style>
  <w:style w:type="paragraph" w:customStyle="1" w:styleId="VoettekstCerios">
    <w:name w:val="Voettekst Cerios"/>
    <w:basedOn w:val="ZsysbasisDocDataCerios"/>
    <w:uiPriority w:val="95"/>
    <w:rsid w:val="000878B0"/>
  </w:style>
  <w:style w:type="paragraph" w:customStyle="1" w:styleId="ZsysbasisDocDataCerios">
    <w:name w:val="ZsysbasisDocData Cerios"/>
    <w:basedOn w:val="ZsysbasisCerios"/>
    <w:next w:val="BasistekstCerios"/>
    <w:uiPriority w:val="96"/>
    <w:semiHidden/>
    <w:rsid w:val="001D7E3F"/>
    <w:rPr>
      <w:noProof/>
    </w:rPr>
  </w:style>
  <w:style w:type="paragraph" w:customStyle="1" w:styleId="ZsysbasisTOCCerios">
    <w:name w:val="ZsysbasisTOC Cerios"/>
    <w:basedOn w:val="ZsysbasisCerios"/>
    <w:next w:val="BasistekstCerios"/>
    <w:uiPriority w:val="96"/>
    <w:semiHidden/>
    <w:rsid w:val="001D7E3F"/>
    <w:pPr>
      <w:tabs>
        <w:tab w:val="right" w:pos="9637"/>
      </w:tabs>
      <w:ind w:left="709" w:right="567" w:hanging="709"/>
    </w:pPr>
  </w:style>
  <w:style w:type="paragraph" w:customStyle="1" w:styleId="Zsys1PtCerios">
    <w:name w:val="Zsys1Pt Cerios"/>
    <w:basedOn w:val="ZsysbasisCerios"/>
    <w:uiPriority w:val="96"/>
    <w:semiHidden/>
    <w:rsid w:val="001D7E3F"/>
    <w:pPr>
      <w:spacing w:line="20" w:lineRule="exact"/>
    </w:pPr>
    <w:rPr>
      <w:sz w:val="2"/>
    </w:rPr>
  </w:style>
  <w:style w:type="paragraph" w:customStyle="1" w:styleId="ZsysbasisFrm11Cerios">
    <w:name w:val="ZsysbasisFrm1_1 Cerios"/>
    <w:basedOn w:val="ZsysbasisCerios"/>
    <w:next w:val="BasistekstCerios"/>
    <w:uiPriority w:val="96"/>
    <w:semiHidden/>
    <w:rsid w:val="001D7E3F"/>
    <w:pPr>
      <w:framePr w:w="9072" w:h="1701" w:hRule="exact" w:wrap="around" w:vAnchor="page" w:hAnchor="margin" w:yAlign="bottom"/>
    </w:pPr>
  </w:style>
  <w:style w:type="paragraph" w:customStyle="1" w:styleId="Zwevend1eniveauCerios">
    <w:name w:val="Zwevend 1e niveau Cerios"/>
    <w:basedOn w:val="ZsysbasisCerios"/>
    <w:uiPriority w:val="33"/>
    <w:qFormat/>
    <w:rsid w:val="001D7E3F"/>
    <w:pPr>
      <w:ind w:left="360"/>
    </w:pPr>
  </w:style>
  <w:style w:type="paragraph" w:customStyle="1" w:styleId="Zwevend2eniveauCerios">
    <w:name w:val="Zwevend 2e niveau Cerios"/>
    <w:basedOn w:val="ZsysbasisCerios"/>
    <w:uiPriority w:val="34"/>
    <w:qFormat/>
    <w:rsid w:val="001D7E3F"/>
    <w:pPr>
      <w:ind w:left="720"/>
    </w:pPr>
  </w:style>
  <w:style w:type="paragraph" w:customStyle="1" w:styleId="Zwevend3eniveauCerios">
    <w:name w:val="Zwevend 3e niveau Cerios"/>
    <w:basedOn w:val="ZsysbasisCerios"/>
    <w:uiPriority w:val="35"/>
    <w:qFormat/>
    <w:rsid w:val="001D7E3F"/>
    <w:pPr>
      <w:ind w:left="1080"/>
    </w:pPr>
  </w:style>
  <w:style w:type="table" w:customStyle="1" w:styleId="TabelstijlblancoCerios">
    <w:name w:val="Tabelstijl blanco Cerios"/>
    <w:basedOn w:val="Standaardtabel"/>
    <w:uiPriority w:val="99"/>
    <w:qFormat/>
    <w:rsid w:val="001D7E3F"/>
    <w:tblPr>
      <w:tblCellMar>
        <w:left w:w="0" w:type="dxa"/>
        <w:right w:w="0" w:type="dxa"/>
      </w:tblCellMar>
    </w:tblPr>
  </w:style>
  <w:style w:type="character" w:styleId="Tekstvantijdelijkeaanduiding">
    <w:name w:val="Placeholder Text"/>
    <w:aliases w:val="ZsysbasisFldMark Cerios"/>
    <w:basedOn w:val="Standaardalinea-lettertype"/>
    <w:uiPriority w:val="99"/>
    <w:semiHidden/>
    <w:rsid w:val="00576E23"/>
    <w:rPr>
      <w:color w:val="000000"/>
      <w:bdr w:val="none" w:sz="0" w:space="0" w:color="auto"/>
      <w:shd w:val="clear" w:color="auto" w:fill="FFB15B"/>
    </w:rPr>
  </w:style>
  <w:style w:type="table" w:styleId="Tabelraster">
    <w:name w:val="Table Grid"/>
    <w:basedOn w:val="Standaardtabel"/>
    <w:uiPriority w:val="99"/>
    <w:rsid w:val="00A45A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D-effectenvoortabel1">
    <w:name w:val="Table 3D effects 1"/>
    <w:basedOn w:val="Standaardtabel"/>
    <w:uiPriority w:val="99"/>
    <w:semiHidden/>
    <w:rsid w:val="00A45A62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-effectenvoortabel2">
    <w:name w:val="Table 3D effects 2"/>
    <w:basedOn w:val="Standaardtabel"/>
    <w:uiPriority w:val="99"/>
    <w:semiHidden/>
    <w:rsid w:val="00A45A62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-effectenvoortabel3">
    <w:name w:val="Table 3D effects 3"/>
    <w:basedOn w:val="Standaardtabel"/>
    <w:uiPriority w:val="99"/>
    <w:semiHidden/>
    <w:rsid w:val="00A45A6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envoudigetabel1">
    <w:name w:val="Table Simple 1"/>
    <w:basedOn w:val="Standaardtabel"/>
    <w:uiPriority w:val="99"/>
    <w:semiHidden/>
    <w:rsid w:val="00A45A62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envoudigetabel2">
    <w:name w:val="Table Simple 2"/>
    <w:basedOn w:val="Standaardtabel"/>
    <w:uiPriority w:val="99"/>
    <w:semiHidden/>
    <w:rsid w:val="00A45A62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envoudigetabel3">
    <w:name w:val="Table Simple 3"/>
    <w:basedOn w:val="Standaardtabel"/>
    <w:uiPriority w:val="99"/>
    <w:semiHidden/>
    <w:rsid w:val="00A45A6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Eigentijdsetabel">
    <w:name w:val="Table Contemporary"/>
    <w:basedOn w:val="Standaardtabel"/>
    <w:uiPriority w:val="99"/>
    <w:semiHidden/>
    <w:rsid w:val="00A45A6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Elegantetabel">
    <w:name w:val="Table Elegant"/>
    <w:basedOn w:val="Standaardtabel"/>
    <w:uiPriority w:val="99"/>
    <w:semiHidden/>
    <w:rsid w:val="00A45A62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1">
    <w:name w:val="Table Classic 1"/>
    <w:basedOn w:val="Standaardtabel"/>
    <w:uiPriority w:val="99"/>
    <w:semiHidden/>
    <w:rsid w:val="00A45A6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2">
    <w:name w:val="Table Classic 2"/>
    <w:basedOn w:val="Standaardtabel"/>
    <w:uiPriority w:val="99"/>
    <w:semiHidden/>
    <w:rsid w:val="00A45A6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3">
    <w:name w:val="Table Classic 3"/>
    <w:basedOn w:val="Standaardtabel"/>
    <w:uiPriority w:val="99"/>
    <w:semiHidden/>
    <w:rsid w:val="00A45A62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4">
    <w:name w:val="Table Classic 4"/>
    <w:basedOn w:val="Standaardtabel"/>
    <w:uiPriority w:val="99"/>
    <w:semiHidden/>
    <w:rsid w:val="00A45A62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eurrijketabel1">
    <w:name w:val="Table Colorful 1"/>
    <w:basedOn w:val="Standaardtabel"/>
    <w:uiPriority w:val="99"/>
    <w:semiHidden/>
    <w:rsid w:val="00A45A62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eurrijketabel2">
    <w:name w:val="Table Colorful 2"/>
    <w:basedOn w:val="Standaardtabel"/>
    <w:uiPriority w:val="99"/>
    <w:semiHidden/>
    <w:rsid w:val="00A45A62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eurrijketabel3">
    <w:name w:val="Table Colorful 3"/>
    <w:basedOn w:val="Standaardtabel"/>
    <w:uiPriority w:val="99"/>
    <w:semiHidden/>
    <w:rsid w:val="00A45A62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Professioneletabel">
    <w:name w:val="Table Professional"/>
    <w:basedOn w:val="Standaardtabel"/>
    <w:uiPriority w:val="99"/>
    <w:semiHidden/>
    <w:rsid w:val="00A45A6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kolommen1">
    <w:name w:val="Table Columns 1"/>
    <w:basedOn w:val="Standaardtabel"/>
    <w:uiPriority w:val="99"/>
    <w:semiHidden/>
    <w:rsid w:val="00A45A62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olommen2">
    <w:name w:val="Table Columns 2"/>
    <w:basedOn w:val="Standaardtabel"/>
    <w:uiPriority w:val="99"/>
    <w:semiHidden/>
    <w:rsid w:val="00A45A62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olommen3">
    <w:name w:val="Table Columns 3"/>
    <w:basedOn w:val="Standaardtabel"/>
    <w:uiPriority w:val="99"/>
    <w:semiHidden/>
    <w:rsid w:val="00A45A62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olommen4">
    <w:name w:val="Table Columns 4"/>
    <w:basedOn w:val="Standaardtabel"/>
    <w:uiPriority w:val="99"/>
    <w:semiHidden/>
    <w:rsid w:val="00A45A62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kolommen5">
    <w:name w:val="Table Columns 5"/>
    <w:basedOn w:val="Standaardtabel"/>
    <w:uiPriority w:val="99"/>
    <w:semiHidden/>
    <w:rsid w:val="00A45A62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ijst1">
    <w:name w:val="Table List 1"/>
    <w:basedOn w:val="Standaardtabel"/>
    <w:uiPriority w:val="99"/>
    <w:semiHidden/>
    <w:rsid w:val="00A45A62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2">
    <w:name w:val="Table List 2"/>
    <w:basedOn w:val="Standaardtabel"/>
    <w:uiPriority w:val="99"/>
    <w:semiHidden/>
    <w:rsid w:val="00A45A62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3">
    <w:name w:val="Table List 3"/>
    <w:basedOn w:val="Standaardtabel"/>
    <w:uiPriority w:val="99"/>
    <w:semiHidden/>
    <w:rsid w:val="00A45A62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4">
    <w:name w:val="Table List 4"/>
    <w:basedOn w:val="Standaardtabel"/>
    <w:uiPriority w:val="99"/>
    <w:semiHidden/>
    <w:rsid w:val="00A45A6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jst5">
    <w:name w:val="Table List 5"/>
    <w:basedOn w:val="Standaardtabel"/>
    <w:uiPriority w:val="99"/>
    <w:semiHidden/>
    <w:rsid w:val="00A45A6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6">
    <w:name w:val="Table List 6"/>
    <w:basedOn w:val="Standaardtabel"/>
    <w:uiPriority w:val="99"/>
    <w:semiHidden/>
    <w:rsid w:val="00A45A6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jst7">
    <w:name w:val="Table List 7"/>
    <w:basedOn w:val="Standaardtabel"/>
    <w:uiPriority w:val="99"/>
    <w:semiHidden/>
    <w:rsid w:val="00A45A62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jst8">
    <w:name w:val="Table List 8"/>
    <w:basedOn w:val="Standaardtabel"/>
    <w:uiPriority w:val="99"/>
    <w:semiHidden/>
    <w:rsid w:val="00A45A6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raster1">
    <w:name w:val="Table Grid 1"/>
    <w:basedOn w:val="Standaardtabel"/>
    <w:uiPriority w:val="99"/>
    <w:semiHidden/>
    <w:rsid w:val="00A45A6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2">
    <w:name w:val="Table Grid 2"/>
    <w:basedOn w:val="Standaardtabel"/>
    <w:uiPriority w:val="99"/>
    <w:semiHidden/>
    <w:rsid w:val="00A45A62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3">
    <w:name w:val="Table Grid 3"/>
    <w:basedOn w:val="Standaardtabel"/>
    <w:uiPriority w:val="99"/>
    <w:semiHidden/>
    <w:rsid w:val="00A45A62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4">
    <w:name w:val="Table Grid 4"/>
    <w:basedOn w:val="Standaardtabel"/>
    <w:uiPriority w:val="99"/>
    <w:semiHidden/>
    <w:rsid w:val="00A45A62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5">
    <w:name w:val="Table Grid 5"/>
    <w:basedOn w:val="Standaardtabel"/>
    <w:uiPriority w:val="99"/>
    <w:semiHidden/>
    <w:rsid w:val="00A45A6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raster6">
    <w:name w:val="Table Grid 6"/>
    <w:basedOn w:val="Standaardtabel"/>
    <w:uiPriority w:val="99"/>
    <w:semiHidden/>
    <w:rsid w:val="00A45A6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raster7">
    <w:name w:val="Table Grid 7"/>
    <w:basedOn w:val="Standaardtabel"/>
    <w:uiPriority w:val="99"/>
    <w:semiHidden/>
    <w:rsid w:val="00A45A62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raster8">
    <w:name w:val="Table Grid 8"/>
    <w:basedOn w:val="Standaardtabel"/>
    <w:uiPriority w:val="99"/>
    <w:semiHidden/>
    <w:rsid w:val="00A45A62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Verfijndetabel1">
    <w:name w:val="Table Subtle 1"/>
    <w:basedOn w:val="Standaardtabel"/>
    <w:uiPriority w:val="99"/>
    <w:semiHidden/>
    <w:rsid w:val="00A45A62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Verfijndetabel2">
    <w:name w:val="Table Subtle 2"/>
    <w:basedOn w:val="Standaardtabel"/>
    <w:uiPriority w:val="99"/>
    <w:semiHidden/>
    <w:rsid w:val="00A45A62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tabel1">
    <w:name w:val="Table Web 1"/>
    <w:basedOn w:val="Standaardtabel"/>
    <w:uiPriority w:val="99"/>
    <w:semiHidden/>
    <w:rsid w:val="00A45A62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tabel2">
    <w:name w:val="Table Web 2"/>
    <w:basedOn w:val="Standaardtabel"/>
    <w:uiPriority w:val="99"/>
    <w:semiHidden/>
    <w:rsid w:val="00A45A62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tabel3">
    <w:name w:val="Table Web 3"/>
    <w:basedOn w:val="Standaardtabel"/>
    <w:uiPriority w:val="99"/>
    <w:semiHidden/>
    <w:rsid w:val="00A45A62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Koptekst">
    <w:name w:val="header"/>
    <w:basedOn w:val="ZsysbasisCerios"/>
    <w:next w:val="BasistekstCerios"/>
    <w:link w:val="KoptekstChar"/>
    <w:uiPriority w:val="99"/>
    <w:semiHidden/>
    <w:rsid w:val="005D6750"/>
  </w:style>
  <w:style w:type="character" w:customStyle="1" w:styleId="KoptekstChar">
    <w:name w:val="Koptekst Char"/>
    <w:basedOn w:val="Standaardalinea-lettertype"/>
    <w:link w:val="Koptekst"/>
    <w:semiHidden/>
    <w:rsid w:val="005D6750"/>
  </w:style>
  <w:style w:type="paragraph" w:styleId="Voettekst">
    <w:name w:val="footer"/>
    <w:basedOn w:val="ZsysbasisCerios"/>
    <w:next w:val="BasistekstCerios"/>
    <w:link w:val="VoettekstChar"/>
    <w:uiPriority w:val="99"/>
    <w:semiHidden/>
    <w:rsid w:val="000878B0"/>
  </w:style>
  <w:style w:type="character" w:customStyle="1" w:styleId="VoettekstChar">
    <w:name w:val="Voettekst Char"/>
    <w:basedOn w:val="Standaardalinea-lettertype"/>
    <w:link w:val="Voettekst"/>
    <w:semiHidden/>
    <w:rsid w:val="000878B0"/>
  </w:style>
  <w:style w:type="paragraph" w:styleId="Index1">
    <w:name w:val="index 1"/>
    <w:basedOn w:val="ZsysbasisCerios"/>
    <w:next w:val="BasistekstCerios"/>
    <w:uiPriority w:val="99"/>
    <w:semiHidden/>
    <w:rsid w:val="001A63A7"/>
  </w:style>
  <w:style w:type="paragraph" w:styleId="Index2">
    <w:name w:val="index 2"/>
    <w:basedOn w:val="ZsysbasisCerios"/>
    <w:next w:val="BasistekstCerios"/>
    <w:uiPriority w:val="99"/>
    <w:semiHidden/>
    <w:rsid w:val="001A63A7"/>
  </w:style>
  <w:style w:type="paragraph" w:styleId="Index3">
    <w:name w:val="index 3"/>
    <w:basedOn w:val="ZsysbasisCerios"/>
    <w:next w:val="BasistekstCerios"/>
    <w:uiPriority w:val="99"/>
    <w:semiHidden/>
    <w:rsid w:val="001A63A7"/>
  </w:style>
  <w:style w:type="paragraph" w:styleId="Index4">
    <w:name w:val="index 4"/>
    <w:basedOn w:val="ZsysbasisCerios"/>
    <w:next w:val="BasistekstCerios"/>
    <w:uiPriority w:val="99"/>
    <w:semiHidden/>
    <w:rsid w:val="001A63A7"/>
    <w:pPr>
      <w:ind w:left="720" w:hanging="181"/>
    </w:pPr>
  </w:style>
  <w:style w:type="paragraph" w:styleId="Index5">
    <w:name w:val="index 5"/>
    <w:basedOn w:val="ZsysbasisCerios"/>
    <w:next w:val="BasistekstCerios"/>
    <w:uiPriority w:val="99"/>
    <w:semiHidden/>
    <w:rsid w:val="001A63A7"/>
    <w:pPr>
      <w:ind w:left="901" w:hanging="181"/>
    </w:pPr>
  </w:style>
  <w:style w:type="paragraph" w:styleId="Index6">
    <w:name w:val="index 6"/>
    <w:basedOn w:val="ZsysbasisCerios"/>
    <w:next w:val="BasistekstCerios"/>
    <w:uiPriority w:val="99"/>
    <w:semiHidden/>
    <w:rsid w:val="001A63A7"/>
    <w:pPr>
      <w:ind w:left="1083" w:hanging="181"/>
    </w:pPr>
  </w:style>
  <w:style w:type="paragraph" w:styleId="Index7">
    <w:name w:val="index 7"/>
    <w:basedOn w:val="ZsysbasisCerios"/>
    <w:next w:val="BasistekstCerios"/>
    <w:uiPriority w:val="99"/>
    <w:semiHidden/>
    <w:rsid w:val="001A63A7"/>
    <w:pPr>
      <w:ind w:left="1258" w:hanging="181"/>
    </w:pPr>
  </w:style>
  <w:style w:type="paragraph" w:styleId="Index8">
    <w:name w:val="index 8"/>
    <w:basedOn w:val="ZsysbasisCerios"/>
    <w:next w:val="BasistekstCerios"/>
    <w:uiPriority w:val="99"/>
    <w:semiHidden/>
    <w:rsid w:val="001A63A7"/>
    <w:pPr>
      <w:ind w:left="1440" w:hanging="181"/>
    </w:pPr>
  </w:style>
  <w:style w:type="paragraph" w:styleId="Index9">
    <w:name w:val="index 9"/>
    <w:basedOn w:val="ZsysbasisCerios"/>
    <w:next w:val="BasistekstCerios"/>
    <w:uiPriority w:val="99"/>
    <w:semiHidden/>
    <w:rsid w:val="001A63A7"/>
    <w:pPr>
      <w:ind w:left="1621" w:hanging="181"/>
    </w:pPr>
  </w:style>
  <w:style w:type="paragraph" w:styleId="Indexkop">
    <w:name w:val="index heading"/>
    <w:basedOn w:val="ZsysbasisCerios"/>
    <w:next w:val="BasistekstCerios"/>
    <w:uiPriority w:val="99"/>
    <w:semiHidden/>
    <w:rsid w:val="001A63A7"/>
    <w:rPr>
      <w:rFonts w:eastAsiaTheme="majorEastAsia" w:cstheme="majorBidi"/>
      <w:bCs/>
    </w:rPr>
  </w:style>
  <w:style w:type="character" w:styleId="Regelnummer">
    <w:name w:val="line number"/>
    <w:basedOn w:val="Standaardalinea-lettertype"/>
    <w:uiPriority w:val="99"/>
    <w:semiHidden/>
    <w:rsid w:val="007910B2"/>
  </w:style>
  <w:style w:type="paragraph" w:styleId="Standaardinspringing">
    <w:name w:val="Normal Indent"/>
    <w:basedOn w:val="ZsysbasisCerios"/>
    <w:next w:val="BasistekstCerios"/>
    <w:uiPriority w:val="99"/>
    <w:semiHidden/>
    <w:rsid w:val="007910B2"/>
    <w:pPr>
      <w:ind w:left="708"/>
    </w:pPr>
  </w:style>
  <w:style w:type="paragraph" w:styleId="Aanhef">
    <w:name w:val="Salutation"/>
    <w:basedOn w:val="ZsysbasisCerios"/>
    <w:next w:val="BasistekstCerios"/>
    <w:link w:val="AanhefChar"/>
    <w:uiPriority w:val="99"/>
    <w:semiHidden/>
    <w:rsid w:val="00630409"/>
  </w:style>
  <w:style w:type="character" w:customStyle="1" w:styleId="AanhefChar">
    <w:name w:val="Aanhef Char"/>
    <w:basedOn w:val="Standaardalinea-lettertype"/>
    <w:link w:val="Aanhef"/>
    <w:uiPriority w:val="99"/>
    <w:semiHidden/>
    <w:rsid w:val="003A63DA"/>
  </w:style>
  <w:style w:type="paragraph" w:styleId="Adresenvelop">
    <w:name w:val="envelope address"/>
    <w:basedOn w:val="ZsysbasisCerios"/>
    <w:next w:val="BasistekstCerios"/>
    <w:uiPriority w:val="99"/>
    <w:semiHidden/>
    <w:rsid w:val="003A63DA"/>
    <w:rPr>
      <w:rFonts w:eastAsiaTheme="majorEastAsia" w:cstheme="majorBidi"/>
      <w:szCs w:val="24"/>
    </w:rPr>
  </w:style>
  <w:style w:type="paragraph" w:styleId="Afsluiting">
    <w:name w:val="Closing"/>
    <w:basedOn w:val="ZsysbasisCerios"/>
    <w:next w:val="BasistekstCerios"/>
    <w:link w:val="AfsluitingChar"/>
    <w:uiPriority w:val="99"/>
    <w:semiHidden/>
    <w:rsid w:val="003A63DA"/>
  </w:style>
  <w:style w:type="character" w:customStyle="1" w:styleId="AfsluitingChar">
    <w:name w:val="Afsluiting Char"/>
    <w:basedOn w:val="Standaardalinea-lettertype"/>
    <w:link w:val="Afsluiting"/>
    <w:uiPriority w:val="99"/>
    <w:semiHidden/>
    <w:rsid w:val="003A63DA"/>
  </w:style>
  <w:style w:type="paragraph" w:styleId="Afzender">
    <w:name w:val="envelope return"/>
    <w:basedOn w:val="ZsysbasisCerios"/>
    <w:next w:val="BasistekstCerios"/>
    <w:uiPriority w:val="99"/>
    <w:semiHidden/>
    <w:rsid w:val="003A63DA"/>
    <w:rPr>
      <w:rFonts w:eastAsiaTheme="majorEastAsia" w:cstheme="majorBidi"/>
      <w:szCs w:val="20"/>
    </w:rPr>
  </w:style>
  <w:style w:type="paragraph" w:styleId="Ballontekst">
    <w:name w:val="Balloon Text"/>
    <w:basedOn w:val="ZsysbasisCerios"/>
    <w:next w:val="BasistekstCerios"/>
    <w:link w:val="BallontekstChar"/>
    <w:uiPriority w:val="99"/>
    <w:semiHidden/>
    <w:rsid w:val="00E448D0"/>
    <w:rPr>
      <w:rFonts w:cs="Segoe UI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E448D0"/>
    <w:rPr>
      <w:rFonts w:cs="Segoe UI"/>
    </w:rPr>
  </w:style>
  <w:style w:type="paragraph" w:styleId="Berichtkop">
    <w:name w:val="Message Header"/>
    <w:basedOn w:val="ZsysbasisCerios"/>
    <w:next w:val="BasistekstCerios"/>
    <w:link w:val="BerichtkopChar"/>
    <w:uiPriority w:val="99"/>
    <w:semiHidden/>
    <w:rsid w:val="00E448D0"/>
    <w:rPr>
      <w:rFonts w:eastAsiaTheme="majorEastAsia" w:cstheme="majorBidi"/>
      <w:szCs w:val="24"/>
    </w:rPr>
  </w:style>
  <w:style w:type="character" w:customStyle="1" w:styleId="BerichtkopChar">
    <w:name w:val="Berichtkop Char"/>
    <w:basedOn w:val="Standaardalinea-lettertype"/>
    <w:link w:val="Berichtkop"/>
    <w:uiPriority w:val="99"/>
    <w:semiHidden/>
    <w:rsid w:val="00E448D0"/>
    <w:rPr>
      <w:rFonts w:eastAsiaTheme="majorEastAsia" w:cstheme="majorBidi"/>
      <w:szCs w:val="24"/>
    </w:rPr>
  </w:style>
  <w:style w:type="paragraph" w:styleId="Bibliografie">
    <w:name w:val="Bibliography"/>
    <w:basedOn w:val="ZsysbasisCerios"/>
    <w:next w:val="BasistekstCerios"/>
    <w:uiPriority w:val="99"/>
    <w:semiHidden/>
    <w:rsid w:val="00630409"/>
  </w:style>
  <w:style w:type="paragraph" w:styleId="Bloktekst">
    <w:name w:val="Block Text"/>
    <w:basedOn w:val="ZsysbasisCerios"/>
    <w:next w:val="BasistekstCerios"/>
    <w:uiPriority w:val="99"/>
    <w:semiHidden/>
    <w:rsid w:val="00E448D0"/>
    <w:rPr>
      <w:rFonts w:eastAsiaTheme="minorEastAsia" w:cstheme="minorBidi"/>
      <w:iCs/>
    </w:rPr>
  </w:style>
  <w:style w:type="paragraph" w:styleId="Bronvermelding">
    <w:name w:val="table of authorities"/>
    <w:basedOn w:val="ZsysbasisCerios"/>
    <w:next w:val="BasistekstCerios"/>
    <w:uiPriority w:val="99"/>
    <w:semiHidden/>
    <w:rsid w:val="00E448D0"/>
  </w:style>
  <w:style w:type="paragraph" w:styleId="Citaat">
    <w:name w:val="Quote"/>
    <w:basedOn w:val="ZsysbasisCerios"/>
    <w:next w:val="BasistekstCerios"/>
    <w:link w:val="CitaatChar"/>
    <w:uiPriority w:val="99"/>
    <w:semiHidden/>
    <w:rsid w:val="00E448D0"/>
    <w:rPr>
      <w:i/>
      <w:iCs/>
      <w:color w:val="5D5356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99"/>
    <w:semiHidden/>
    <w:rsid w:val="00E448D0"/>
    <w:rPr>
      <w:i/>
      <w:iCs/>
      <w:color w:val="5D5356" w:themeColor="text1" w:themeTint="BF"/>
    </w:rPr>
  </w:style>
  <w:style w:type="paragraph" w:styleId="Datum">
    <w:name w:val="Date"/>
    <w:basedOn w:val="ZsysbasisCerios"/>
    <w:next w:val="BasistekstCerios"/>
    <w:link w:val="DatumChar"/>
    <w:uiPriority w:val="99"/>
    <w:semiHidden/>
    <w:rsid w:val="00630409"/>
  </w:style>
  <w:style w:type="character" w:customStyle="1" w:styleId="DatumChar">
    <w:name w:val="Datum Char"/>
    <w:basedOn w:val="Standaardalinea-lettertype"/>
    <w:link w:val="Datum"/>
    <w:uiPriority w:val="99"/>
    <w:semiHidden/>
    <w:rsid w:val="00E448D0"/>
  </w:style>
  <w:style w:type="paragraph" w:styleId="Documentstructuur">
    <w:name w:val="Document Map"/>
    <w:basedOn w:val="ZsysbasisCerios"/>
    <w:next w:val="BasistekstCerios"/>
    <w:link w:val="DocumentstructuurChar"/>
    <w:uiPriority w:val="99"/>
    <w:semiHidden/>
    <w:rsid w:val="00E448D0"/>
    <w:rPr>
      <w:rFonts w:cs="Segoe UI"/>
      <w:szCs w:val="16"/>
    </w:rPr>
  </w:style>
  <w:style w:type="character" w:customStyle="1" w:styleId="DocumentstructuurChar">
    <w:name w:val="Documentstructuur Char"/>
    <w:basedOn w:val="Standaardalinea-lettertype"/>
    <w:link w:val="Documentstructuur"/>
    <w:uiPriority w:val="99"/>
    <w:semiHidden/>
    <w:rsid w:val="00E448D0"/>
    <w:rPr>
      <w:rFonts w:cs="Segoe UI"/>
      <w:szCs w:val="16"/>
    </w:rPr>
  </w:style>
  <w:style w:type="paragraph" w:styleId="Duidelijkcitaat">
    <w:name w:val="Intense Quote"/>
    <w:basedOn w:val="ZsysbasisCerios"/>
    <w:next w:val="BasistekstCerios"/>
    <w:link w:val="DuidelijkcitaatChar"/>
    <w:uiPriority w:val="99"/>
    <w:semiHidden/>
    <w:rsid w:val="001A63A7"/>
    <w:pPr>
      <w:jc w:val="center"/>
    </w:pPr>
    <w:rPr>
      <w:b/>
      <w:i/>
      <w:iCs/>
    </w:rPr>
  </w:style>
  <w:style w:type="character" w:customStyle="1" w:styleId="DuidelijkcitaatChar">
    <w:name w:val="Duidelijk citaat Char"/>
    <w:basedOn w:val="Standaardalinea-lettertype"/>
    <w:link w:val="Duidelijkcitaat"/>
    <w:uiPriority w:val="99"/>
    <w:semiHidden/>
    <w:rsid w:val="001A63A7"/>
    <w:rPr>
      <w:b/>
      <w:i/>
      <w:iCs/>
    </w:rPr>
  </w:style>
  <w:style w:type="paragraph" w:styleId="E-mailhandtekening">
    <w:name w:val="E-mail Signature"/>
    <w:basedOn w:val="ZsysbasisCerios"/>
    <w:link w:val="E-mailhandtekeningChar"/>
    <w:uiPriority w:val="99"/>
    <w:semiHidden/>
    <w:rsid w:val="00630409"/>
    <w:pPr>
      <w:spacing w:line="240" w:lineRule="auto"/>
    </w:pPr>
  </w:style>
  <w:style w:type="character" w:customStyle="1" w:styleId="E-mailhandtekeningChar">
    <w:name w:val="E-mailhandtekening Char"/>
    <w:basedOn w:val="Standaardalinea-lettertype"/>
    <w:link w:val="E-mailhandtekening"/>
    <w:uiPriority w:val="99"/>
    <w:semiHidden/>
    <w:rsid w:val="002E7CC6"/>
    <w:rPr>
      <w:rFonts w:asciiTheme="minorHAnsi" w:hAnsiTheme="minorHAnsi"/>
    </w:rPr>
  </w:style>
  <w:style w:type="paragraph" w:styleId="Geenafstand">
    <w:name w:val="No Spacing"/>
    <w:uiPriority w:val="99"/>
    <w:semiHidden/>
    <w:rsid w:val="00630409"/>
    <w:pPr>
      <w:spacing w:line="240" w:lineRule="auto"/>
    </w:pPr>
  </w:style>
  <w:style w:type="paragraph" w:styleId="Handtekening">
    <w:name w:val="Signature"/>
    <w:basedOn w:val="ZsysbasisCerios"/>
    <w:next w:val="BasistekstCerios"/>
    <w:link w:val="HandtekeningChar"/>
    <w:uiPriority w:val="99"/>
    <w:semiHidden/>
    <w:rsid w:val="001A63A7"/>
  </w:style>
  <w:style w:type="character" w:customStyle="1" w:styleId="HandtekeningChar">
    <w:name w:val="Handtekening Char"/>
    <w:basedOn w:val="Standaardalinea-lettertype"/>
    <w:link w:val="Handtekening"/>
    <w:uiPriority w:val="99"/>
    <w:semiHidden/>
    <w:rsid w:val="001A63A7"/>
  </w:style>
  <w:style w:type="character" w:styleId="Hashtag">
    <w:name w:val="Hashtag"/>
    <w:basedOn w:val="Standaardalinea-lettertype"/>
    <w:uiPriority w:val="99"/>
    <w:semiHidden/>
    <w:rsid w:val="00630409"/>
    <w:rPr>
      <w:color w:val="2B579A"/>
      <w:shd w:val="clear" w:color="auto" w:fill="E1DFDD"/>
    </w:rPr>
  </w:style>
  <w:style w:type="paragraph" w:styleId="HTML-voorafopgemaakt">
    <w:name w:val="HTML Preformatted"/>
    <w:basedOn w:val="Standaard"/>
    <w:link w:val="HTML-voorafopgemaaktChar"/>
    <w:uiPriority w:val="99"/>
    <w:semiHidden/>
    <w:rsid w:val="00630409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630409"/>
    <w:rPr>
      <w:rFonts w:ascii="Consolas" w:hAnsi="Consolas"/>
      <w:sz w:val="20"/>
      <w:szCs w:val="20"/>
    </w:rPr>
  </w:style>
  <w:style w:type="character" w:styleId="HTMLCode">
    <w:name w:val="HTML Code"/>
    <w:basedOn w:val="Standaardalinea-lettertype"/>
    <w:uiPriority w:val="99"/>
    <w:semiHidden/>
    <w:rsid w:val="00630409"/>
    <w:rPr>
      <w:rFonts w:ascii="Consolas" w:hAnsi="Consolas"/>
      <w:sz w:val="20"/>
      <w:szCs w:val="20"/>
    </w:rPr>
  </w:style>
  <w:style w:type="character" w:styleId="HTMLDefinition">
    <w:name w:val="HTML Definition"/>
    <w:basedOn w:val="Standaardalinea-lettertype"/>
    <w:uiPriority w:val="99"/>
    <w:semiHidden/>
    <w:rsid w:val="00630409"/>
    <w:rPr>
      <w:i/>
      <w:iCs/>
    </w:rPr>
  </w:style>
  <w:style w:type="character" w:styleId="HTMLVariable">
    <w:name w:val="HTML Variable"/>
    <w:basedOn w:val="Standaardalinea-lettertype"/>
    <w:uiPriority w:val="99"/>
    <w:semiHidden/>
    <w:rsid w:val="00630409"/>
    <w:rPr>
      <w:i/>
      <w:iCs/>
    </w:rPr>
  </w:style>
  <w:style w:type="character" w:styleId="HTML-acroniem">
    <w:name w:val="HTML Acronym"/>
    <w:basedOn w:val="Standaardalinea-lettertype"/>
    <w:uiPriority w:val="99"/>
    <w:semiHidden/>
    <w:rsid w:val="00630409"/>
  </w:style>
  <w:style w:type="paragraph" w:styleId="HTML-adres">
    <w:name w:val="HTML Address"/>
    <w:basedOn w:val="Standaard"/>
    <w:link w:val="HTML-adresChar"/>
    <w:uiPriority w:val="99"/>
    <w:semiHidden/>
    <w:rsid w:val="00630409"/>
    <w:pPr>
      <w:spacing w:line="240" w:lineRule="auto"/>
    </w:pPr>
    <w:rPr>
      <w:i/>
      <w:iCs/>
    </w:rPr>
  </w:style>
  <w:style w:type="character" w:customStyle="1" w:styleId="HTML-adresChar">
    <w:name w:val="HTML-adres Char"/>
    <w:basedOn w:val="Standaardalinea-lettertype"/>
    <w:link w:val="HTML-adres"/>
    <w:uiPriority w:val="99"/>
    <w:semiHidden/>
    <w:rsid w:val="00630409"/>
    <w:rPr>
      <w:i/>
      <w:iCs/>
    </w:rPr>
  </w:style>
  <w:style w:type="character" w:styleId="HTML-citaat">
    <w:name w:val="HTML Cite"/>
    <w:basedOn w:val="Standaardalinea-lettertype"/>
    <w:uiPriority w:val="99"/>
    <w:semiHidden/>
    <w:rsid w:val="00630409"/>
    <w:rPr>
      <w:i/>
      <w:iCs/>
    </w:rPr>
  </w:style>
  <w:style w:type="character" w:styleId="HTML-schrijfmachine">
    <w:name w:val="HTML Typewriter"/>
    <w:basedOn w:val="Standaardalinea-lettertype"/>
    <w:uiPriority w:val="99"/>
    <w:semiHidden/>
    <w:rsid w:val="00630409"/>
    <w:rPr>
      <w:rFonts w:ascii="Consolas" w:hAnsi="Consolas"/>
      <w:sz w:val="20"/>
      <w:szCs w:val="20"/>
    </w:rPr>
  </w:style>
  <w:style w:type="character" w:styleId="HTML-toetsenbord">
    <w:name w:val="HTML Keyboard"/>
    <w:basedOn w:val="Standaardalinea-lettertype"/>
    <w:uiPriority w:val="99"/>
    <w:semiHidden/>
    <w:rsid w:val="00630409"/>
    <w:rPr>
      <w:rFonts w:ascii="Consolas" w:hAnsi="Consolas"/>
      <w:sz w:val="20"/>
      <w:szCs w:val="20"/>
    </w:rPr>
  </w:style>
  <w:style w:type="character" w:styleId="HTML-voorbeeld">
    <w:name w:val="HTML Sample"/>
    <w:basedOn w:val="Standaardalinea-lettertype"/>
    <w:uiPriority w:val="99"/>
    <w:semiHidden/>
    <w:rsid w:val="00630409"/>
    <w:rPr>
      <w:rFonts w:ascii="Consolas" w:hAnsi="Consolas"/>
      <w:sz w:val="24"/>
      <w:szCs w:val="24"/>
    </w:rPr>
  </w:style>
  <w:style w:type="character" w:styleId="Intensievebenadrukking">
    <w:name w:val="Intense Emphasis"/>
    <w:basedOn w:val="Standaardalinea-lettertype"/>
    <w:uiPriority w:val="99"/>
    <w:semiHidden/>
    <w:rsid w:val="001A63A7"/>
    <w:rPr>
      <w:i/>
      <w:iCs/>
      <w:color w:val="auto"/>
    </w:rPr>
  </w:style>
  <w:style w:type="character" w:styleId="Intensieveverwijzing">
    <w:name w:val="Intense Reference"/>
    <w:basedOn w:val="Standaardalinea-lettertype"/>
    <w:uiPriority w:val="99"/>
    <w:semiHidden/>
    <w:rsid w:val="001A63A7"/>
    <w:rPr>
      <w:b/>
      <w:bCs/>
      <w:smallCaps/>
      <w:color w:val="auto"/>
      <w:spacing w:val="5"/>
    </w:rPr>
  </w:style>
  <w:style w:type="paragraph" w:styleId="Kopbronvermelding">
    <w:name w:val="toa heading"/>
    <w:basedOn w:val="ZsysbasisCerios"/>
    <w:next w:val="BasistekstCerios"/>
    <w:uiPriority w:val="99"/>
    <w:semiHidden/>
    <w:rsid w:val="001A63A7"/>
    <w:rPr>
      <w:rFonts w:eastAsiaTheme="majorEastAsia" w:cstheme="majorBidi"/>
      <w:bCs/>
      <w:szCs w:val="24"/>
    </w:rPr>
  </w:style>
  <w:style w:type="paragraph" w:styleId="Kopvaninhoudsopgave">
    <w:name w:val="TOC Heading"/>
    <w:basedOn w:val="Kop1"/>
    <w:next w:val="BasistekstCerios"/>
    <w:uiPriority w:val="99"/>
    <w:semiHidden/>
    <w:rsid w:val="001A63A7"/>
    <w:pPr>
      <w:numPr>
        <w:numId w:val="0"/>
      </w:numPr>
      <w:spacing w:before="240"/>
      <w:outlineLvl w:val="9"/>
    </w:pPr>
    <w:rPr>
      <w:rFonts w:eastAsiaTheme="majorEastAsia" w:cstheme="majorBidi"/>
      <w:b/>
      <w:bCs w:val="0"/>
      <w:sz w:val="32"/>
    </w:rPr>
  </w:style>
  <w:style w:type="paragraph" w:styleId="Lijst">
    <w:name w:val="List"/>
    <w:basedOn w:val="ZsysbasisCerios"/>
    <w:next w:val="BasistekstCerios"/>
    <w:uiPriority w:val="99"/>
    <w:semiHidden/>
    <w:rsid w:val="00B454E0"/>
    <w:pPr>
      <w:ind w:left="284" w:hanging="284"/>
      <w:contextualSpacing/>
    </w:pPr>
  </w:style>
  <w:style w:type="paragraph" w:styleId="Lijst2">
    <w:name w:val="List 2"/>
    <w:basedOn w:val="ZsysbasisCerios"/>
    <w:next w:val="BasistekstCerios"/>
    <w:uiPriority w:val="99"/>
    <w:semiHidden/>
    <w:rsid w:val="00B454E0"/>
    <w:pPr>
      <w:ind w:left="568" w:hanging="284"/>
      <w:contextualSpacing/>
    </w:pPr>
  </w:style>
  <w:style w:type="paragraph" w:styleId="Lijst3">
    <w:name w:val="List 3"/>
    <w:basedOn w:val="ZsysbasisCerios"/>
    <w:next w:val="BasistekstCerios"/>
    <w:uiPriority w:val="99"/>
    <w:semiHidden/>
    <w:rsid w:val="00630409"/>
    <w:pPr>
      <w:ind w:left="849" w:hanging="283"/>
      <w:contextualSpacing/>
    </w:pPr>
  </w:style>
  <w:style w:type="paragraph" w:styleId="Lijst4">
    <w:name w:val="List 4"/>
    <w:basedOn w:val="ZsysbasisCerios"/>
    <w:next w:val="BasistekstCerios"/>
    <w:uiPriority w:val="99"/>
    <w:semiHidden/>
    <w:rsid w:val="00630409"/>
    <w:pPr>
      <w:ind w:left="1132" w:hanging="283"/>
      <w:contextualSpacing/>
    </w:pPr>
  </w:style>
  <w:style w:type="paragraph" w:styleId="Lijst5">
    <w:name w:val="List 5"/>
    <w:basedOn w:val="ZsysbasisCerios"/>
    <w:next w:val="BasistekstCerios"/>
    <w:uiPriority w:val="99"/>
    <w:semiHidden/>
    <w:rsid w:val="00630409"/>
    <w:pPr>
      <w:ind w:left="1415" w:hanging="283"/>
      <w:contextualSpacing/>
    </w:pPr>
  </w:style>
  <w:style w:type="paragraph" w:styleId="Lijstopsomteken">
    <w:name w:val="List Bullet"/>
    <w:basedOn w:val="ZsysbasisCerios"/>
    <w:next w:val="BasistekstCerios"/>
    <w:uiPriority w:val="99"/>
    <w:semiHidden/>
    <w:rsid w:val="00B454E0"/>
    <w:pPr>
      <w:numPr>
        <w:numId w:val="1"/>
      </w:numPr>
      <w:ind w:left="357" w:hanging="357"/>
      <w:contextualSpacing/>
    </w:pPr>
  </w:style>
  <w:style w:type="paragraph" w:styleId="Lijstopsomteken2">
    <w:name w:val="List Bullet 2"/>
    <w:basedOn w:val="ZsysbasisCerios"/>
    <w:next w:val="BasistekstCerios"/>
    <w:uiPriority w:val="99"/>
    <w:semiHidden/>
    <w:rsid w:val="00630409"/>
    <w:pPr>
      <w:numPr>
        <w:numId w:val="2"/>
      </w:numPr>
      <w:contextualSpacing/>
    </w:pPr>
  </w:style>
  <w:style w:type="paragraph" w:styleId="Lijstopsomteken3">
    <w:name w:val="List Bullet 3"/>
    <w:basedOn w:val="ZsysbasisCerios"/>
    <w:next w:val="BasistekstCerios"/>
    <w:uiPriority w:val="99"/>
    <w:semiHidden/>
    <w:rsid w:val="00630409"/>
    <w:pPr>
      <w:numPr>
        <w:numId w:val="3"/>
      </w:numPr>
      <w:contextualSpacing/>
    </w:pPr>
  </w:style>
  <w:style w:type="paragraph" w:styleId="Lijstopsomteken4">
    <w:name w:val="List Bullet 4"/>
    <w:basedOn w:val="ZsysbasisCerios"/>
    <w:next w:val="BasistekstCerios"/>
    <w:uiPriority w:val="99"/>
    <w:semiHidden/>
    <w:rsid w:val="00630409"/>
    <w:pPr>
      <w:numPr>
        <w:numId w:val="4"/>
      </w:numPr>
      <w:contextualSpacing/>
    </w:pPr>
  </w:style>
  <w:style w:type="paragraph" w:styleId="Lijstopsomteken5">
    <w:name w:val="List Bullet 5"/>
    <w:basedOn w:val="ZsysbasisCerios"/>
    <w:next w:val="BasistekstCerios"/>
    <w:uiPriority w:val="99"/>
    <w:semiHidden/>
    <w:rsid w:val="00630409"/>
    <w:pPr>
      <w:numPr>
        <w:numId w:val="5"/>
      </w:numPr>
      <w:contextualSpacing/>
    </w:pPr>
  </w:style>
  <w:style w:type="paragraph" w:styleId="Lijstalinea">
    <w:name w:val="List Paragraph"/>
    <w:basedOn w:val="ZsysbasisCerios"/>
    <w:next w:val="BasistekstCerios"/>
    <w:uiPriority w:val="99"/>
    <w:semiHidden/>
    <w:rsid w:val="00630409"/>
    <w:pPr>
      <w:ind w:left="720"/>
      <w:contextualSpacing/>
    </w:pPr>
  </w:style>
  <w:style w:type="paragraph" w:styleId="Lijstnummering">
    <w:name w:val="List Number"/>
    <w:basedOn w:val="ZsysbasisCerios"/>
    <w:next w:val="BasistekstCerios"/>
    <w:uiPriority w:val="99"/>
    <w:semiHidden/>
    <w:rsid w:val="00B454E0"/>
    <w:pPr>
      <w:numPr>
        <w:numId w:val="6"/>
      </w:numPr>
      <w:ind w:left="357" w:hanging="357"/>
      <w:contextualSpacing/>
    </w:pPr>
  </w:style>
  <w:style w:type="paragraph" w:styleId="Lijstnummering2">
    <w:name w:val="List Number 2"/>
    <w:basedOn w:val="ZsysbasisCerios"/>
    <w:next w:val="BasistekstCerios"/>
    <w:uiPriority w:val="99"/>
    <w:semiHidden/>
    <w:rsid w:val="00630409"/>
    <w:pPr>
      <w:numPr>
        <w:numId w:val="7"/>
      </w:numPr>
      <w:contextualSpacing/>
    </w:pPr>
  </w:style>
  <w:style w:type="paragraph" w:styleId="Lijstnummering3">
    <w:name w:val="List Number 3"/>
    <w:basedOn w:val="ZsysbasisCerios"/>
    <w:next w:val="BasistekstCerios"/>
    <w:uiPriority w:val="99"/>
    <w:semiHidden/>
    <w:rsid w:val="00630409"/>
    <w:pPr>
      <w:numPr>
        <w:numId w:val="8"/>
      </w:numPr>
      <w:contextualSpacing/>
    </w:pPr>
  </w:style>
  <w:style w:type="paragraph" w:styleId="Lijstnummering4">
    <w:name w:val="List Number 4"/>
    <w:basedOn w:val="ZsysbasisCerios"/>
    <w:next w:val="BasistekstCerios"/>
    <w:uiPriority w:val="99"/>
    <w:semiHidden/>
    <w:rsid w:val="00630409"/>
    <w:pPr>
      <w:numPr>
        <w:numId w:val="9"/>
      </w:numPr>
      <w:contextualSpacing/>
    </w:pPr>
  </w:style>
  <w:style w:type="paragraph" w:styleId="Lijstnummering5">
    <w:name w:val="List Number 5"/>
    <w:basedOn w:val="ZsysbasisCerios"/>
    <w:next w:val="BasistekstCerios"/>
    <w:uiPriority w:val="99"/>
    <w:semiHidden/>
    <w:rsid w:val="00630409"/>
    <w:pPr>
      <w:numPr>
        <w:numId w:val="10"/>
      </w:numPr>
      <w:contextualSpacing/>
    </w:pPr>
  </w:style>
  <w:style w:type="paragraph" w:styleId="Lijstvoortzetting">
    <w:name w:val="List Continue"/>
    <w:basedOn w:val="ZsysbasisCerios"/>
    <w:next w:val="BasistekstCerios"/>
    <w:uiPriority w:val="99"/>
    <w:semiHidden/>
    <w:rsid w:val="00630409"/>
    <w:pPr>
      <w:spacing w:after="120"/>
      <w:ind w:left="283"/>
      <w:contextualSpacing/>
    </w:pPr>
  </w:style>
  <w:style w:type="paragraph" w:styleId="Lijstvoortzetting2">
    <w:name w:val="List Continue 2"/>
    <w:basedOn w:val="ZsysbasisCerios"/>
    <w:next w:val="BasistekstCerios"/>
    <w:uiPriority w:val="99"/>
    <w:semiHidden/>
    <w:rsid w:val="00630409"/>
    <w:pPr>
      <w:spacing w:after="120"/>
      <w:ind w:left="566"/>
      <w:contextualSpacing/>
    </w:pPr>
  </w:style>
  <w:style w:type="paragraph" w:styleId="Lijstvoortzetting3">
    <w:name w:val="List Continue 3"/>
    <w:basedOn w:val="ZsysbasisCerios"/>
    <w:next w:val="BasistekstCerios"/>
    <w:uiPriority w:val="99"/>
    <w:semiHidden/>
    <w:rsid w:val="00630409"/>
    <w:pPr>
      <w:spacing w:after="120"/>
      <w:ind w:left="849"/>
      <w:contextualSpacing/>
    </w:pPr>
  </w:style>
  <w:style w:type="paragraph" w:styleId="Lijstvoortzetting4">
    <w:name w:val="List Continue 4"/>
    <w:basedOn w:val="ZsysbasisCerios"/>
    <w:next w:val="BasistekstCerios"/>
    <w:uiPriority w:val="99"/>
    <w:semiHidden/>
    <w:rsid w:val="00630409"/>
    <w:pPr>
      <w:spacing w:after="120"/>
      <w:ind w:left="1132"/>
      <w:contextualSpacing/>
    </w:pPr>
  </w:style>
  <w:style w:type="paragraph" w:styleId="Lijstvoortzetting5">
    <w:name w:val="List Continue 5"/>
    <w:basedOn w:val="ZsysbasisCerios"/>
    <w:next w:val="BasistekstCerios"/>
    <w:uiPriority w:val="99"/>
    <w:semiHidden/>
    <w:rsid w:val="00630409"/>
    <w:pPr>
      <w:spacing w:after="120"/>
      <w:ind w:left="1415"/>
      <w:contextualSpacing/>
    </w:pPr>
  </w:style>
  <w:style w:type="paragraph" w:styleId="Macrotekst">
    <w:name w:val="macro"/>
    <w:basedOn w:val="ZsysbasisCerios"/>
    <w:next w:val="BasistekstCerios"/>
    <w:link w:val="MacrotekstChar"/>
    <w:uiPriority w:val="99"/>
    <w:semiHidden/>
    <w:rsid w:val="00C9251C"/>
    <w:rPr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semiHidden/>
    <w:rsid w:val="00C9251C"/>
    <w:rPr>
      <w:szCs w:val="20"/>
    </w:rPr>
  </w:style>
  <w:style w:type="character" w:styleId="Nadruk">
    <w:name w:val="Emphasis"/>
    <w:basedOn w:val="Standaardalinea-lettertype"/>
    <w:uiPriority w:val="20"/>
    <w:qFormat/>
    <w:rsid w:val="00630409"/>
    <w:rPr>
      <w:i/>
      <w:iCs/>
    </w:rPr>
  </w:style>
  <w:style w:type="paragraph" w:styleId="Normaalweb">
    <w:name w:val="Normal (Web)"/>
    <w:basedOn w:val="ZsysbasisCerios"/>
    <w:next w:val="BasistekstCerios"/>
    <w:uiPriority w:val="99"/>
    <w:semiHidden/>
    <w:rsid w:val="00C9251C"/>
    <w:rPr>
      <w:rFonts w:cs="Times New Roman"/>
      <w:szCs w:val="24"/>
    </w:rPr>
  </w:style>
  <w:style w:type="paragraph" w:styleId="Notitiekop">
    <w:name w:val="Note Heading"/>
    <w:basedOn w:val="ZsysbasisCerios"/>
    <w:next w:val="BasistekstCerios"/>
    <w:link w:val="NotitiekopChar"/>
    <w:uiPriority w:val="99"/>
    <w:semiHidden/>
    <w:rsid w:val="00C9251C"/>
  </w:style>
  <w:style w:type="character" w:customStyle="1" w:styleId="NotitiekopChar">
    <w:name w:val="Notitiekop Char"/>
    <w:basedOn w:val="Standaardalinea-lettertype"/>
    <w:link w:val="Notitiekop"/>
    <w:uiPriority w:val="99"/>
    <w:semiHidden/>
    <w:rsid w:val="00C9251C"/>
  </w:style>
  <w:style w:type="paragraph" w:styleId="Ondertitel">
    <w:name w:val="Subtitle"/>
    <w:basedOn w:val="ZsysbasisCerios"/>
    <w:next w:val="BasistekstCerios"/>
    <w:link w:val="OndertitelChar"/>
    <w:uiPriority w:val="99"/>
    <w:semiHidden/>
    <w:rsid w:val="00C9251C"/>
    <w:pPr>
      <w:numPr>
        <w:ilvl w:val="1"/>
      </w:numPr>
    </w:pPr>
    <w:rPr>
      <w:rFonts w:eastAsiaTheme="minorEastAsia" w:cstheme="minorBidi"/>
      <w:szCs w:val="22"/>
    </w:rPr>
  </w:style>
  <w:style w:type="character" w:customStyle="1" w:styleId="OndertitelChar">
    <w:name w:val="Ondertitel Char"/>
    <w:basedOn w:val="Standaardalinea-lettertype"/>
    <w:link w:val="Ondertitel"/>
    <w:uiPriority w:val="99"/>
    <w:semiHidden/>
    <w:rsid w:val="00C9251C"/>
    <w:rPr>
      <w:rFonts w:eastAsiaTheme="minorEastAsia" w:cstheme="minorBidi"/>
      <w:szCs w:val="22"/>
    </w:rPr>
  </w:style>
  <w:style w:type="paragraph" w:styleId="Tekstopmerking">
    <w:name w:val="annotation text"/>
    <w:basedOn w:val="ZsysbasisCerios"/>
    <w:link w:val="TekstopmerkingChar"/>
    <w:uiPriority w:val="99"/>
    <w:semiHidden/>
    <w:rsid w:val="000878B0"/>
    <w:rPr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0878B0"/>
    <w:rPr>
      <w:szCs w:val="20"/>
    </w:rPr>
  </w:style>
  <w:style w:type="paragraph" w:styleId="Onderwerpvanopmerking">
    <w:name w:val="annotation subject"/>
    <w:basedOn w:val="ZsysbasisCerios"/>
    <w:next w:val="BasistekstCerios"/>
    <w:link w:val="OnderwerpvanopmerkingChar"/>
    <w:uiPriority w:val="99"/>
    <w:semiHidden/>
    <w:rsid w:val="00630409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C9251C"/>
    <w:rPr>
      <w:b/>
      <w:bCs/>
      <w:szCs w:val="20"/>
    </w:rPr>
  </w:style>
  <w:style w:type="character" w:styleId="Onopgelostemelding">
    <w:name w:val="Unresolved Mention"/>
    <w:basedOn w:val="Standaardalinea-lettertype"/>
    <w:uiPriority w:val="99"/>
    <w:semiHidden/>
    <w:rsid w:val="00630409"/>
    <w:rPr>
      <w:color w:val="605E5C"/>
      <w:shd w:val="clear" w:color="auto" w:fill="E1DFDD"/>
    </w:rPr>
  </w:style>
  <w:style w:type="character" w:styleId="Paginanummer">
    <w:name w:val="page number"/>
    <w:basedOn w:val="Standaardalinea-lettertype"/>
    <w:uiPriority w:val="99"/>
    <w:semiHidden/>
    <w:rsid w:val="00630409"/>
  </w:style>
  <w:style w:type="paragraph" w:styleId="Plattetekst">
    <w:name w:val="Body Text"/>
    <w:basedOn w:val="ZsysbasisCerios"/>
    <w:next w:val="BasistekstCerios"/>
    <w:link w:val="PlattetekstChar"/>
    <w:uiPriority w:val="99"/>
    <w:semiHidden/>
    <w:rsid w:val="001C44A9"/>
  </w:style>
  <w:style w:type="character" w:customStyle="1" w:styleId="PlattetekstChar">
    <w:name w:val="Platte tekst Char"/>
    <w:basedOn w:val="Standaardalinea-lettertype"/>
    <w:link w:val="Plattetekst"/>
    <w:uiPriority w:val="99"/>
    <w:semiHidden/>
    <w:rsid w:val="001C44A9"/>
  </w:style>
  <w:style w:type="paragraph" w:styleId="Plattetekst2">
    <w:name w:val="Body Text 2"/>
    <w:basedOn w:val="ZsysbasisCerios"/>
    <w:next w:val="BasistekstCerios"/>
    <w:link w:val="Plattetekst2Char"/>
    <w:uiPriority w:val="99"/>
    <w:semiHidden/>
    <w:rsid w:val="001C44A9"/>
  </w:style>
  <w:style w:type="character" w:customStyle="1" w:styleId="Plattetekst2Char">
    <w:name w:val="Platte tekst 2 Char"/>
    <w:basedOn w:val="Standaardalinea-lettertype"/>
    <w:link w:val="Plattetekst2"/>
    <w:uiPriority w:val="99"/>
    <w:semiHidden/>
    <w:rsid w:val="001C44A9"/>
  </w:style>
  <w:style w:type="paragraph" w:styleId="Plattetekst3">
    <w:name w:val="Body Text 3"/>
    <w:basedOn w:val="ZsysbasisCerios"/>
    <w:next w:val="BasistekstCerios"/>
    <w:link w:val="Plattetekst3Char"/>
    <w:uiPriority w:val="99"/>
    <w:semiHidden/>
    <w:rsid w:val="001C44A9"/>
    <w:rPr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semiHidden/>
    <w:rsid w:val="001C44A9"/>
    <w:rPr>
      <w:szCs w:val="16"/>
    </w:rPr>
  </w:style>
  <w:style w:type="paragraph" w:styleId="Platteteksteersteinspringing">
    <w:name w:val="Body Text First Indent"/>
    <w:basedOn w:val="ZsysbasisCerios"/>
    <w:next w:val="BasistekstCerios"/>
    <w:link w:val="PlatteteksteersteinspringingChar"/>
    <w:uiPriority w:val="99"/>
    <w:semiHidden/>
    <w:rsid w:val="001C44A9"/>
    <w:pPr>
      <w:ind w:firstLine="357"/>
    </w:pPr>
  </w:style>
  <w:style w:type="character" w:customStyle="1" w:styleId="PlatteteksteersteinspringingChar">
    <w:name w:val="Platte tekst eerste inspringing Char"/>
    <w:basedOn w:val="PlattetekstChar"/>
    <w:link w:val="Platteteksteersteinspringing"/>
    <w:uiPriority w:val="99"/>
    <w:semiHidden/>
    <w:rsid w:val="001C44A9"/>
  </w:style>
  <w:style w:type="paragraph" w:styleId="Plattetekstinspringen">
    <w:name w:val="Body Text Indent"/>
    <w:basedOn w:val="ZsysbasisCerios"/>
    <w:next w:val="BasistekstCerios"/>
    <w:link w:val="PlattetekstinspringenChar"/>
    <w:uiPriority w:val="99"/>
    <w:semiHidden/>
    <w:rsid w:val="001C44A9"/>
    <w:pPr>
      <w:ind w:left="284"/>
    </w:pPr>
  </w:style>
  <w:style w:type="character" w:customStyle="1" w:styleId="PlattetekstinspringenChar">
    <w:name w:val="Platte tekst inspringen Char"/>
    <w:basedOn w:val="Standaardalinea-lettertype"/>
    <w:link w:val="Plattetekstinspringen"/>
    <w:uiPriority w:val="99"/>
    <w:semiHidden/>
    <w:rsid w:val="001C44A9"/>
  </w:style>
  <w:style w:type="paragraph" w:styleId="Platteteksteersteinspringing2">
    <w:name w:val="Body Text First Indent 2"/>
    <w:basedOn w:val="ZsysbasisCerios"/>
    <w:next w:val="BasistekstCerios"/>
    <w:link w:val="Platteteksteersteinspringing2Char"/>
    <w:uiPriority w:val="99"/>
    <w:semiHidden/>
    <w:rsid w:val="00630409"/>
    <w:pPr>
      <w:ind w:left="360" w:firstLine="360"/>
    </w:pPr>
  </w:style>
  <w:style w:type="character" w:customStyle="1" w:styleId="Platteteksteersteinspringing2Char">
    <w:name w:val="Platte tekst eerste inspringing 2 Char"/>
    <w:basedOn w:val="PlattetekstinspringenChar"/>
    <w:link w:val="Platteteksteersteinspringing2"/>
    <w:uiPriority w:val="99"/>
    <w:semiHidden/>
    <w:rsid w:val="001C44A9"/>
  </w:style>
  <w:style w:type="paragraph" w:styleId="Plattetekstinspringen2">
    <w:name w:val="Body Text Indent 2"/>
    <w:basedOn w:val="ZsysbasisCerios"/>
    <w:next w:val="BasistekstCerios"/>
    <w:link w:val="Plattetekstinspringen2Char"/>
    <w:uiPriority w:val="99"/>
    <w:semiHidden/>
    <w:rsid w:val="001C44A9"/>
    <w:pPr>
      <w:ind w:left="284"/>
    </w:pPr>
  </w:style>
  <w:style w:type="character" w:customStyle="1" w:styleId="Plattetekstinspringen2Char">
    <w:name w:val="Platte tekst inspringen 2 Char"/>
    <w:basedOn w:val="Standaardalinea-lettertype"/>
    <w:link w:val="Plattetekstinspringen2"/>
    <w:uiPriority w:val="99"/>
    <w:semiHidden/>
    <w:rsid w:val="001C44A9"/>
  </w:style>
  <w:style w:type="paragraph" w:styleId="Plattetekstinspringen3">
    <w:name w:val="Body Text Indent 3"/>
    <w:basedOn w:val="ZsysbasisCerios"/>
    <w:next w:val="BasistekstCerios"/>
    <w:link w:val="Plattetekstinspringen3Char"/>
    <w:uiPriority w:val="99"/>
    <w:semiHidden/>
    <w:rsid w:val="001C44A9"/>
    <w:pPr>
      <w:spacing w:after="120"/>
      <w:ind w:left="283"/>
    </w:pPr>
    <w:rPr>
      <w:szCs w:val="16"/>
    </w:rPr>
  </w:style>
  <w:style w:type="character" w:customStyle="1" w:styleId="Plattetekstinspringen3Char">
    <w:name w:val="Platte tekst inspringen 3 Char"/>
    <w:basedOn w:val="Standaardalinea-lettertype"/>
    <w:link w:val="Plattetekstinspringen3"/>
    <w:uiPriority w:val="99"/>
    <w:semiHidden/>
    <w:rsid w:val="001C44A9"/>
    <w:rPr>
      <w:szCs w:val="16"/>
    </w:rPr>
  </w:style>
  <w:style w:type="character" w:styleId="Slimmehyperlink">
    <w:name w:val="Smart Hyperlink"/>
    <w:basedOn w:val="Standaardalinea-lettertype"/>
    <w:uiPriority w:val="99"/>
    <w:semiHidden/>
    <w:rsid w:val="00630409"/>
    <w:rPr>
      <w:u w:val="dotted"/>
    </w:rPr>
  </w:style>
  <w:style w:type="character" w:styleId="SmartLink">
    <w:name w:val="Smart Link"/>
    <w:basedOn w:val="Standaardalinea-lettertype"/>
    <w:uiPriority w:val="99"/>
    <w:semiHidden/>
    <w:rsid w:val="00630409"/>
    <w:rPr>
      <w:color w:val="0000FF"/>
      <w:u w:val="single"/>
      <w:shd w:val="clear" w:color="auto" w:fill="F3F2F1"/>
    </w:rPr>
  </w:style>
  <w:style w:type="character" w:styleId="Subtielebenadrukking">
    <w:name w:val="Subtle Emphasis"/>
    <w:basedOn w:val="Standaardalinea-lettertype"/>
    <w:uiPriority w:val="99"/>
    <w:semiHidden/>
    <w:rsid w:val="000878B0"/>
    <w:rPr>
      <w:i/>
      <w:iCs/>
      <w:color w:val="auto"/>
    </w:rPr>
  </w:style>
  <w:style w:type="character" w:styleId="Subtieleverwijzing">
    <w:name w:val="Subtle Reference"/>
    <w:basedOn w:val="Standaardalinea-lettertype"/>
    <w:uiPriority w:val="99"/>
    <w:semiHidden/>
    <w:rsid w:val="000878B0"/>
    <w:rPr>
      <w:smallCaps/>
      <w:color w:val="auto"/>
    </w:rPr>
  </w:style>
  <w:style w:type="paragraph" w:styleId="Tekstzonderopmaak">
    <w:name w:val="Plain Text"/>
    <w:basedOn w:val="ZsysbasisCerios"/>
    <w:next w:val="BasistekstCerios"/>
    <w:link w:val="TekstzonderopmaakChar"/>
    <w:uiPriority w:val="99"/>
    <w:semiHidden/>
    <w:rsid w:val="000878B0"/>
    <w:rPr>
      <w:szCs w:val="21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semiHidden/>
    <w:rsid w:val="000878B0"/>
    <w:rPr>
      <w:szCs w:val="21"/>
    </w:rPr>
  </w:style>
  <w:style w:type="paragraph" w:styleId="Titel">
    <w:name w:val="Title"/>
    <w:basedOn w:val="ZsysbasisCerios"/>
    <w:next w:val="BasistekstCerios"/>
    <w:link w:val="TitelChar"/>
    <w:uiPriority w:val="99"/>
    <w:semiHidden/>
    <w:rsid w:val="000878B0"/>
    <w:p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TitelChar">
    <w:name w:val="Titel Char"/>
    <w:basedOn w:val="Standaardalinea-lettertype"/>
    <w:link w:val="Titel"/>
    <w:uiPriority w:val="99"/>
    <w:semiHidden/>
    <w:rsid w:val="000878B0"/>
    <w:rPr>
      <w:rFonts w:eastAsiaTheme="majorEastAsia" w:cstheme="majorBidi"/>
      <w:spacing w:val="-10"/>
      <w:kern w:val="28"/>
      <w:szCs w:val="56"/>
    </w:rPr>
  </w:style>
  <w:style w:type="character" w:styleId="Titelvanboek">
    <w:name w:val="Book Title"/>
    <w:basedOn w:val="Standaardalinea-lettertype"/>
    <w:uiPriority w:val="99"/>
    <w:semiHidden/>
    <w:rsid w:val="000878B0"/>
    <w:rPr>
      <w:b/>
      <w:bCs/>
      <w:i w:val="0"/>
      <w:iCs/>
      <w:spacing w:val="5"/>
    </w:rPr>
  </w:style>
  <w:style w:type="character" w:styleId="Vermelding">
    <w:name w:val="Mention"/>
    <w:basedOn w:val="Standaardalinea-lettertype"/>
    <w:uiPriority w:val="99"/>
    <w:semiHidden/>
    <w:rsid w:val="00630409"/>
    <w:rPr>
      <w:color w:val="2B579A"/>
      <w:shd w:val="clear" w:color="auto" w:fill="E1DFDD"/>
    </w:rPr>
  </w:style>
  <w:style w:type="character" w:styleId="Verwijzingopmerking">
    <w:name w:val="annotation reference"/>
    <w:basedOn w:val="Standaardalinea-lettertype"/>
    <w:uiPriority w:val="99"/>
    <w:semiHidden/>
    <w:rsid w:val="000878B0"/>
    <w:rPr>
      <w:sz w:val="18"/>
      <w:szCs w:val="16"/>
    </w:rPr>
  </w:style>
  <w:style w:type="character" w:styleId="Zwaar">
    <w:name w:val="Strong"/>
    <w:basedOn w:val="Standaardalinea-lettertype"/>
    <w:uiPriority w:val="22"/>
    <w:qFormat/>
    <w:rsid w:val="000878B0"/>
    <w:rPr>
      <w:b w:val="0"/>
      <w:bCs/>
    </w:rPr>
  </w:style>
  <w:style w:type="numbering" w:customStyle="1" w:styleId="BijlagenummeringCerios">
    <w:name w:val="Bijlagenummering Cerios"/>
    <w:uiPriority w:val="99"/>
    <w:semiHidden/>
    <w:rsid w:val="00E0385C"/>
    <w:pPr>
      <w:numPr>
        <w:numId w:val="14"/>
      </w:numPr>
    </w:pPr>
  </w:style>
  <w:style w:type="numbering" w:customStyle="1" w:styleId="KopnummeringCerios">
    <w:name w:val="Kopnummering Cerios"/>
    <w:uiPriority w:val="99"/>
    <w:semiHidden/>
    <w:rsid w:val="003949C3"/>
    <w:pPr>
      <w:numPr>
        <w:numId w:val="15"/>
      </w:numPr>
    </w:pPr>
  </w:style>
  <w:style w:type="numbering" w:customStyle="1" w:styleId="OpsommingnummerCerios">
    <w:name w:val="Opsomming nummer Cerios"/>
    <w:uiPriority w:val="99"/>
    <w:semiHidden/>
    <w:rsid w:val="00C57F59"/>
    <w:pPr>
      <w:numPr>
        <w:numId w:val="16"/>
      </w:numPr>
    </w:pPr>
  </w:style>
  <w:style w:type="numbering" w:styleId="111111">
    <w:name w:val="Outline List 2"/>
    <w:basedOn w:val="Geenlijst"/>
    <w:uiPriority w:val="99"/>
    <w:semiHidden/>
    <w:rsid w:val="001D6A1E"/>
    <w:pPr>
      <w:numPr>
        <w:numId w:val="18"/>
      </w:numPr>
    </w:pPr>
  </w:style>
  <w:style w:type="numbering" w:styleId="1ai">
    <w:name w:val="Outline List 1"/>
    <w:basedOn w:val="Geenlijst"/>
    <w:uiPriority w:val="99"/>
    <w:semiHidden/>
    <w:rsid w:val="001D6A1E"/>
    <w:pPr>
      <w:numPr>
        <w:numId w:val="19"/>
      </w:numPr>
    </w:pPr>
  </w:style>
  <w:style w:type="numbering" w:styleId="Artikelsectie">
    <w:name w:val="Outline List 3"/>
    <w:basedOn w:val="Geenlijst"/>
    <w:uiPriority w:val="99"/>
    <w:semiHidden/>
    <w:rsid w:val="001D6A1E"/>
    <w:pPr>
      <w:numPr>
        <w:numId w:val="20"/>
      </w:numPr>
    </w:pPr>
  </w:style>
  <w:style w:type="table" w:styleId="Donkerelijst">
    <w:name w:val="Dark List"/>
    <w:basedOn w:val="Standaardtabel"/>
    <w:uiPriority w:val="99"/>
    <w:rsid w:val="001D6A1E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31F2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10F0F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A1717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A1717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1717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1717" w:themeFill="text1" w:themeFillShade="BF"/>
      </w:tcPr>
    </w:tblStylePr>
  </w:style>
  <w:style w:type="table" w:styleId="Donkerelijst-accent1">
    <w:name w:val="Dark List Accent 1"/>
    <w:basedOn w:val="Standaardtabel"/>
    <w:uiPriority w:val="99"/>
    <w:rsid w:val="001D6A1E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E385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71B2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2293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2293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293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293E" w:themeFill="accent1" w:themeFillShade="BF"/>
      </w:tcPr>
    </w:tblStylePr>
  </w:style>
  <w:style w:type="table" w:styleId="Donkerelijst-accent2">
    <w:name w:val="Dark List Accent 2"/>
    <w:basedOn w:val="Standaardtabel"/>
    <w:uiPriority w:val="99"/>
    <w:rsid w:val="001D6A1E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6E09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B864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9CA7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9CA7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CA7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CA74" w:themeFill="accent2" w:themeFillShade="BF"/>
      </w:tcPr>
    </w:tblStylePr>
  </w:style>
  <w:style w:type="table" w:styleId="Donkerelijst-accent3">
    <w:name w:val="Dark List Accent 3"/>
    <w:basedOn w:val="Standaardtabel"/>
    <w:uiPriority w:val="99"/>
    <w:rsid w:val="001D6A1E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E385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71B2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2293E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2293E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293E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293E" w:themeFill="accent3" w:themeFillShade="BF"/>
      </w:tcPr>
    </w:tblStylePr>
  </w:style>
  <w:style w:type="table" w:styleId="Donkerelijst-accent4">
    <w:name w:val="Dark List Accent 4"/>
    <w:basedOn w:val="Standaardtabel"/>
    <w:uiPriority w:val="99"/>
    <w:rsid w:val="001D6A1E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6E09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B864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9CA7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9CA7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CA7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CA74" w:themeFill="accent4" w:themeFillShade="BF"/>
      </w:tcPr>
    </w:tblStylePr>
  </w:style>
  <w:style w:type="table" w:styleId="Donkerelijst-accent5">
    <w:name w:val="Dark List Accent 5"/>
    <w:basedOn w:val="Standaardtabel"/>
    <w:uiPriority w:val="99"/>
    <w:rsid w:val="001D6A1E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E385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71B2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2293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2293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293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293E" w:themeFill="accent5" w:themeFillShade="BF"/>
      </w:tcPr>
    </w:tblStylePr>
  </w:style>
  <w:style w:type="table" w:styleId="Donkerelijst-accent6">
    <w:name w:val="Dark List Accent 6"/>
    <w:basedOn w:val="Standaardtabel"/>
    <w:uiPriority w:val="99"/>
    <w:rsid w:val="001D6A1E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6E09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B86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9CA74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9CA7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CA7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CA74" w:themeFill="accent6" w:themeFillShade="BF"/>
      </w:tcPr>
    </w:tblStylePr>
  </w:style>
  <w:style w:type="table" w:styleId="Gemiddeldraster1">
    <w:name w:val="Medium Grid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5D5356" w:themeColor="text1" w:themeTint="BF"/>
        <w:left w:val="single" w:sz="8" w:space="0" w:color="5D5356" w:themeColor="text1" w:themeTint="BF"/>
        <w:bottom w:val="single" w:sz="8" w:space="0" w:color="5D5356" w:themeColor="text1" w:themeTint="BF"/>
        <w:right w:val="single" w:sz="8" w:space="0" w:color="5D5356" w:themeColor="text1" w:themeTint="BF"/>
        <w:insideH w:val="single" w:sz="8" w:space="0" w:color="5D5356" w:themeColor="text1" w:themeTint="BF"/>
        <w:insideV w:val="single" w:sz="8" w:space="0" w:color="5D5356" w:themeColor="text1" w:themeTint="BF"/>
      </w:tblBorders>
    </w:tblPr>
    <w:tcPr>
      <w:shd w:val="clear" w:color="auto" w:fill="CBC4C6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D5356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7898C" w:themeFill="text1" w:themeFillTint="7F"/>
      </w:tcPr>
    </w:tblStylePr>
    <w:tblStylePr w:type="band1Horz">
      <w:tblPr/>
      <w:tcPr>
        <w:shd w:val="clear" w:color="auto" w:fill="97898C" w:themeFill="text1" w:themeFillTint="7F"/>
      </w:tcPr>
    </w:tblStylePr>
  </w:style>
  <w:style w:type="table" w:styleId="Gemiddeldraster1-accent1">
    <w:name w:val="Medium Grid 1 Accent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4F6191" w:themeColor="accent1" w:themeTint="BF"/>
        <w:left w:val="single" w:sz="8" w:space="0" w:color="4F6191" w:themeColor="accent1" w:themeTint="BF"/>
        <w:bottom w:val="single" w:sz="8" w:space="0" w:color="4F6191" w:themeColor="accent1" w:themeTint="BF"/>
        <w:right w:val="single" w:sz="8" w:space="0" w:color="4F6191" w:themeColor="accent1" w:themeTint="BF"/>
        <w:insideH w:val="single" w:sz="8" w:space="0" w:color="4F6191" w:themeColor="accent1" w:themeTint="BF"/>
        <w:insideV w:val="single" w:sz="8" w:space="0" w:color="4F6191" w:themeColor="accent1" w:themeTint="BF"/>
      </w:tblBorders>
    </w:tblPr>
    <w:tcPr>
      <w:shd w:val="clear" w:color="auto" w:fill="C2C9D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6191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493BC" w:themeFill="accent1" w:themeFillTint="7F"/>
      </w:tcPr>
    </w:tblStylePr>
    <w:tblStylePr w:type="band1Horz">
      <w:tblPr/>
      <w:tcPr>
        <w:shd w:val="clear" w:color="auto" w:fill="8493BC" w:themeFill="accent1" w:themeFillTint="7F"/>
      </w:tcPr>
    </w:tblStylePr>
  </w:style>
  <w:style w:type="table" w:styleId="Gemiddeldraster1-accent2">
    <w:name w:val="Medium Grid 1 Accent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8CE7B6" w:themeColor="accent2" w:themeTint="BF"/>
        <w:left w:val="single" w:sz="8" w:space="0" w:color="8CE7B6" w:themeColor="accent2" w:themeTint="BF"/>
        <w:bottom w:val="single" w:sz="8" w:space="0" w:color="8CE7B6" w:themeColor="accent2" w:themeTint="BF"/>
        <w:right w:val="single" w:sz="8" w:space="0" w:color="8CE7B6" w:themeColor="accent2" w:themeTint="BF"/>
        <w:insideH w:val="single" w:sz="8" w:space="0" w:color="8CE7B6" w:themeColor="accent2" w:themeTint="BF"/>
        <w:insideV w:val="single" w:sz="8" w:space="0" w:color="8CE7B6" w:themeColor="accent2" w:themeTint="BF"/>
      </w:tblBorders>
    </w:tblPr>
    <w:tcPr>
      <w:shd w:val="clear" w:color="auto" w:fill="D9F7E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E7B6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EFCF" w:themeFill="accent2" w:themeFillTint="7F"/>
      </w:tcPr>
    </w:tblStylePr>
    <w:tblStylePr w:type="band1Horz">
      <w:tblPr/>
      <w:tcPr>
        <w:shd w:val="clear" w:color="auto" w:fill="B2EFCF" w:themeFill="accent2" w:themeFillTint="7F"/>
      </w:tcPr>
    </w:tblStylePr>
  </w:style>
  <w:style w:type="table" w:styleId="Gemiddeldraster1-accent3">
    <w:name w:val="Medium Grid 1 Accent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4F6191" w:themeColor="accent3" w:themeTint="BF"/>
        <w:left w:val="single" w:sz="8" w:space="0" w:color="4F6191" w:themeColor="accent3" w:themeTint="BF"/>
        <w:bottom w:val="single" w:sz="8" w:space="0" w:color="4F6191" w:themeColor="accent3" w:themeTint="BF"/>
        <w:right w:val="single" w:sz="8" w:space="0" w:color="4F6191" w:themeColor="accent3" w:themeTint="BF"/>
        <w:insideH w:val="single" w:sz="8" w:space="0" w:color="4F6191" w:themeColor="accent3" w:themeTint="BF"/>
        <w:insideV w:val="single" w:sz="8" w:space="0" w:color="4F6191" w:themeColor="accent3" w:themeTint="BF"/>
      </w:tblBorders>
    </w:tblPr>
    <w:tcPr>
      <w:shd w:val="clear" w:color="auto" w:fill="C2C9D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6191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493BC" w:themeFill="accent3" w:themeFillTint="7F"/>
      </w:tcPr>
    </w:tblStylePr>
    <w:tblStylePr w:type="band1Horz">
      <w:tblPr/>
      <w:tcPr>
        <w:shd w:val="clear" w:color="auto" w:fill="8493BC" w:themeFill="accent3" w:themeFillTint="7F"/>
      </w:tcPr>
    </w:tblStylePr>
  </w:style>
  <w:style w:type="table" w:styleId="Gemiddeldraster1-accent4">
    <w:name w:val="Medium Grid 1 Accent 4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8CE7B6" w:themeColor="accent4" w:themeTint="BF"/>
        <w:left w:val="single" w:sz="8" w:space="0" w:color="8CE7B6" w:themeColor="accent4" w:themeTint="BF"/>
        <w:bottom w:val="single" w:sz="8" w:space="0" w:color="8CE7B6" w:themeColor="accent4" w:themeTint="BF"/>
        <w:right w:val="single" w:sz="8" w:space="0" w:color="8CE7B6" w:themeColor="accent4" w:themeTint="BF"/>
        <w:insideH w:val="single" w:sz="8" w:space="0" w:color="8CE7B6" w:themeColor="accent4" w:themeTint="BF"/>
        <w:insideV w:val="single" w:sz="8" w:space="0" w:color="8CE7B6" w:themeColor="accent4" w:themeTint="BF"/>
      </w:tblBorders>
    </w:tblPr>
    <w:tcPr>
      <w:shd w:val="clear" w:color="auto" w:fill="D9F7E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E7B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EFCF" w:themeFill="accent4" w:themeFillTint="7F"/>
      </w:tcPr>
    </w:tblStylePr>
    <w:tblStylePr w:type="band1Horz">
      <w:tblPr/>
      <w:tcPr>
        <w:shd w:val="clear" w:color="auto" w:fill="B2EFCF" w:themeFill="accent4" w:themeFillTint="7F"/>
      </w:tcPr>
    </w:tblStylePr>
  </w:style>
  <w:style w:type="table" w:styleId="Gemiddeldraster1-accent5">
    <w:name w:val="Medium Grid 1 Accent 5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4F6191" w:themeColor="accent5" w:themeTint="BF"/>
        <w:left w:val="single" w:sz="8" w:space="0" w:color="4F6191" w:themeColor="accent5" w:themeTint="BF"/>
        <w:bottom w:val="single" w:sz="8" w:space="0" w:color="4F6191" w:themeColor="accent5" w:themeTint="BF"/>
        <w:right w:val="single" w:sz="8" w:space="0" w:color="4F6191" w:themeColor="accent5" w:themeTint="BF"/>
        <w:insideH w:val="single" w:sz="8" w:space="0" w:color="4F6191" w:themeColor="accent5" w:themeTint="BF"/>
        <w:insideV w:val="single" w:sz="8" w:space="0" w:color="4F6191" w:themeColor="accent5" w:themeTint="BF"/>
      </w:tblBorders>
    </w:tblPr>
    <w:tcPr>
      <w:shd w:val="clear" w:color="auto" w:fill="C2C9D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6191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493BC" w:themeFill="accent5" w:themeFillTint="7F"/>
      </w:tcPr>
    </w:tblStylePr>
    <w:tblStylePr w:type="band1Horz">
      <w:tblPr/>
      <w:tcPr>
        <w:shd w:val="clear" w:color="auto" w:fill="8493BC" w:themeFill="accent5" w:themeFillTint="7F"/>
      </w:tcPr>
    </w:tblStylePr>
  </w:style>
  <w:style w:type="table" w:styleId="Gemiddeldraster1-accent6">
    <w:name w:val="Medium Grid 1 Accent 6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8CE7B6" w:themeColor="accent6" w:themeTint="BF"/>
        <w:left w:val="single" w:sz="8" w:space="0" w:color="8CE7B6" w:themeColor="accent6" w:themeTint="BF"/>
        <w:bottom w:val="single" w:sz="8" w:space="0" w:color="8CE7B6" w:themeColor="accent6" w:themeTint="BF"/>
        <w:right w:val="single" w:sz="8" w:space="0" w:color="8CE7B6" w:themeColor="accent6" w:themeTint="BF"/>
        <w:insideH w:val="single" w:sz="8" w:space="0" w:color="8CE7B6" w:themeColor="accent6" w:themeTint="BF"/>
        <w:insideV w:val="single" w:sz="8" w:space="0" w:color="8CE7B6" w:themeColor="accent6" w:themeTint="BF"/>
      </w:tblBorders>
    </w:tblPr>
    <w:tcPr>
      <w:shd w:val="clear" w:color="auto" w:fill="D9F7E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E7B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EFCF" w:themeFill="accent6" w:themeFillTint="7F"/>
      </w:tcPr>
    </w:tblStylePr>
    <w:tblStylePr w:type="band1Horz">
      <w:tblPr/>
      <w:tcPr>
        <w:shd w:val="clear" w:color="auto" w:fill="B2EFCF" w:themeFill="accent6" w:themeFillTint="7F"/>
      </w:tcPr>
    </w:tblStylePr>
  </w:style>
  <w:style w:type="table" w:styleId="Gemiddeldraster2">
    <w:name w:val="Medium Grid 2"/>
    <w:basedOn w:val="Standaardtabel"/>
    <w:uiPriority w:val="99"/>
    <w:rsid w:val="001D6A1E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231F20" w:themeColor="text1"/>
        <w:left w:val="single" w:sz="8" w:space="0" w:color="231F20" w:themeColor="text1"/>
        <w:bottom w:val="single" w:sz="8" w:space="0" w:color="231F20" w:themeColor="text1"/>
        <w:right w:val="single" w:sz="8" w:space="0" w:color="231F20" w:themeColor="text1"/>
        <w:insideH w:val="single" w:sz="8" w:space="0" w:color="231F20" w:themeColor="text1"/>
        <w:insideV w:val="single" w:sz="8" w:space="0" w:color="231F20" w:themeColor="text1"/>
      </w:tblBorders>
    </w:tblPr>
    <w:tcPr>
      <w:shd w:val="clear" w:color="auto" w:fill="CBC4C6" w:themeFill="text1" w:themeFillTint="3F"/>
    </w:tcPr>
    <w:tblStylePr w:type="firstRow">
      <w:rPr>
        <w:b/>
        <w:bCs/>
        <w:color w:val="231F20" w:themeColor="text1"/>
      </w:rPr>
      <w:tblPr/>
      <w:tcPr>
        <w:shd w:val="clear" w:color="auto" w:fill="EAE7E8" w:themeFill="text1" w:themeFillTint="19"/>
      </w:tcPr>
    </w:tblStylePr>
    <w:tblStylePr w:type="lastRow">
      <w:rPr>
        <w:b/>
        <w:bCs/>
        <w:color w:val="231F20" w:themeColor="text1"/>
      </w:rPr>
      <w:tblPr/>
      <w:tcPr>
        <w:tcBorders>
          <w:top w:val="single" w:sz="12" w:space="0" w:color="231F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CFD1" w:themeFill="text1" w:themeFillTint="33"/>
      </w:tcPr>
    </w:tblStylePr>
    <w:tblStylePr w:type="band1Vert">
      <w:tblPr/>
      <w:tcPr>
        <w:shd w:val="clear" w:color="auto" w:fill="97898C" w:themeFill="text1" w:themeFillTint="7F"/>
      </w:tcPr>
    </w:tblStylePr>
    <w:tblStylePr w:type="band1Horz">
      <w:tblPr/>
      <w:tcPr>
        <w:tcBorders>
          <w:insideH w:val="single" w:sz="6" w:space="0" w:color="231F20" w:themeColor="text1"/>
          <w:insideV w:val="single" w:sz="6" w:space="0" w:color="231F20" w:themeColor="text1"/>
        </w:tcBorders>
        <w:shd w:val="clear" w:color="auto" w:fill="97898C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99"/>
    <w:rsid w:val="001D6A1E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2E3854" w:themeColor="accent1"/>
        <w:left w:val="single" w:sz="8" w:space="0" w:color="2E3854" w:themeColor="accent1"/>
        <w:bottom w:val="single" w:sz="8" w:space="0" w:color="2E3854" w:themeColor="accent1"/>
        <w:right w:val="single" w:sz="8" w:space="0" w:color="2E3854" w:themeColor="accent1"/>
        <w:insideH w:val="single" w:sz="8" w:space="0" w:color="2E3854" w:themeColor="accent1"/>
        <w:insideV w:val="single" w:sz="8" w:space="0" w:color="2E3854" w:themeColor="accent1"/>
      </w:tblBorders>
    </w:tblPr>
    <w:tcPr>
      <w:shd w:val="clear" w:color="auto" w:fill="C2C9DD" w:themeFill="accent1" w:themeFillTint="3F"/>
    </w:tcPr>
    <w:tblStylePr w:type="firstRow">
      <w:rPr>
        <w:b/>
        <w:bCs/>
        <w:color w:val="231F20" w:themeColor="text1"/>
      </w:rPr>
      <w:tblPr/>
      <w:tcPr>
        <w:shd w:val="clear" w:color="auto" w:fill="E6E9F1" w:themeFill="accent1" w:themeFillTint="19"/>
      </w:tcPr>
    </w:tblStylePr>
    <w:tblStylePr w:type="lastRow">
      <w:rPr>
        <w:b/>
        <w:bCs/>
        <w:color w:val="231F20" w:themeColor="text1"/>
      </w:rPr>
      <w:tblPr/>
      <w:tcPr>
        <w:tcBorders>
          <w:top w:val="single" w:sz="12" w:space="0" w:color="231F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3E4" w:themeFill="accent1" w:themeFillTint="33"/>
      </w:tcPr>
    </w:tblStylePr>
    <w:tblStylePr w:type="band1Vert">
      <w:tblPr/>
      <w:tcPr>
        <w:shd w:val="clear" w:color="auto" w:fill="8493BC" w:themeFill="accent1" w:themeFillTint="7F"/>
      </w:tcPr>
    </w:tblStylePr>
    <w:tblStylePr w:type="band1Horz">
      <w:tblPr/>
      <w:tcPr>
        <w:tcBorders>
          <w:insideH w:val="single" w:sz="6" w:space="0" w:color="2E3854" w:themeColor="accent1"/>
          <w:insideV w:val="single" w:sz="6" w:space="0" w:color="2E3854" w:themeColor="accent1"/>
        </w:tcBorders>
        <w:shd w:val="clear" w:color="auto" w:fill="8493BC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99"/>
    <w:rsid w:val="001D6A1E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66E09F" w:themeColor="accent2"/>
        <w:left w:val="single" w:sz="8" w:space="0" w:color="66E09F" w:themeColor="accent2"/>
        <w:bottom w:val="single" w:sz="8" w:space="0" w:color="66E09F" w:themeColor="accent2"/>
        <w:right w:val="single" w:sz="8" w:space="0" w:color="66E09F" w:themeColor="accent2"/>
        <w:insideH w:val="single" w:sz="8" w:space="0" w:color="66E09F" w:themeColor="accent2"/>
        <w:insideV w:val="single" w:sz="8" w:space="0" w:color="66E09F" w:themeColor="accent2"/>
      </w:tblBorders>
    </w:tblPr>
    <w:tcPr>
      <w:shd w:val="clear" w:color="auto" w:fill="D9F7E7" w:themeFill="accent2" w:themeFillTint="3F"/>
    </w:tcPr>
    <w:tblStylePr w:type="firstRow">
      <w:rPr>
        <w:b/>
        <w:bCs/>
        <w:color w:val="231F20" w:themeColor="text1"/>
      </w:rPr>
      <w:tblPr/>
      <w:tcPr>
        <w:shd w:val="clear" w:color="auto" w:fill="EFFCF5" w:themeFill="accent2" w:themeFillTint="19"/>
      </w:tcPr>
    </w:tblStylePr>
    <w:tblStylePr w:type="lastRow">
      <w:rPr>
        <w:b/>
        <w:bCs/>
        <w:color w:val="231F20" w:themeColor="text1"/>
      </w:rPr>
      <w:tblPr/>
      <w:tcPr>
        <w:tcBorders>
          <w:top w:val="single" w:sz="12" w:space="0" w:color="231F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F8EB" w:themeFill="accent2" w:themeFillTint="33"/>
      </w:tcPr>
    </w:tblStylePr>
    <w:tblStylePr w:type="band1Vert">
      <w:tblPr/>
      <w:tcPr>
        <w:shd w:val="clear" w:color="auto" w:fill="B2EFCF" w:themeFill="accent2" w:themeFillTint="7F"/>
      </w:tcPr>
    </w:tblStylePr>
    <w:tblStylePr w:type="band1Horz">
      <w:tblPr/>
      <w:tcPr>
        <w:tcBorders>
          <w:insideH w:val="single" w:sz="6" w:space="0" w:color="66E09F" w:themeColor="accent2"/>
          <w:insideV w:val="single" w:sz="6" w:space="0" w:color="66E09F" w:themeColor="accent2"/>
        </w:tcBorders>
        <w:shd w:val="clear" w:color="auto" w:fill="B2EFC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99"/>
    <w:rsid w:val="001D6A1E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2E3854" w:themeColor="accent3"/>
        <w:left w:val="single" w:sz="8" w:space="0" w:color="2E3854" w:themeColor="accent3"/>
        <w:bottom w:val="single" w:sz="8" w:space="0" w:color="2E3854" w:themeColor="accent3"/>
        <w:right w:val="single" w:sz="8" w:space="0" w:color="2E3854" w:themeColor="accent3"/>
        <w:insideH w:val="single" w:sz="8" w:space="0" w:color="2E3854" w:themeColor="accent3"/>
        <w:insideV w:val="single" w:sz="8" w:space="0" w:color="2E3854" w:themeColor="accent3"/>
      </w:tblBorders>
    </w:tblPr>
    <w:tcPr>
      <w:shd w:val="clear" w:color="auto" w:fill="C2C9DD" w:themeFill="accent3" w:themeFillTint="3F"/>
    </w:tcPr>
    <w:tblStylePr w:type="firstRow">
      <w:rPr>
        <w:b/>
        <w:bCs/>
        <w:color w:val="231F20" w:themeColor="text1"/>
      </w:rPr>
      <w:tblPr/>
      <w:tcPr>
        <w:shd w:val="clear" w:color="auto" w:fill="E6E9F1" w:themeFill="accent3" w:themeFillTint="19"/>
      </w:tcPr>
    </w:tblStylePr>
    <w:tblStylePr w:type="lastRow">
      <w:rPr>
        <w:b/>
        <w:bCs/>
        <w:color w:val="231F20" w:themeColor="text1"/>
      </w:rPr>
      <w:tblPr/>
      <w:tcPr>
        <w:tcBorders>
          <w:top w:val="single" w:sz="12" w:space="0" w:color="231F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3E4" w:themeFill="accent3" w:themeFillTint="33"/>
      </w:tcPr>
    </w:tblStylePr>
    <w:tblStylePr w:type="band1Vert">
      <w:tblPr/>
      <w:tcPr>
        <w:shd w:val="clear" w:color="auto" w:fill="8493BC" w:themeFill="accent3" w:themeFillTint="7F"/>
      </w:tcPr>
    </w:tblStylePr>
    <w:tblStylePr w:type="band1Horz">
      <w:tblPr/>
      <w:tcPr>
        <w:tcBorders>
          <w:insideH w:val="single" w:sz="6" w:space="0" w:color="2E3854" w:themeColor="accent3"/>
          <w:insideV w:val="single" w:sz="6" w:space="0" w:color="2E3854" w:themeColor="accent3"/>
        </w:tcBorders>
        <w:shd w:val="clear" w:color="auto" w:fill="8493B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99"/>
    <w:rsid w:val="001D6A1E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66E09F" w:themeColor="accent4"/>
        <w:left w:val="single" w:sz="8" w:space="0" w:color="66E09F" w:themeColor="accent4"/>
        <w:bottom w:val="single" w:sz="8" w:space="0" w:color="66E09F" w:themeColor="accent4"/>
        <w:right w:val="single" w:sz="8" w:space="0" w:color="66E09F" w:themeColor="accent4"/>
        <w:insideH w:val="single" w:sz="8" w:space="0" w:color="66E09F" w:themeColor="accent4"/>
        <w:insideV w:val="single" w:sz="8" w:space="0" w:color="66E09F" w:themeColor="accent4"/>
      </w:tblBorders>
    </w:tblPr>
    <w:tcPr>
      <w:shd w:val="clear" w:color="auto" w:fill="D9F7E7" w:themeFill="accent4" w:themeFillTint="3F"/>
    </w:tcPr>
    <w:tblStylePr w:type="firstRow">
      <w:rPr>
        <w:b/>
        <w:bCs/>
        <w:color w:val="231F20" w:themeColor="text1"/>
      </w:rPr>
      <w:tblPr/>
      <w:tcPr>
        <w:shd w:val="clear" w:color="auto" w:fill="EFFCF5" w:themeFill="accent4" w:themeFillTint="19"/>
      </w:tcPr>
    </w:tblStylePr>
    <w:tblStylePr w:type="lastRow">
      <w:rPr>
        <w:b/>
        <w:bCs/>
        <w:color w:val="231F20" w:themeColor="text1"/>
      </w:rPr>
      <w:tblPr/>
      <w:tcPr>
        <w:tcBorders>
          <w:top w:val="single" w:sz="12" w:space="0" w:color="231F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F8EB" w:themeFill="accent4" w:themeFillTint="33"/>
      </w:tcPr>
    </w:tblStylePr>
    <w:tblStylePr w:type="band1Vert">
      <w:tblPr/>
      <w:tcPr>
        <w:shd w:val="clear" w:color="auto" w:fill="B2EFCF" w:themeFill="accent4" w:themeFillTint="7F"/>
      </w:tcPr>
    </w:tblStylePr>
    <w:tblStylePr w:type="band1Horz">
      <w:tblPr/>
      <w:tcPr>
        <w:tcBorders>
          <w:insideH w:val="single" w:sz="6" w:space="0" w:color="66E09F" w:themeColor="accent4"/>
          <w:insideV w:val="single" w:sz="6" w:space="0" w:color="66E09F" w:themeColor="accent4"/>
        </w:tcBorders>
        <w:shd w:val="clear" w:color="auto" w:fill="B2EFC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99"/>
    <w:rsid w:val="001D6A1E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2E3854" w:themeColor="accent5"/>
        <w:left w:val="single" w:sz="8" w:space="0" w:color="2E3854" w:themeColor="accent5"/>
        <w:bottom w:val="single" w:sz="8" w:space="0" w:color="2E3854" w:themeColor="accent5"/>
        <w:right w:val="single" w:sz="8" w:space="0" w:color="2E3854" w:themeColor="accent5"/>
        <w:insideH w:val="single" w:sz="8" w:space="0" w:color="2E3854" w:themeColor="accent5"/>
        <w:insideV w:val="single" w:sz="8" w:space="0" w:color="2E3854" w:themeColor="accent5"/>
      </w:tblBorders>
    </w:tblPr>
    <w:tcPr>
      <w:shd w:val="clear" w:color="auto" w:fill="C2C9DD" w:themeFill="accent5" w:themeFillTint="3F"/>
    </w:tcPr>
    <w:tblStylePr w:type="firstRow">
      <w:rPr>
        <w:b/>
        <w:bCs/>
        <w:color w:val="231F20" w:themeColor="text1"/>
      </w:rPr>
      <w:tblPr/>
      <w:tcPr>
        <w:shd w:val="clear" w:color="auto" w:fill="E6E9F1" w:themeFill="accent5" w:themeFillTint="19"/>
      </w:tcPr>
    </w:tblStylePr>
    <w:tblStylePr w:type="lastRow">
      <w:rPr>
        <w:b/>
        <w:bCs/>
        <w:color w:val="231F20" w:themeColor="text1"/>
      </w:rPr>
      <w:tblPr/>
      <w:tcPr>
        <w:tcBorders>
          <w:top w:val="single" w:sz="12" w:space="0" w:color="231F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3E4" w:themeFill="accent5" w:themeFillTint="33"/>
      </w:tcPr>
    </w:tblStylePr>
    <w:tblStylePr w:type="band1Vert">
      <w:tblPr/>
      <w:tcPr>
        <w:shd w:val="clear" w:color="auto" w:fill="8493BC" w:themeFill="accent5" w:themeFillTint="7F"/>
      </w:tcPr>
    </w:tblStylePr>
    <w:tblStylePr w:type="band1Horz">
      <w:tblPr/>
      <w:tcPr>
        <w:tcBorders>
          <w:insideH w:val="single" w:sz="6" w:space="0" w:color="2E3854" w:themeColor="accent5"/>
          <w:insideV w:val="single" w:sz="6" w:space="0" w:color="2E3854" w:themeColor="accent5"/>
        </w:tcBorders>
        <w:shd w:val="clear" w:color="auto" w:fill="8493BC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99"/>
    <w:rsid w:val="001D6A1E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66E09F" w:themeColor="accent6"/>
        <w:left w:val="single" w:sz="8" w:space="0" w:color="66E09F" w:themeColor="accent6"/>
        <w:bottom w:val="single" w:sz="8" w:space="0" w:color="66E09F" w:themeColor="accent6"/>
        <w:right w:val="single" w:sz="8" w:space="0" w:color="66E09F" w:themeColor="accent6"/>
        <w:insideH w:val="single" w:sz="8" w:space="0" w:color="66E09F" w:themeColor="accent6"/>
        <w:insideV w:val="single" w:sz="8" w:space="0" w:color="66E09F" w:themeColor="accent6"/>
      </w:tblBorders>
    </w:tblPr>
    <w:tcPr>
      <w:shd w:val="clear" w:color="auto" w:fill="D9F7E7" w:themeFill="accent6" w:themeFillTint="3F"/>
    </w:tcPr>
    <w:tblStylePr w:type="firstRow">
      <w:rPr>
        <w:b/>
        <w:bCs/>
        <w:color w:val="231F20" w:themeColor="text1"/>
      </w:rPr>
      <w:tblPr/>
      <w:tcPr>
        <w:shd w:val="clear" w:color="auto" w:fill="EFFCF5" w:themeFill="accent6" w:themeFillTint="19"/>
      </w:tcPr>
    </w:tblStylePr>
    <w:tblStylePr w:type="lastRow">
      <w:rPr>
        <w:b/>
        <w:bCs/>
        <w:color w:val="231F20" w:themeColor="text1"/>
      </w:rPr>
      <w:tblPr/>
      <w:tcPr>
        <w:tcBorders>
          <w:top w:val="single" w:sz="12" w:space="0" w:color="231F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F8EB" w:themeFill="accent6" w:themeFillTint="33"/>
      </w:tcPr>
    </w:tblStylePr>
    <w:tblStylePr w:type="band1Vert">
      <w:tblPr/>
      <w:tcPr>
        <w:shd w:val="clear" w:color="auto" w:fill="B2EFCF" w:themeFill="accent6" w:themeFillTint="7F"/>
      </w:tcPr>
    </w:tblStylePr>
    <w:tblStylePr w:type="band1Horz">
      <w:tblPr/>
      <w:tcPr>
        <w:tcBorders>
          <w:insideH w:val="single" w:sz="6" w:space="0" w:color="66E09F" w:themeColor="accent6"/>
          <w:insideV w:val="single" w:sz="6" w:space="0" w:color="66E09F" w:themeColor="accent6"/>
        </w:tcBorders>
        <w:shd w:val="clear" w:color="auto" w:fill="B2EFC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C4C6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31F2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31F2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31F2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31F2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7898C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7898C" w:themeFill="text1" w:themeFillTint="7F"/>
      </w:tcPr>
    </w:tblStylePr>
  </w:style>
  <w:style w:type="table" w:styleId="Gemiddeldraster3-accent1">
    <w:name w:val="Medium Grid 3 Accent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C9D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E385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E385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E385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E385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493BC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493BC" w:themeFill="accent1" w:themeFillTint="7F"/>
      </w:tcPr>
    </w:tblStylePr>
  </w:style>
  <w:style w:type="table" w:styleId="Gemiddeldraster3-accent2">
    <w:name w:val="Medium Grid 3 Accent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F7E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E09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E09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E09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E09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EFC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EFCF" w:themeFill="accent2" w:themeFillTint="7F"/>
      </w:tcPr>
    </w:tblStylePr>
  </w:style>
  <w:style w:type="table" w:styleId="Gemiddeldraster3-accent3">
    <w:name w:val="Medium Grid 3 Accent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C9DD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E385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E385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E385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E385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493B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493BC" w:themeFill="accent3" w:themeFillTint="7F"/>
      </w:tcPr>
    </w:tblStylePr>
  </w:style>
  <w:style w:type="table" w:styleId="Gemiddeldraster3-accent4">
    <w:name w:val="Medium Grid 3 Accent 4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F7E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E09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E09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E09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E09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EFC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EFCF" w:themeFill="accent4" w:themeFillTint="7F"/>
      </w:tcPr>
    </w:tblStylePr>
  </w:style>
  <w:style w:type="table" w:styleId="Gemiddeldraster3-accent5">
    <w:name w:val="Medium Grid 3 Accent 5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C9DD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E385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E385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E385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E385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493BC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493BC" w:themeFill="accent5" w:themeFillTint="7F"/>
      </w:tcPr>
    </w:tblStylePr>
  </w:style>
  <w:style w:type="table" w:styleId="Gemiddeldraster3-accent6">
    <w:name w:val="Medium Grid 3 Accent 6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F7E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E09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E09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E09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E09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EFC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EFCF" w:themeFill="accent6" w:themeFillTint="7F"/>
      </w:tcPr>
    </w:tblStylePr>
  </w:style>
  <w:style w:type="table" w:styleId="Gemiddeldearcering1">
    <w:name w:val="Medium Shading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5D5356" w:themeColor="text1" w:themeTint="BF"/>
        <w:left w:val="single" w:sz="8" w:space="0" w:color="5D5356" w:themeColor="text1" w:themeTint="BF"/>
        <w:bottom w:val="single" w:sz="8" w:space="0" w:color="5D5356" w:themeColor="text1" w:themeTint="BF"/>
        <w:right w:val="single" w:sz="8" w:space="0" w:color="5D5356" w:themeColor="text1" w:themeTint="BF"/>
        <w:insideH w:val="single" w:sz="8" w:space="0" w:color="5D5356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D5356" w:themeColor="text1" w:themeTint="BF"/>
          <w:left w:val="single" w:sz="8" w:space="0" w:color="5D5356" w:themeColor="text1" w:themeTint="BF"/>
          <w:bottom w:val="single" w:sz="8" w:space="0" w:color="5D5356" w:themeColor="text1" w:themeTint="BF"/>
          <w:right w:val="single" w:sz="8" w:space="0" w:color="5D5356" w:themeColor="text1" w:themeTint="BF"/>
          <w:insideH w:val="nil"/>
          <w:insideV w:val="nil"/>
        </w:tcBorders>
        <w:shd w:val="clear" w:color="auto" w:fill="231F2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5356" w:themeColor="text1" w:themeTint="BF"/>
          <w:left w:val="single" w:sz="8" w:space="0" w:color="5D5356" w:themeColor="text1" w:themeTint="BF"/>
          <w:bottom w:val="single" w:sz="8" w:space="0" w:color="5D5356" w:themeColor="text1" w:themeTint="BF"/>
          <w:right w:val="single" w:sz="8" w:space="0" w:color="5D5356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C4C6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C4C6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4F6191" w:themeColor="accent1" w:themeTint="BF"/>
        <w:left w:val="single" w:sz="8" w:space="0" w:color="4F6191" w:themeColor="accent1" w:themeTint="BF"/>
        <w:bottom w:val="single" w:sz="8" w:space="0" w:color="4F6191" w:themeColor="accent1" w:themeTint="BF"/>
        <w:right w:val="single" w:sz="8" w:space="0" w:color="4F6191" w:themeColor="accent1" w:themeTint="BF"/>
        <w:insideH w:val="single" w:sz="8" w:space="0" w:color="4F6191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6191" w:themeColor="accent1" w:themeTint="BF"/>
          <w:left w:val="single" w:sz="8" w:space="0" w:color="4F6191" w:themeColor="accent1" w:themeTint="BF"/>
          <w:bottom w:val="single" w:sz="8" w:space="0" w:color="4F6191" w:themeColor="accent1" w:themeTint="BF"/>
          <w:right w:val="single" w:sz="8" w:space="0" w:color="4F6191" w:themeColor="accent1" w:themeTint="BF"/>
          <w:insideH w:val="nil"/>
          <w:insideV w:val="nil"/>
        </w:tcBorders>
        <w:shd w:val="clear" w:color="auto" w:fill="2E385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6191" w:themeColor="accent1" w:themeTint="BF"/>
          <w:left w:val="single" w:sz="8" w:space="0" w:color="4F6191" w:themeColor="accent1" w:themeTint="BF"/>
          <w:bottom w:val="single" w:sz="8" w:space="0" w:color="4F6191" w:themeColor="accent1" w:themeTint="BF"/>
          <w:right w:val="single" w:sz="8" w:space="0" w:color="4F6191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C9D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C9D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8CE7B6" w:themeColor="accent2" w:themeTint="BF"/>
        <w:left w:val="single" w:sz="8" w:space="0" w:color="8CE7B6" w:themeColor="accent2" w:themeTint="BF"/>
        <w:bottom w:val="single" w:sz="8" w:space="0" w:color="8CE7B6" w:themeColor="accent2" w:themeTint="BF"/>
        <w:right w:val="single" w:sz="8" w:space="0" w:color="8CE7B6" w:themeColor="accent2" w:themeTint="BF"/>
        <w:insideH w:val="single" w:sz="8" w:space="0" w:color="8CE7B6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E7B6" w:themeColor="accent2" w:themeTint="BF"/>
          <w:left w:val="single" w:sz="8" w:space="0" w:color="8CE7B6" w:themeColor="accent2" w:themeTint="BF"/>
          <w:bottom w:val="single" w:sz="8" w:space="0" w:color="8CE7B6" w:themeColor="accent2" w:themeTint="BF"/>
          <w:right w:val="single" w:sz="8" w:space="0" w:color="8CE7B6" w:themeColor="accent2" w:themeTint="BF"/>
          <w:insideH w:val="nil"/>
          <w:insideV w:val="nil"/>
        </w:tcBorders>
        <w:shd w:val="clear" w:color="auto" w:fill="66E09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E7B6" w:themeColor="accent2" w:themeTint="BF"/>
          <w:left w:val="single" w:sz="8" w:space="0" w:color="8CE7B6" w:themeColor="accent2" w:themeTint="BF"/>
          <w:bottom w:val="single" w:sz="8" w:space="0" w:color="8CE7B6" w:themeColor="accent2" w:themeTint="BF"/>
          <w:right w:val="single" w:sz="8" w:space="0" w:color="8CE7B6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7E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F7E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4F6191" w:themeColor="accent3" w:themeTint="BF"/>
        <w:left w:val="single" w:sz="8" w:space="0" w:color="4F6191" w:themeColor="accent3" w:themeTint="BF"/>
        <w:bottom w:val="single" w:sz="8" w:space="0" w:color="4F6191" w:themeColor="accent3" w:themeTint="BF"/>
        <w:right w:val="single" w:sz="8" w:space="0" w:color="4F6191" w:themeColor="accent3" w:themeTint="BF"/>
        <w:insideH w:val="single" w:sz="8" w:space="0" w:color="4F6191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6191" w:themeColor="accent3" w:themeTint="BF"/>
          <w:left w:val="single" w:sz="8" w:space="0" w:color="4F6191" w:themeColor="accent3" w:themeTint="BF"/>
          <w:bottom w:val="single" w:sz="8" w:space="0" w:color="4F6191" w:themeColor="accent3" w:themeTint="BF"/>
          <w:right w:val="single" w:sz="8" w:space="0" w:color="4F6191" w:themeColor="accent3" w:themeTint="BF"/>
          <w:insideH w:val="nil"/>
          <w:insideV w:val="nil"/>
        </w:tcBorders>
        <w:shd w:val="clear" w:color="auto" w:fill="2E385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6191" w:themeColor="accent3" w:themeTint="BF"/>
          <w:left w:val="single" w:sz="8" w:space="0" w:color="4F6191" w:themeColor="accent3" w:themeTint="BF"/>
          <w:bottom w:val="single" w:sz="8" w:space="0" w:color="4F6191" w:themeColor="accent3" w:themeTint="BF"/>
          <w:right w:val="single" w:sz="8" w:space="0" w:color="4F6191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C9D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C9D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8CE7B6" w:themeColor="accent4" w:themeTint="BF"/>
        <w:left w:val="single" w:sz="8" w:space="0" w:color="8CE7B6" w:themeColor="accent4" w:themeTint="BF"/>
        <w:bottom w:val="single" w:sz="8" w:space="0" w:color="8CE7B6" w:themeColor="accent4" w:themeTint="BF"/>
        <w:right w:val="single" w:sz="8" w:space="0" w:color="8CE7B6" w:themeColor="accent4" w:themeTint="BF"/>
        <w:insideH w:val="single" w:sz="8" w:space="0" w:color="8CE7B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E7B6" w:themeColor="accent4" w:themeTint="BF"/>
          <w:left w:val="single" w:sz="8" w:space="0" w:color="8CE7B6" w:themeColor="accent4" w:themeTint="BF"/>
          <w:bottom w:val="single" w:sz="8" w:space="0" w:color="8CE7B6" w:themeColor="accent4" w:themeTint="BF"/>
          <w:right w:val="single" w:sz="8" w:space="0" w:color="8CE7B6" w:themeColor="accent4" w:themeTint="BF"/>
          <w:insideH w:val="nil"/>
          <w:insideV w:val="nil"/>
        </w:tcBorders>
        <w:shd w:val="clear" w:color="auto" w:fill="66E09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E7B6" w:themeColor="accent4" w:themeTint="BF"/>
          <w:left w:val="single" w:sz="8" w:space="0" w:color="8CE7B6" w:themeColor="accent4" w:themeTint="BF"/>
          <w:bottom w:val="single" w:sz="8" w:space="0" w:color="8CE7B6" w:themeColor="accent4" w:themeTint="BF"/>
          <w:right w:val="single" w:sz="8" w:space="0" w:color="8CE7B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7E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F7E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4F6191" w:themeColor="accent5" w:themeTint="BF"/>
        <w:left w:val="single" w:sz="8" w:space="0" w:color="4F6191" w:themeColor="accent5" w:themeTint="BF"/>
        <w:bottom w:val="single" w:sz="8" w:space="0" w:color="4F6191" w:themeColor="accent5" w:themeTint="BF"/>
        <w:right w:val="single" w:sz="8" w:space="0" w:color="4F6191" w:themeColor="accent5" w:themeTint="BF"/>
        <w:insideH w:val="single" w:sz="8" w:space="0" w:color="4F6191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6191" w:themeColor="accent5" w:themeTint="BF"/>
          <w:left w:val="single" w:sz="8" w:space="0" w:color="4F6191" w:themeColor="accent5" w:themeTint="BF"/>
          <w:bottom w:val="single" w:sz="8" w:space="0" w:color="4F6191" w:themeColor="accent5" w:themeTint="BF"/>
          <w:right w:val="single" w:sz="8" w:space="0" w:color="4F6191" w:themeColor="accent5" w:themeTint="BF"/>
          <w:insideH w:val="nil"/>
          <w:insideV w:val="nil"/>
        </w:tcBorders>
        <w:shd w:val="clear" w:color="auto" w:fill="2E385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6191" w:themeColor="accent5" w:themeTint="BF"/>
          <w:left w:val="single" w:sz="8" w:space="0" w:color="4F6191" w:themeColor="accent5" w:themeTint="BF"/>
          <w:bottom w:val="single" w:sz="8" w:space="0" w:color="4F6191" w:themeColor="accent5" w:themeTint="BF"/>
          <w:right w:val="single" w:sz="8" w:space="0" w:color="4F6191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C9D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C9D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8CE7B6" w:themeColor="accent6" w:themeTint="BF"/>
        <w:left w:val="single" w:sz="8" w:space="0" w:color="8CE7B6" w:themeColor="accent6" w:themeTint="BF"/>
        <w:bottom w:val="single" w:sz="8" w:space="0" w:color="8CE7B6" w:themeColor="accent6" w:themeTint="BF"/>
        <w:right w:val="single" w:sz="8" w:space="0" w:color="8CE7B6" w:themeColor="accent6" w:themeTint="BF"/>
        <w:insideH w:val="single" w:sz="8" w:space="0" w:color="8CE7B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E7B6" w:themeColor="accent6" w:themeTint="BF"/>
          <w:left w:val="single" w:sz="8" w:space="0" w:color="8CE7B6" w:themeColor="accent6" w:themeTint="BF"/>
          <w:bottom w:val="single" w:sz="8" w:space="0" w:color="8CE7B6" w:themeColor="accent6" w:themeTint="BF"/>
          <w:right w:val="single" w:sz="8" w:space="0" w:color="8CE7B6" w:themeColor="accent6" w:themeTint="BF"/>
          <w:insideH w:val="nil"/>
          <w:insideV w:val="nil"/>
        </w:tcBorders>
        <w:shd w:val="clear" w:color="auto" w:fill="66E09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E7B6" w:themeColor="accent6" w:themeTint="BF"/>
          <w:left w:val="single" w:sz="8" w:space="0" w:color="8CE7B6" w:themeColor="accent6" w:themeTint="BF"/>
          <w:bottom w:val="single" w:sz="8" w:space="0" w:color="8CE7B6" w:themeColor="accent6" w:themeTint="BF"/>
          <w:right w:val="single" w:sz="8" w:space="0" w:color="8CE7B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7E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F7E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31F2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31F2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E385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E385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E385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E09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E09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E09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E385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E385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E385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E09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E09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E09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E385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E385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E385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E09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E0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E09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231F20" w:themeColor="text1"/>
        <w:bottom w:val="single" w:sz="8" w:space="0" w:color="231F2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31F2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231F20" w:themeColor="text1"/>
          <w:bottom w:val="single" w:sz="8" w:space="0" w:color="231F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31F20" w:themeColor="text1"/>
          <w:bottom w:val="single" w:sz="8" w:space="0" w:color="231F20" w:themeColor="text1"/>
        </w:tcBorders>
      </w:tcPr>
    </w:tblStylePr>
    <w:tblStylePr w:type="band1Vert">
      <w:tblPr/>
      <w:tcPr>
        <w:shd w:val="clear" w:color="auto" w:fill="CBC4C6" w:themeFill="text1" w:themeFillTint="3F"/>
      </w:tcPr>
    </w:tblStylePr>
    <w:tblStylePr w:type="band1Horz">
      <w:tblPr/>
      <w:tcPr>
        <w:shd w:val="clear" w:color="auto" w:fill="CBC4C6" w:themeFill="text1" w:themeFillTint="3F"/>
      </w:tcPr>
    </w:tblStylePr>
  </w:style>
  <w:style w:type="table" w:styleId="Gemiddeldelijst1-accent1">
    <w:name w:val="Medium List 1 Accent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2E3854" w:themeColor="accent1"/>
        <w:bottom w:val="single" w:sz="8" w:space="0" w:color="2E385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E385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2E3854" w:themeColor="accent1"/>
          <w:bottom w:val="single" w:sz="8" w:space="0" w:color="2E385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E3854" w:themeColor="accent1"/>
          <w:bottom w:val="single" w:sz="8" w:space="0" w:color="2E3854" w:themeColor="accent1"/>
        </w:tcBorders>
      </w:tcPr>
    </w:tblStylePr>
    <w:tblStylePr w:type="band1Vert">
      <w:tblPr/>
      <w:tcPr>
        <w:shd w:val="clear" w:color="auto" w:fill="C2C9DD" w:themeFill="accent1" w:themeFillTint="3F"/>
      </w:tcPr>
    </w:tblStylePr>
    <w:tblStylePr w:type="band1Horz">
      <w:tblPr/>
      <w:tcPr>
        <w:shd w:val="clear" w:color="auto" w:fill="C2C9DD" w:themeFill="accent1" w:themeFillTint="3F"/>
      </w:tcPr>
    </w:tblStylePr>
  </w:style>
  <w:style w:type="table" w:styleId="Gemiddeldelijst1-accent2">
    <w:name w:val="Medium List 1 Accent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66E09F" w:themeColor="accent2"/>
        <w:bottom w:val="single" w:sz="8" w:space="0" w:color="66E09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E09F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66E09F" w:themeColor="accent2"/>
          <w:bottom w:val="single" w:sz="8" w:space="0" w:color="66E09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E09F" w:themeColor="accent2"/>
          <w:bottom w:val="single" w:sz="8" w:space="0" w:color="66E09F" w:themeColor="accent2"/>
        </w:tcBorders>
      </w:tcPr>
    </w:tblStylePr>
    <w:tblStylePr w:type="band1Vert">
      <w:tblPr/>
      <w:tcPr>
        <w:shd w:val="clear" w:color="auto" w:fill="D9F7E7" w:themeFill="accent2" w:themeFillTint="3F"/>
      </w:tcPr>
    </w:tblStylePr>
    <w:tblStylePr w:type="band1Horz">
      <w:tblPr/>
      <w:tcPr>
        <w:shd w:val="clear" w:color="auto" w:fill="D9F7E7" w:themeFill="accent2" w:themeFillTint="3F"/>
      </w:tcPr>
    </w:tblStylePr>
  </w:style>
  <w:style w:type="table" w:styleId="Gemiddeldelijst1-accent3">
    <w:name w:val="Medium List 1 Accent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2E3854" w:themeColor="accent3"/>
        <w:bottom w:val="single" w:sz="8" w:space="0" w:color="2E385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E3854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2E3854" w:themeColor="accent3"/>
          <w:bottom w:val="single" w:sz="8" w:space="0" w:color="2E385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E3854" w:themeColor="accent3"/>
          <w:bottom w:val="single" w:sz="8" w:space="0" w:color="2E3854" w:themeColor="accent3"/>
        </w:tcBorders>
      </w:tcPr>
    </w:tblStylePr>
    <w:tblStylePr w:type="band1Vert">
      <w:tblPr/>
      <w:tcPr>
        <w:shd w:val="clear" w:color="auto" w:fill="C2C9DD" w:themeFill="accent3" w:themeFillTint="3F"/>
      </w:tcPr>
    </w:tblStylePr>
    <w:tblStylePr w:type="band1Horz">
      <w:tblPr/>
      <w:tcPr>
        <w:shd w:val="clear" w:color="auto" w:fill="C2C9DD" w:themeFill="accent3" w:themeFillTint="3F"/>
      </w:tcPr>
    </w:tblStylePr>
  </w:style>
  <w:style w:type="table" w:styleId="Gemiddeldelijst1-accent4">
    <w:name w:val="Medium List 1 Accent 4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66E09F" w:themeColor="accent4"/>
        <w:bottom w:val="single" w:sz="8" w:space="0" w:color="66E09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E09F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66E09F" w:themeColor="accent4"/>
          <w:bottom w:val="single" w:sz="8" w:space="0" w:color="66E09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E09F" w:themeColor="accent4"/>
          <w:bottom w:val="single" w:sz="8" w:space="0" w:color="66E09F" w:themeColor="accent4"/>
        </w:tcBorders>
      </w:tcPr>
    </w:tblStylePr>
    <w:tblStylePr w:type="band1Vert">
      <w:tblPr/>
      <w:tcPr>
        <w:shd w:val="clear" w:color="auto" w:fill="D9F7E7" w:themeFill="accent4" w:themeFillTint="3F"/>
      </w:tcPr>
    </w:tblStylePr>
    <w:tblStylePr w:type="band1Horz">
      <w:tblPr/>
      <w:tcPr>
        <w:shd w:val="clear" w:color="auto" w:fill="D9F7E7" w:themeFill="accent4" w:themeFillTint="3F"/>
      </w:tcPr>
    </w:tblStylePr>
  </w:style>
  <w:style w:type="table" w:styleId="Gemiddeldelijst1-accent5">
    <w:name w:val="Medium List 1 Accent 5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2E3854" w:themeColor="accent5"/>
        <w:bottom w:val="single" w:sz="8" w:space="0" w:color="2E385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E3854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2E3854" w:themeColor="accent5"/>
          <w:bottom w:val="single" w:sz="8" w:space="0" w:color="2E385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E3854" w:themeColor="accent5"/>
          <w:bottom w:val="single" w:sz="8" w:space="0" w:color="2E3854" w:themeColor="accent5"/>
        </w:tcBorders>
      </w:tcPr>
    </w:tblStylePr>
    <w:tblStylePr w:type="band1Vert">
      <w:tblPr/>
      <w:tcPr>
        <w:shd w:val="clear" w:color="auto" w:fill="C2C9DD" w:themeFill="accent5" w:themeFillTint="3F"/>
      </w:tcPr>
    </w:tblStylePr>
    <w:tblStylePr w:type="band1Horz">
      <w:tblPr/>
      <w:tcPr>
        <w:shd w:val="clear" w:color="auto" w:fill="C2C9DD" w:themeFill="accent5" w:themeFillTint="3F"/>
      </w:tcPr>
    </w:tblStylePr>
  </w:style>
  <w:style w:type="table" w:styleId="Gemiddeldelijst1-accent6">
    <w:name w:val="Medium List 1 Accent 6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66E09F" w:themeColor="accent6"/>
        <w:bottom w:val="single" w:sz="8" w:space="0" w:color="66E09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E09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66E09F" w:themeColor="accent6"/>
          <w:bottom w:val="single" w:sz="8" w:space="0" w:color="66E0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E09F" w:themeColor="accent6"/>
          <w:bottom w:val="single" w:sz="8" w:space="0" w:color="66E09F" w:themeColor="accent6"/>
        </w:tcBorders>
      </w:tcPr>
    </w:tblStylePr>
    <w:tblStylePr w:type="band1Vert">
      <w:tblPr/>
      <w:tcPr>
        <w:shd w:val="clear" w:color="auto" w:fill="D9F7E7" w:themeFill="accent6" w:themeFillTint="3F"/>
      </w:tcPr>
    </w:tblStylePr>
    <w:tblStylePr w:type="band1Horz">
      <w:tblPr/>
      <w:tcPr>
        <w:shd w:val="clear" w:color="auto" w:fill="D9F7E7" w:themeFill="accent6" w:themeFillTint="3F"/>
      </w:tcPr>
    </w:tblStylePr>
  </w:style>
  <w:style w:type="table" w:styleId="Gemiddeldelijst2">
    <w:name w:val="Medium List 2"/>
    <w:basedOn w:val="Standaardtabel"/>
    <w:uiPriority w:val="99"/>
    <w:rsid w:val="001D6A1E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231F20" w:themeColor="text1"/>
        <w:left w:val="single" w:sz="8" w:space="0" w:color="231F20" w:themeColor="text1"/>
        <w:bottom w:val="single" w:sz="8" w:space="0" w:color="231F20" w:themeColor="text1"/>
        <w:right w:val="single" w:sz="8" w:space="0" w:color="231F2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31F2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31F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31F2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31F2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C4C6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C4C6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99"/>
    <w:rsid w:val="001D6A1E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2E3854" w:themeColor="accent1"/>
        <w:left w:val="single" w:sz="8" w:space="0" w:color="2E3854" w:themeColor="accent1"/>
        <w:bottom w:val="single" w:sz="8" w:space="0" w:color="2E3854" w:themeColor="accent1"/>
        <w:right w:val="single" w:sz="8" w:space="0" w:color="2E385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E385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E385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E385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E385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C9D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C9D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99"/>
    <w:rsid w:val="001D6A1E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66E09F" w:themeColor="accent2"/>
        <w:left w:val="single" w:sz="8" w:space="0" w:color="66E09F" w:themeColor="accent2"/>
        <w:bottom w:val="single" w:sz="8" w:space="0" w:color="66E09F" w:themeColor="accent2"/>
        <w:right w:val="single" w:sz="8" w:space="0" w:color="66E09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E09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6E09F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E09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E09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F7E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F7E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99"/>
    <w:rsid w:val="001D6A1E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2E3854" w:themeColor="accent3"/>
        <w:left w:val="single" w:sz="8" w:space="0" w:color="2E3854" w:themeColor="accent3"/>
        <w:bottom w:val="single" w:sz="8" w:space="0" w:color="2E3854" w:themeColor="accent3"/>
        <w:right w:val="single" w:sz="8" w:space="0" w:color="2E385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E385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E385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E385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E385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C9D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C9D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99"/>
    <w:rsid w:val="001D6A1E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66E09F" w:themeColor="accent4"/>
        <w:left w:val="single" w:sz="8" w:space="0" w:color="66E09F" w:themeColor="accent4"/>
        <w:bottom w:val="single" w:sz="8" w:space="0" w:color="66E09F" w:themeColor="accent4"/>
        <w:right w:val="single" w:sz="8" w:space="0" w:color="66E09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E09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6E09F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E09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E09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F7E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F7E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99"/>
    <w:rsid w:val="001D6A1E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2E3854" w:themeColor="accent5"/>
        <w:left w:val="single" w:sz="8" w:space="0" w:color="2E3854" w:themeColor="accent5"/>
        <w:bottom w:val="single" w:sz="8" w:space="0" w:color="2E3854" w:themeColor="accent5"/>
        <w:right w:val="single" w:sz="8" w:space="0" w:color="2E385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E385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E385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E385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E385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C9D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C9DD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99"/>
    <w:rsid w:val="001D6A1E"/>
    <w:pPr>
      <w:spacing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66E09F" w:themeColor="accent6"/>
        <w:left w:val="single" w:sz="8" w:space="0" w:color="66E09F" w:themeColor="accent6"/>
        <w:bottom w:val="single" w:sz="8" w:space="0" w:color="66E09F" w:themeColor="accent6"/>
        <w:right w:val="single" w:sz="8" w:space="0" w:color="66E09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E09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6E09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E09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E09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F7E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F7E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leurrijkraster">
    <w:name w:val="Colorful Grid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CFD1" w:themeFill="text1" w:themeFillTint="33"/>
    </w:tcPr>
    <w:tblStylePr w:type="firstRow">
      <w:rPr>
        <w:b/>
        <w:bCs/>
      </w:rPr>
      <w:tblPr/>
      <w:tcPr>
        <w:shd w:val="clear" w:color="auto" w:fill="ABA0A3" w:themeFill="text1" w:themeFillTint="66"/>
      </w:tcPr>
    </w:tblStylePr>
    <w:tblStylePr w:type="lastRow">
      <w:rPr>
        <w:b/>
        <w:bCs/>
        <w:color w:val="231F20" w:themeColor="text1"/>
      </w:rPr>
      <w:tblPr/>
      <w:tcPr>
        <w:shd w:val="clear" w:color="auto" w:fill="ABA0A3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A1717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A1717" w:themeFill="text1" w:themeFillShade="BF"/>
      </w:tcPr>
    </w:tblStylePr>
    <w:tblStylePr w:type="band1Vert">
      <w:tblPr/>
      <w:tcPr>
        <w:shd w:val="clear" w:color="auto" w:fill="97898C" w:themeFill="text1" w:themeFillTint="7F"/>
      </w:tcPr>
    </w:tblStylePr>
    <w:tblStylePr w:type="band1Horz">
      <w:tblPr/>
      <w:tcPr>
        <w:shd w:val="clear" w:color="auto" w:fill="97898C" w:themeFill="text1" w:themeFillTint="7F"/>
      </w:tcPr>
    </w:tblStylePr>
  </w:style>
  <w:style w:type="table" w:styleId="Kleurrijkraster-accent1">
    <w:name w:val="Colorful Grid Accent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DD3E4" w:themeFill="accent1" w:themeFillTint="33"/>
    </w:tcPr>
    <w:tblStylePr w:type="firstRow">
      <w:rPr>
        <w:b/>
        <w:bCs/>
      </w:rPr>
      <w:tblPr/>
      <w:tcPr>
        <w:shd w:val="clear" w:color="auto" w:fill="9CA8C9" w:themeFill="accent1" w:themeFillTint="66"/>
      </w:tcPr>
    </w:tblStylePr>
    <w:tblStylePr w:type="lastRow">
      <w:rPr>
        <w:b/>
        <w:bCs/>
        <w:color w:val="231F20" w:themeColor="text1"/>
      </w:rPr>
      <w:tblPr/>
      <w:tcPr>
        <w:shd w:val="clear" w:color="auto" w:fill="9CA8C9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2293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2293E" w:themeFill="accent1" w:themeFillShade="BF"/>
      </w:tcPr>
    </w:tblStylePr>
    <w:tblStylePr w:type="band1Vert">
      <w:tblPr/>
      <w:tcPr>
        <w:shd w:val="clear" w:color="auto" w:fill="8493BC" w:themeFill="accent1" w:themeFillTint="7F"/>
      </w:tcPr>
    </w:tblStylePr>
    <w:tblStylePr w:type="band1Horz">
      <w:tblPr/>
      <w:tcPr>
        <w:shd w:val="clear" w:color="auto" w:fill="8493BC" w:themeFill="accent1" w:themeFillTint="7F"/>
      </w:tcPr>
    </w:tblStylePr>
  </w:style>
  <w:style w:type="table" w:styleId="Kleurrijkraster-accent2">
    <w:name w:val="Colorful Grid Accent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F8EB" w:themeFill="accent2" w:themeFillTint="33"/>
    </w:tcPr>
    <w:tblStylePr w:type="firstRow">
      <w:rPr>
        <w:b/>
        <w:bCs/>
      </w:rPr>
      <w:tblPr/>
      <w:tcPr>
        <w:shd w:val="clear" w:color="auto" w:fill="C1F2D8" w:themeFill="accent2" w:themeFillTint="66"/>
      </w:tcPr>
    </w:tblStylePr>
    <w:tblStylePr w:type="lastRow">
      <w:rPr>
        <w:b/>
        <w:bCs/>
        <w:color w:val="231F20" w:themeColor="text1"/>
      </w:rPr>
      <w:tblPr/>
      <w:tcPr>
        <w:shd w:val="clear" w:color="auto" w:fill="C1F2D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29CA7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29CA74" w:themeFill="accent2" w:themeFillShade="BF"/>
      </w:tcPr>
    </w:tblStylePr>
    <w:tblStylePr w:type="band1Vert">
      <w:tblPr/>
      <w:tcPr>
        <w:shd w:val="clear" w:color="auto" w:fill="B2EFCF" w:themeFill="accent2" w:themeFillTint="7F"/>
      </w:tcPr>
    </w:tblStylePr>
    <w:tblStylePr w:type="band1Horz">
      <w:tblPr/>
      <w:tcPr>
        <w:shd w:val="clear" w:color="auto" w:fill="B2EFCF" w:themeFill="accent2" w:themeFillTint="7F"/>
      </w:tcPr>
    </w:tblStylePr>
  </w:style>
  <w:style w:type="table" w:styleId="Kleurrijkraster-accent3">
    <w:name w:val="Colorful Grid Accent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DD3E4" w:themeFill="accent3" w:themeFillTint="33"/>
    </w:tcPr>
    <w:tblStylePr w:type="firstRow">
      <w:rPr>
        <w:b/>
        <w:bCs/>
      </w:rPr>
      <w:tblPr/>
      <w:tcPr>
        <w:shd w:val="clear" w:color="auto" w:fill="9CA8C9" w:themeFill="accent3" w:themeFillTint="66"/>
      </w:tcPr>
    </w:tblStylePr>
    <w:tblStylePr w:type="lastRow">
      <w:rPr>
        <w:b/>
        <w:bCs/>
        <w:color w:val="231F20" w:themeColor="text1"/>
      </w:rPr>
      <w:tblPr/>
      <w:tcPr>
        <w:shd w:val="clear" w:color="auto" w:fill="9CA8C9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22293E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22293E" w:themeFill="accent3" w:themeFillShade="BF"/>
      </w:tcPr>
    </w:tblStylePr>
    <w:tblStylePr w:type="band1Vert">
      <w:tblPr/>
      <w:tcPr>
        <w:shd w:val="clear" w:color="auto" w:fill="8493BC" w:themeFill="accent3" w:themeFillTint="7F"/>
      </w:tcPr>
    </w:tblStylePr>
    <w:tblStylePr w:type="band1Horz">
      <w:tblPr/>
      <w:tcPr>
        <w:shd w:val="clear" w:color="auto" w:fill="8493BC" w:themeFill="accent3" w:themeFillTint="7F"/>
      </w:tcPr>
    </w:tblStylePr>
  </w:style>
  <w:style w:type="table" w:styleId="Kleurrijkraster-accent4">
    <w:name w:val="Colorful Grid Accent 4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F8EB" w:themeFill="accent4" w:themeFillTint="33"/>
    </w:tcPr>
    <w:tblStylePr w:type="firstRow">
      <w:rPr>
        <w:b/>
        <w:bCs/>
      </w:rPr>
      <w:tblPr/>
      <w:tcPr>
        <w:shd w:val="clear" w:color="auto" w:fill="C1F2D8" w:themeFill="accent4" w:themeFillTint="66"/>
      </w:tcPr>
    </w:tblStylePr>
    <w:tblStylePr w:type="lastRow">
      <w:rPr>
        <w:b/>
        <w:bCs/>
        <w:color w:val="231F20" w:themeColor="text1"/>
      </w:rPr>
      <w:tblPr/>
      <w:tcPr>
        <w:shd w:val="clear" w:color="auto" w:fill="C1F2D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9CA7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9CA74" w:themeFill="accent4" w:themeFillShade="BF"/>
      </w:tcPr>
    </w:tblStylePr>
    <w:tblStylePr w:type="band1Vert">
      <w:tblPr/>
      <w:tcPr>
        <w:shd w:val="clear" w:color="auto" w:fill="B2EFCF" w:themeFill="accent4" w:themeFillTint="7F"/>
      </w:tcPr>
    </w:tblStylePr>
    <w:tblStylePr w:type="band1Horz">
      <w:tblPr/>
      <w:tcPr>
        <w:shd w:val="clear" w:color="auto" w:fill="B2EFCF" w:themeFill="accent4" w:themeFillTint="7F"/>
      </w:tcPr>
    </w:tblStylePr>
  </w:style>
  <w:style w:type="table" w:styleId="Kleurrijkraster-accent5">
    <w:name w:val="Colorful Grid Accent 5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DD3E4" w:themeFill="accent5" w:themeFillTint="33"/>
    </w:tcPr>
    <w:tblStylePr w:type="firstRow">
      <w:rPr>
        <w:b/>
        <w:bCs/>
      </w:rPr>
      <w:tblPr/>
      <w:tcPr>
        <w:shd w:val="clear" w:color="auto" w:fill="9CA8C9" w:themeFill="accent5" w:themeFillTint="66"/>
      </w:tcPr>
    </w:tblStylePr>
    <w:tblStylePr w:type="lastRow">
      <w:rPr>
        <w:b/>
        <w:bCs/>
        <w:color w:val="231F20" w:themeColor="text1"/>
      </w:rPr>
      <w:tblPr/>
      <w:tcPr>
        <w:shd w:val="clear" w:color="auto" w:fill="9CA8C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2293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2293E" w:themeFill="accent5" w:themeFillShade="BF"/>
      </w:tcPr>
    </w:tblStylePr>
    <w:tblStylePr w:type="band1Vert">
      <w:tblPr/>
      <w:tcPr>
        <w:shd w:val="clear" w:color="auto" w:fill="8493BC" w:themeFill="accent5" w:themeFillTint="7F"/>
      </w:tcPr>
    </w:tblStylePr>
    <w:tblStylePr w:type="band1Horz">
      <w:tblPr/>
      <w:tcPr>
        <w:shd w:val="clear" w:color="auto" w:fill="8493BC" w:themeFill="accent5" w:themeFillTint="7F"/>
      </w:tcPr>
    </w:tblStylePr>
  </w:style>
  <w:style w:type="table" w:styleId="Kleurrijkraster-accent6">
    <w:name w:val="Colorful Grid Accent 6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F8EB" w:themeFill="accent6" w:themeFillTint="33"/>
    </w:tcPr>
    <w:tblStylePr w:type="firstRow">
      <w:rPr>
        <w:b/>
        <w:bCs/>
      </w:rPr>
      <w:tblPr/>
      <w:tcPr>
        <w:shd w:val="clear" w:color="auto" w:fill="C1F2D8" w:themeFill="accent6" w:themeFillTint="66"/>
      </w:tcPr>
    </w:tblStylePr>
    <w:tblStylePr w:type="lastRow">
      <w:rPr>
        <w:b/>
        <w:bCs/>
        <w:color w:val="231F20" w:themeColor="text1"/>
      </w:rPr>
      <w:tblPr/>
      <w:tcPr>
        <w:shd w:val="clear" w:color="auto" w:fill="C1F2D8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29CA7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29CA74" w:themeFill="accent6" w:themeFillShade="BF"/>
      </w:tcPr>
    </w:tblStylePr>
    <w:tblStylePr w:type="band1Vert">
      <w:tblPr/>
      <w:tcPr>
        <w:shd w:val="clear" w:color="auto" w:fill="B2EFCF" w:themeFill="accent6" w:themeFillTint="7F"/>
      </w:tcPr>
    </w:tblStylePr>
    <w:tblStylePr w:type="band1Horz">
      <w:tblPr/>
      <w:tcPr>
        <w:shd w:val="clear" w:color="auto" w:fill="B2EFCF" w:themeFill="accent6" w:themeFillTint="7F"/>
      </w:tcPr>
    </w:tblStylePr>
  </w:style>
  <w:style w:type="table" w:styleId="Kleurrijkearcering">
    <w:name w:val="Colorful Shading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24" w:space="0" w:color="66E09F" w:themeColor="accent2"/>
        <w:left w:val="single" w:sz="4" w:space="0" w:color="231F20" w:themeColor="text1"/>
        <w:bottom w:val="single" w:sz="4" w:space="0" w:color="231F20" w:themeColor="text1"/>
        <w:right w:val="single" w:sz="4" w:space="0" w:color="231F2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7E8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E09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41213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41213" w:themeColor="text1" w:themeShade="99"/>
          <w:insideV w:val="nil"/>
        </w:tcBorders>
        <w:shd w:val="clear" w:color="auto" w:fill="141213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1717" w:themeFill="text1" w:themeFillShade="BF"/>
      </w:tcPr>
    </w:tblStylePr>
    <w:tblStylePr w:type="band1Vert">
      <w:tblPr/>
      <w:tcPr>
        <w:shd w:val="clear" w:color="auto" w:fill="ABA0A3" w:themeFill="text1" w:themeFillTint="66"/>
      </w:tcPr>
    </w:tblStylePr>
    <w:tblStylePr w:type="band1Horz">
      <w:tblPr/>
      <w:tcPr>
        <w:shd w:val="clear" w:color="auto" w:fill="97898C" w:themeFill="text1" w:themeFillTint="7F"/>
      </w:tcPr>
    </w:tblStylePr>
    <w:tblStylePr w:type="neCell">
      <w:rPr>
        <w:color w:val="231F20" w:themeColor="text1"/>
      </w:rPr>
    </w:tblStylePr>
    <w:tblStylePr w:type="nwCell">
      <w:rPr>
        <w:color w:val="231F20" w:themeColor="text1"/>
      </w:rPr>
    </w:tblStylePr>
  </w:style>
  <w:style w:type="table" w:styleId="Kleurrijkearcering-accent1">
    <w:name w:val="Colorful Shading Accent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24" w:space="0" w:color="66E09F" w:themeColor="accent2"/>
        <w:left w:val="single" w:sz="4" w:space="0" w:color="2E3854" w:themeColor="accent1"/>
        <w:bottom w:val="single" w:sz="4" w:space="0" w:color="2E3854" w:themeColor="accent1"/>
        <w:right w:val="single" w:sz="4" w:space="0" w:color="2E385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9F1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E09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B213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B2132" w:themeColor="accent1" w:themeShade="99"/>
          <w:insideV w:val="nil"/>
        </w:tcBorders>
        <w:shd w:val="clear" w:color="auto" w:fill="1B213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2132" w:themeFill="accent1" w:themeFillShade="99"/>
      </w:tcPr>
    </w:tblStylePr>
    <w:tblStylePr w:type="band1Vert">
      <w:tblPr/>
      <w:tcPr>
        <w:shd w:val="clear" w:color="auto" w:fill="9CA8C9" w:themeFill="accent1" w:themeFillTint="66"/>
      </w:tcPr>
    </w:tblStylePr>
    <w:tblStylePr w:type="band1Horz">
      <w:tblPr/>
      <w:tcPr>
        <w:shd w:val="clear" w:color="auto" w:fill="8493BC" w:themeFill="accent1" w:themeFillTint="7F"/>
      </w:tcPr>
    </w:tblStylePr>
    <w:tblStylePr w:type="neCell">
      <w:rPr>
        <w:color w:val="231F20" w:themeColor="text1"/>
      </w:rPr>
    </w:tblStylePr>
    <w:tblStylePr w:type="nwCell">
      <w:rPr>
        <w:color w:val="231F20" w:themeColor="text1"/>
      </w:rPr>
    </w:tblStylePr>
  </w:style>
  <w:style w:type="table" w:styleId="Kleurrijkearcering-accent2">
    <w:name w:val="Colorful Shading Accent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24" w:space="0" w:color="66E09F" w:themeColor="accent2"/>
        <w:left w:val="single" w:sz="4" w:space="0" w:color="66E09F" w:themeColor="accent2"/>
        <w:bottom w:val="single" w:sz="4" w:space="0" w:color="66E09F" w:themeColor="accent2"/>
        <w:right w:val="single" w:sz="4" w:space="0" w:color="66E09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CF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E09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1A25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1A25D" w:themeColor="accent2" w:themeShade="99"/>
          <w:insideV w:val="nil"/>
        </w:tcBorders>
        <w:shd w:val="clear" w:color="auto" w:fill="21A25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A25D" w:themeFill="accent2" w:themeFillShade="99"/>
      </w:tcPr>
    </w:tblStylePr>
    <w:tblStylePr w:type="band1Vert">
      <w:tblPr/>
      <w:tcPr>
        <w:shd w:val="clear" w:color="auto" w:fill="C1F2D8" w:themeFill="accent2" w:themeFillTint="66"/>
      </w:tcPr>
    </w:tblStylePr>
    <w:tblStylePr w:type="band1Horz">
      <w:tblPr/>
      <w:tcPr>
        <w:shd w:val="clear" w:color="auto" w:fill="B2EFCF" w:themeFill="accent2" w:themeFillTint="7F"/>
      </w:tcPr>
    </w:tblStylePr>
    <w:tblStylePr w:type="neCell">
      <w:rPr>
        <w:color w:val="231F20" w:themeColor="text1"/>
      </w:rPr>
    </w:tblStylePr>
    <w:tblStylePr w:type="nwCell">
      <w:rPr>
        <w:color w:val="231F20" w:themeColor="text1"/>
      </w:rPr>
    </w:tblStylePr>
  </w:style>
  <w:style w:type="table" w:styleId="Kleurrijkearcering-accent3">
    <w:name w:val="Colorful Shading Accent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24" w:space="0" w:color="66E09F" w:themeColor="accent4"/>
        <w:left w:val="single" w:sz="4" w:space="0" w:color="2E3854" w:themeColor="accent3"/>
        <w:bottom w:val="single" w:sz="4" w:space="0" w:color="2E3854" w:themeColor="accent3"/>
        <w:right w:val="single" w:sz="4" w:space="0" w:color="2E385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9F1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E09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B213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B2132" w:themeColor="accent3" w:themeShade="99"/>
          <w:insideV w:val="nil"/>
        </w:tcBorders>
        <w:shd w:val="clear" w:color="auto" w:fill="1B213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2132" w:themeFill="accent3" w:themeFillShade="99"/>
      </w:tcPr>
    </w:tblStylePr>
    <w:tblStylePr w:type="band1Vert">
      <w:tblPr/>
      <w:tcPr>
        <w:shd w:val="clear" w:color="auto" w:fill="9CA8C9" w:themeFill="accent3" w:themeFillTint="66"/>
      </w:tcPr>
    </w:tblStylePr>
    <w:tblStylePr w:type="band1Horz">
      <w:tblPr/>
      <w:tcPr>
        <w:shd w:val="clear" w:color="auto" w:fill="8493BC" w:themeFill="accent3" w:themeFillTint="7F"/>
      </w:tcPr>
    </w:tblStylePr>
  </w:style>
  <w:style w:type="table" w:styleId="Kleurrijkearcering-accent4">
    <w:name w:val="Colorful Shading Accent 4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24" w:space="0" w:color="2E3854" w:themeColor="accent3"/>
        <w:left w:val="single" w:sz="4" w:space="0" w:color="66E09F" w:themeColor="accent4"/>
        <w:bottom w:val="single" w:sz="4" w:space="0" w:color="66E09F" w:themeColor="accent4"/>
        <w:right w:val="single" w:sz="4" w:space="0" w:color="66E09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C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E385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1A25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1A25D" w:themeColor="accent4" w:themeShade="99"/>
          <w:insideV w:val="nil"/>
        </w:tcBorders>
        <w:shd w:val="clear" w:color="auto" w:fill="21A25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A25D" w:themeFill="accent4" w:themeFillShade="99"/>
      </w:tcPr>
    </w:tblStylePr>
    <w:tblStylePr w:type="band1Vert">
      <w:tblPr/>
      <w:tcPr>
        <w:shd w:val="clear" w:color="auto" w:fill="C1F2D8" w:themeFill="accent4" w:themeFillTint="66"/>
      </w:tcPr>
    </w:tblStylePr>
    <w:tblStylePr w:type="band1Horz">
      <w:tblPr/>
      <w:tcPr>
        <w:shd w:val="clear" w:color="auto" w:fill="B2EFCF" w:themeFill="accent4" w:themeFillTint="7F"/>
      </w:tcPr>
    </w:tblStylePr>
    <w:tblStylePr w:type="neCell">
      <w:rPr>
        <w:color w:val="231F20" w:themeColor="text1"/>
      </w:rPr>
    </w:tblStylePr>
    <w:tblStylePr w:type="nwCell">
      <w:rPr>
        <w:color w:val="231F20" w:themeColor="text1"/>
      </w:rPr>
    </w:tblStylePr>
  </w:style>
  <w:style w:type="table" w:styleId="Kleurrijkearcering-accent5">
    <w:name w:val="Colorful Shading Accent 5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24" w:space="0" w:color="66E09F" w:themeColor="accent6"/>
        <w:left w:val="single" w:sz="4" w:space="0" w:color="2E3854" w:themeColor="accent5"/>
        <w:bottom w:val="single" w:sz="4" w:space="0" w:color="2E3854" w:themeColor="accent5"/>
        <w:right w:val="single" w:sz="4" w:space="0" w:color="2E385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9F1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E09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B213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B2132" w:themeColor="accent5" w:themeShade="99"/>
          <w:insideV w:val="nil"/>
        </w:tcBorders>
        <w:shd w:val="clear" w:color="auto" w:fill="1B213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2132" w:themeFill="accent5" w:themeFillShade="99"/>
      </w:tcPr>
    </w:tblStylePr>
    <w:tblStylePr w:type="band1Vert">
      <w:tblPr/>
      <w:tcPr>
        <w:shd w:val="clear" w:color="auto" w:fill="9CA8C9" w:themeFill="accent5" w:themeFillTint="66"/>
      </w:tcPr>
    </w:tblStylePr>
    <w:tblStylePr w:type="band1Horz">
      <w:tblPr/>
      <w:tcPr>
        <w:shd w:val="clear" w:color="auto" w:fill="8493BC" w:themeFill="accent5" w:themeFillTint="7F"/>
      </w:tcPr>
    </w:tblStylePr>
    <w:tblStylePr w:type="neCell">
      <w:rPr>
        <w:color w:val="231F20" w:themeColor="text1"/>
      </w:rPr>
    </w:tblStylePr>
    <w:tblStylePr w:type="nwCell">
      <w:rPr>
        <w:color w:val="231F20" w:themeColor="text1"/>
      </w:rPr>
    </w:tblStylePr>
  </w:style>
  <w:style w:type="table" w:styleId="Kleurrijkearcering-accent6">
    <w:name w:val="Colorful Shading Accent 6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24" w:space="0" w:color="2E3854" w:themeColor="accent5"/>
        <w:left w:val="single" w:sz="4" w:space="0" w:color="66E09F" w:themeColor="accent6"/>
        <w:bottom w:val="single" w:sz="4" w:space="0" w:color="66E09F" w:themeColor="accent6"/>
        <w:right w:val="single" w:sz="4" w:space="0" w:color="66E09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C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E385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1A25D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1A25D" w:themeColor="accent6" w:themeShade="99"/>
          <w:insideV w:val="nil"/>
        </w:tcBorders>
        <w:shd w:val="clear" w:color="auto" w:fill="21A25D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A25D" w:themeFill="accent6" w:themeFillShade="99"/>
      </w:tcPr>
    </w:tblStylePr>
    <w:tblStylePr w:type="band1Vert">
      <w:tblPr/>
      <w:tcPr>
        <w:shd w:val="clear" w:color="auto" w:fill="C1F2D8" w:themeFill="accent6" w:themeFillTint="66"/>
      </w:tcPr>
    </w:tblStylePr>
    <w:tblStylePr w:type="band1Horz">
      <w:tblPr/>
      <w:tcPr>
        <w:shd w:val="clear" w:color="auto" w:fill="B2EFCF" w:themeFill="accent6" w:themeFillTint="7F"/>
      </w:tcPr>
    </w:tblStylePr>
    <w:tblStylePr w:type="neCell">
      <w:rPr>
        <w:color w:val="231F20" w:themeColor="text1"/>
      </w:rPr>
    </w:tblStylePr>
    <w:tblStylePr w:type="nwCell">
      <w:rPr>
        <w:color w:val="231F20" w:themeColor="text1"/>
      </w:rPr>
    </w:tblStylePr>
  </w:style>
  <w:style w:type="table" w:styleId="Kleurrijkelijst">
    <w:name w:val="Colorful List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</w:tblPr>
    <w:tcPr>
      <w:shd w:val="clear" w:color="auto" w:fill="EAE7E8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FD57C" w:themeFill="accent2" w:themeFillShade="CC"/>
      </w:tcPr>
    </w:tblStylePr>
    <w:tblStylePr w:type="lastRow">
      <w:rPr>
        <w:b/>
        <w:bCs/>
        <w:color w:val="2FD57C" w:themeColor="accent2" w:themeShade="CC"/>
      </w:rPr>
      <w:tblPr/>
      <w:tcPr>
        <w:tcBorders>
          <w:top w:val="single" w:sz="12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4C6" w:themeFill="text1" w:themeFillTint="3F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Kleurrijkelijst-accent1">
    <w:name w:val="Colorful List Accent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</w:tblPr>
    <w:tcPr>
      <w:shd w:val="clear" w:color="auto" w:fill="E6E9F1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FD57C" w:themeFill="accent2" w:themeFillShade="CC"/>
      </w:tcPr>
    </w:tblStylePr>
    <w:tblStylePr w:type="lastRow">
      <w:rPr>
        <w:b/>
        <w:bCs/>
        <w:color w:val="2FD57C" w:themeColor="accent2" w:themeShade="CC"/>
      </w:rPr>
      <w:tblPr/>
      <w:tcPr>
        <w:tcBorders>
          <w:top w:val="single" w:sz="12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C9DD" w:themeFill="accent1" w:themeFillTint="3F"/>
      </w:tcPr>
    </w:tblStylePr>
    <w:tblStylePr w:type="band1Horz">
      <w:tblPr/>
      <w:tcPr>
        <w:shd w:val="clear" w:color="auto" w:fill="CDD3E4" w:themeFill="accent1" w:themeFillTint="33"/>
      </w:tcPr>
    </w:tblStylePr>
  </w:style>
  <w:style w:type="table" w:styleId="Kleurrijkelijst-accent2">
    <w:name w:val="Colorful List Accent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</w:tblPr>
    <w:tcPr>
      <w:shd w:val="clear" w:color="auto" w:fill="EFFCF5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FD57C" w:themeFill="accent2" w:themeFillShade="CC"/>
      </w:tcPr>
    </w:tblStylePr>
    <w:tblStylePr w:type="lastRow">
      <w:rPr>
        <w:b/>
        <w:bCs/>
        <w:color w:val="2FD57C" w:themeColor="accent2" w:themeShade="CC"/>
      </w:rPr>
      <w:tblPr/>
      <w:tcPr>
        <w:tcBorders>
          <w:top w:val="single" w:sz="12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7E7" w:themeFill="accent2" w:themeFillTint="3F"/>
      </w:tcPr>
    </w:tblStylePr>
    <w:tblStylePr w:type="band1Horz">
      <w:tblPr/>
      <w:tcPr>
        <w:shd w:val="clear" w:color="auto" w:fill="E0F8EB" w:themeFill="accent2" w:themeFillTint="33"/>
      </w:tcPr>
    </w:tblStylePr>
  </w:style>
  <w:style w:type="table" w:styleId="Kleurrijkelijst-accent3">
    <w:name w:val="Colorful List Accent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</w:tblPr>
    <w:tcPr>
      <w:shd w:val="clear" w:color="auto" w:fill="E6E9F1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FD57C" w:themeFill="accent4" w:themeFillShade="CC"/>
      </w:tcPr>
    </w:tblStylePr>
    <w:tblStylePr w:type="lastRow">
      <w:rPr>
        <w:b/>
        <w:bCs/>
        <w:color w:val="2FD57C" w:themeColor="accent4" w:themeShade="CC"/>
      </w:rPr>
      <w:tblPr/>
      <w:tcPr>
        <w:tcBorders>
          <w:top w:val="single" w:sz="12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C9DD" w:themeFill="accent3" w:themeFillTint="3F"/>
      </w:tcPr>
    </w:tblStylePr>
    <w:tblStylePr w:type="band1Horz">
      <w:tblPr/>
      <w:tcPr>
        <w:shd w:val="clear" w:color="auto" w:fill="CDD3E4" w:themeFill="accent3" w:themeFillTint="33"/>
      </w:tcPr>
    </w:tblStylePr>
  </w:style>
  <w:style w:type="table" w:styleId="Kleurrijkelijst-accent4">
    <w:name w:val="Colorful List Accent 4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</w:tblPr>
    <w:tcPr>
      <w:shd w:val="clear" w:color="auto" w:fill="EFFC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42C43" w:themeFill="accent3" w:themeFillShade="CC"/>
      </w:tcPr>
    </w:tblStylePr>
    <w:tblStylePr w:type="lastRow">
      <w:rPr>
        <w:b/>
        <w:bCs/>
        <w:color w:val="242C43" w:themeColor="accent3" w:themeShade="CC"/>
      </w:rPr>
      <w:tblPr/>
      <w:tcPr>
        <w:tcBorders>
          <w:top w:val="single" w:sz="12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7E7" w:themeFill="accent4" w:themeFillTint="3F"/>
      </w:tcPr>
    </w:tblStylePr>
    <w:tblStylePr w:type="band1Horz">
      <w:tblPr/>
      <w:tcPr>
        <w:shd w:val="clear" w:color="auto" w:fill="E0F8EB" w:themeFill="accent4" w:themeFillTint="33"/>
      </w:tcPr>
    </w:tblStylePr>
  </w:style>
  <w:style w:type="table" w:styleId="Kleurrijkelijst-accent5">
    <w:name w:val="Colorful List Accent 5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</w:tblPr>
    <w:tcPr>
      <w:shd w:val="clear" w:color="auto" w:fill="E6E9F1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FD57C" w:themeFill="accent6" w:themeFillShade="CC"/>
      </w:tcPr>
    </w:tblStylePr>
    <w:tblStylePr w:type="lastRow">
      <w:rPr>
        <w:b/>
        <w:bCs/>
        <w:color w:val="2FD57C" w:themeColor="accent6" w:themeShade="CC"/>
      </w:rPr>
      <w:tblPr/>
      <w:tcPr>
        <w:tcBorders>
          <w:top w:val="single" w:sz="12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C9DD" w:themeFill="accent5" w:themeFillTint="3F"/>
      </w:tcPr>
    </w:tblStylePr>
    <w:tblStylePr w:type="band1Horz">
      <w:tblPr/>
      <w:tcPr>
        <w:shd w:val="clear" w:color="auto" w:fill="CDD3E4" w:themeFill="accent5" w:themeFillTint="33"/>
      </w:tcPr>
    </w:tblStylePr>
  </w:style>
  <w:style w:type="table" w:styleId="Kleurrijkelijst-accent6">
    <w:name w:val="Colorful List Accent 6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</w:tblPr>
    <w:tcPr>
      <w:shd w:val="clear" w:color="auto" w:fill="EFFC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42C43" w:themeFill="accent5" w:themeFillShade="CC"/>
      </w:tcPr>
    </w:tblStylePr>
    <w:tblStylePr w:type="lastRow">
      <w:rPr>
        <w:b/>
        <w:bCs/>
        <w:color w:val="242C43" w:themeColor="accent5" w:themeShade="CC"/>
      </w:rPr>
      <w:tblPr/>
      <w:tcPr>
        <w:tcBorders>
          <w:top w:val="single" w:sz="12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7E7" w:themeFill="accent6" w:themeFillTint="3F"/>
      </w:tcPr>
    </w:tblStylePr>
    <w:tblStylePr w:type="band1Horz">
      <w:tblPr/>
      <w:tcPr>
        <w:shd w:val="clear" w:color="auto" w:fill="E0F8EB" w:themeFill="accent6" w:themeFillTint="33"/>
      </w:tcPr>
    </w:tblStylePr>
  </w:style>
  <w:style w:type="table" w:styleId="Lichtraster">
    <w:name w:val="Light Grid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231F20" w:themeColor="text1"/>
        <w:left w:val="single" w:sz="8" w:space="0" w:color="231F20" w:themeColor="text1"/>
        <w:bottom w:val="single" w:sz="8" w:space="0" w:color="231F20" w:themeColor="text1"/>
        <w:right w:val="single" w:sz="8" w:space="0" w:color="231F20" w:themeColor="text1"/>
        <w:insideH w:val="single" w:sz="8" w:space="0" w:color="231F20" w:themeColor="text1"/>
        <w:insideV w:val="single" w:sz="8" w:space="0" w:color="231F2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31F20" w:themeColor="text1"/>
          <w:left w:val="single" w:sz="8" w:space="0" w:color="231F20" w:themeColor="text1"/>
          <w:bottom w:val="single" w:sz="18" w:space="0" w:color="231F20" w:themeColor="text1"/>
          <w:right w:val="single" w:sz="8" w:space="0" w:color="231F20" w:themeColor="text1"/>
          <w:insideH w:val="nil"/>
          <w:insideV w:val="single" w:sz="8" w:space="0" w:color="231F2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  <w:insideH w:val="nil"/>
          <w:insideV w:val="single" w:sz="8" w:space="0" w:color="231F2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</w:tcBorders>
      </w:tcPr>
    </w:tblStylePr>
    <w:tblStylePr w:type="band1Vert">
      <w:tblPr/>
      <w:tcPr>
        <w:tcBorders>
          <w:top w:val="single" w:sz="8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</w:tcBorders>
        <w:shd w:val="clear" w:color="auto" w:fill="CBC4C6" w:themeFill="text1" w:themeFillTint="3F"/>
      </w:tcPr>
    </w:tblStylePr>
    <w:tblStylePr w:type="band1Horz">
      <w:tblPr/>
      <w:tcPr>
        <w:tcBorders>
          <w:top w:val="single" w:sz="8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  <w:insideV w:val="single" w:sz="8" w:space="0" w:color="231F20" w:themeColor="text1"/>
        </w:tcBorders>
        <w:shd w:val="clear" w:color="auto" w:fill="CBC4C6" w:themeFill="text1" w:themeFillTint="3F"/>
      </w:tcPr>
    </w:tblStylePr>
    <w:tblStylePr w:type="band2Horz">
      <w:tblPr/>
      <w:tcPr>
        <w:tcBorders>
          <w:top w:val="single" w:sz="8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  <w:insideV w:val="single" w:sz="8" w:space="0" w:color="231F20" w:themeColor="text1"/>
        </w:tcBorders>
      </w:tcPr>
    </w:tblStylePr>
  </w:style>
  <w:style w:type="table" w:styleId="Lichtraster-accent1">
    <w:name w:val="Light Grid Accent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2E3854" w:themeColor="accent1"/>
        <w:left w:val="single" w:sz="8" w:space="0" w:color="2E3854" w:themeColor="accent1"/>
        <w:bottom w:val="single" w:sz="8" w:space="0" w:color="2E3854" w:themeColor="accent1"/>
        <w:right w:val="single" w:sz="8" w:space="0" w:color="2E3854" w:themeColor="accent1"/>
        <w:insideH w:val="single" w:sz="8" w:space="0" w:color="2E3854" w:themeColor="accent1"/>
        <w:insideV w:val="single" w:sz="8" w:space="0" w:color="2E385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E3854" w:themeColor="accent1"/>
          <w:left w:val="single" w:sz="8" w:space="0" w:color="2E3854" w:themeColor="accent1"/>
          <w:bottom w:val="single" w:sz="18" w:space="0" w:color="2E3854" w:themeColor="accent1"/>
          <w:right w:val="single" w:sz="8" w:space="0" w:color="2E3854" w:themeColor="accent1"/>
          <w:insideH w:val="nil"/>
          <w:insideV w:val="single" w:sz="8" w:space="0" w:color="2E385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E3854" w:themeColor="accent1"/>
          <w:left w:val="single" w:sz="8" w:space="0" w:color="2E3854" w:themeColor="accent1"/>
          <w:bottom w:val="single" w:sz="8" w:space="0" w:color="2E3854" w:themeColor="accent1"/>
          <w:right w:val="single" w:sz="8" w:space="0" w:color="2E3854" w:themeColor="accent1"/>
          <w:insideH w:val="nil"/>
          <w:insideV w:val="single" w:sz="8" w:space="0" w:color="2E385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E3854" w:themeColor="accent1"/>
          <w:left w:val="single" w:sz="8" w:space="0" w:color="2E3854" w:themeColor="accent1"/>
          <w:bottom w:val="single" w:sz="8" w:space="0" w:color="2E3854" w:themeColor="accent1"/>
          <w:right w:val="single" w:sz="8" w:space="0" w:color="2E3854" w:themeColor="accent1"/>
        </w:tcBorders>
      </w:tcPr>
    </w:tblStylePr>
    <w:tblStylePr w:type="band1Vert">
      <w:tblPr/>
      <w:tcPr>
        <w:tcBorders>
          <w:top w:val="single" w:sz="8" w:space="0" w:color="2E3854" w:themeColor="accent1"/>
          <w:left w:val="single" w:sz="8" w:space="0" w:color="2E3854" w:themeColor="accent1"/>
          <w:bottom w:val="single" w:sz="8" w:space="0" w:color="2E3854" w:themeColor="accent1"/>
          <w:right w:val="single" w:sz="8" w:space="0" w:color="2E3854" w:themeColor="accent1"/>
        </w:tcBorders>
        <w:shd w:val="clear" w:color="auto" w:fill="C2C9DD" w:themeFill="accent1" w:themeFillTint="3F"/>
      </w:tcPr>
    </w:tblStylePr>
    <w:tblStylePr w:type="band1Horz">
      <w:tblPr/>
      <w:tcPr>
        <w:tcBorders>
          <w:top w:val="single" w:sz="8" w:space="0" w:color="2E3854" w:themeColor="accent1"/>
          <w:left w:val="single" w:sz="8" w:space="0" w:color="2E3854" w:themeColor="accent1"/>
          <w:bottom w:val="single" w:sz="8" w:space="0" w:color="2E3854" w:themeColor="accent1"/>
          <w:right w:val="single" w:sz="8" w:space="0" w:color="2E3854" w:themeColor="accent1"/>
          <w:insideV w:val="single" w:sz="8" w:space="0" w:color="2E3854" w:themeColor="accent1"/>
        </w:tcBorders>
        <w:shd w:val="clear" w:color="auto" w:fill="C2C9DD" w:themeFill="accent1" w:themeFillTint="3F"/>
      </w:tcPr>
    </w:tblStylePr>
    <w:tblStylePr w:type="band2Horz">
      <w:tblPr/>
      <w:tcPr>
        <w:tcBorders>
          <w:top w:val="single" w:sz="8" w:space="0" w:color="2E3854" w:themeColor="accent1"/>
          <w:left w:val="single" w:sz="8" w:space="0" w:color="2E3854" w:themeColor="accent1"/>
          <w:bottom w:val="single" w:sz="8" w:space="0" w:color="2E3854" w:themeColor="accent1"/>
          <w:right w:val="single" w:sz="8" w:space="0" w:color="2E3854" w:themeColor="accent1"/>
          <w:insideV w:val="single" w:sz="8" w:space="0" w:color="2E3854" w:themeColor="accent1"/>
        </w:tcBorders>
      </w:tcPr>
    </w:tblStylePr>
  </w:style>
  <w:style w:type="table" w:styleId="Lichtraster-accent2">
    <w:name w:val="Light Grid Accent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66E09F" w:themeColor="accent2"/>
        <w:left w:val="single" w:sz="8" w:space="0" w:color="66E09F" w:themeColor="accent2"/>
        <w:bottom w:val="single" w:sz="8" w:space="0" w:color="66E09F" w:themeColor="accent2"/>
        <w:right w:val="single" w:sz="8" w:space="0" w:color="66E09F" w:themeColor="accent2"/>
        <w:insideH w:val="single" w:sz="8" w:space="0" w:color="66E09F" w:themeColor="accent2"/>
        <w:insideV w:val="single" w:sz="8" w:space="0" w:color="66E09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E09F" w:themeColor="accent2"/>
          <w:left w:val="single" w:sz="8" w:space="0" w:color="66E09F" w:themeColor="accent2"/>
          <w:bottom w:val="single" w:sz="18" w:space="0" w:color="66E09F" w:themeColor="accent2"/>
          <w:right w:val="single" w:sz="8" w:space="0" w:color="66E09F" w:themeColor="accent2"/>
          <w:insideH w:val="nil"/>
          <w:insideV w:val="single" w:sz="8" w:space="0" w:color="66E09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E09F" w:themeColor="accent2"/>
          <w:left w:val="single" w:sz="8" w:space="0" w:color="66E09F" w:themeColor="accent2"/>
          <w:bottom w:val="single" w:sz="8" w:space="0" w:color="66E09F" w:themeColor="accent2"/>
          <w:right w:val="single" w:sz="8" w:space="0" w:color="66E09F" w:themeColor="accent2"/>
          <w:insideH w:val="nil"/>
          <w:insideV w:val="single" w:sz="8" w:space="0" w:color="66E09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E09F" w:themeColor="accent2"/>
          <w:left w:val="single" w:sz="8" w:space="0" w:color="66E09F" w:themeColor="accent2"/>
          <w:bottom w:val="single" w:sz="8" w:space="0" w:color="66E09F" w:themeColor="accent2"/>
          <w:right w:val="single" w:sz="8" w:space="0" w:color="66E09F" w:themeColor="accent2"/>
        </w:tcBorders>
      </w:tcPr>
    </w:tblStylePr>
    <w:tblStylePr w:type="band1Vert">
      <w:tblPr/>
      <w:tcPr>
        <w:tcBorders>
          <w:top w:val="single" w:sz="8" w:space="0" w:color="66E09F" w:themeColor="accent2"/>
          <w:left w:val="single" w:sz="8" w:space="0" w:color="66E09F" w:themeColor="accent2"/>
          <w:bottom w:val="single" w:sz="8" w:space="0" w:color="66E09F" w:themeColor="accent2"/>
          <w:right w:val="single" w:sz="8" w:space="0" w:color="66E09F" w:themeColor="accent2"/>
        </w:tcBorders>
        <w:shd w:val="clear" w:color="auto" w:fill="D9F7E7" w:themeFill="accent2" w:themeFillTint="3F"/>
      </w:tcPr>
    </w:tblStylePr>
    <w:tblStylePr w:type="band1Horz">
      <w:tblPr/>
      <w:tcPr>
        <w:tcBorders>
          <w:top w:val="single" w:sz="8" w:space="0" w:color="66E09F" w:themeColor="accent2"/>
          <w:left w:val="single" w:sz="8" w:space="0" w:color="66E09F" w:themeColor="accent2"/>
          <w:bottom w:val="single" w:sz="8" w:space="0" w:color="66E09F" w:themeColor="accent2"/>
          <w:right w:val="single" w:sz="8" w:space="0" w:color="66E09F" w:themeColor="accent2"/>
          <w:insideV w:val="single" w:sz="8" w:space="0" w:color="66E09F" w:themeColor="accent2"/>
        </w:tcBorders>
        <w:shd w:val="clear" w:color="auto" w:fill="D9F7E7" w:themeFill="accent2" w:themeFillTint="3F"/>
      </w:tcPr>
    </w:tblStylePr>
    <w:tblStylePr w:type="band2Horz">
      <w:tblPr/>
      <w:tcPr>
        <w:tcBorders>
          <w:top w:val="single" w:sz="8" w:space="0" w:color="66E09F" w:themeColor="accent2"/>
          <w:left w:val="single" w:sz="8" w:space="0" w:color="66E09F" w:themeColor="accent2"/>
          <w:bottom w:val="single" w:sz="8" w:space="0" w:color="66E09F" w:themeColor="accent2"/>
          <w:right w:val="single" w:sz="8" w:space="0" w:color="66E09F" w:themeColor="accent2"/>
          <w:insideV w:val="single" w:sz="8" w:space="0" w:color="66E09F" w:themeColor="accent2"/>
        </w:tcBorders>
      </w:tcPr>
    </w:tblStylePr>
  </w:style>
  <w:style w:type="table" w:styleId="Lichtraster-accent3">
    <w:name w:val="Light Grid Accent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2E3854" w:themeColor="accent3"/>
        <w:left w:val="single" w:sz="8" w:space="0" w:color="2E3854" w:themeColor="accent3"/>
        <w:bottom w:val="single" w:sz="8" w:space="0" w:color="2E3854" w:themeColor="accent3"/>
        <w:right w:val="single" w:sz="8" w:space="0" w:color="2E3854" w:themeColor="accent3"/>
        <w:insideH w:val="single" w:sz="8" w:space="0" w:color="2E3854" w:themeColor="accent3"/>
        <w:insideV w:val="single" w:sz="8" w:space="0" w:color="2E385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E3854" w:themeColor="accent3"/>
          <w:left w:val="single" w:sz="8" w:space="0" w:color="2E3854" w:themeColor="accent3"/>
          <w:bottom w:val="single" w:sz="18" w:space="0" w:color="2E3854" w:themeColor="accent3"/>
          <w:right w:val="single" w:sz="8" w:space="0" w:color="2E3854" w:themeColor="accent3"/>
          <w:insideH w:val="nil"/>
          <w:insideV w:val="single" w:sz="8" w:space="0" w:color="2E385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E3854" w:themeColor="accent3"/>
          <w:left w:val="single" w:sz="8" w:space="0" w:color="2E3854" w:themeColor="accent3"/>
          <w:bottom w:val="single" w:sz="8" w:space="0" w:color="2E3854" w:themeColor="accent3"/>
          <w:right w:val="single" w:sz="8" w:space="0" w:color="2E3854" w:themeColor="accent3"/>
          <w:insideH w:val="nil"/>
          <w:insideV w:val="single" w:sz="8" w:space="0" w:color="2E385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E3854" w:themeColor="accent3"/>
          <w:left w:val="single" w:sz="8" w:space="0" w:color="2E3854" w:themeColor="accent3"/>
          <w:bottom w:val="single" w:sz="8" w:space="0" w:color="2E3854" w:themeColor="accent3"/>
          <w:right w:val="single" w:sz="8" w:space="0" w:color="2E3854" w:themeColor="accent3"/>
        </w:tcBorders>
      </w:tcPr>
    </w:tblStylePr>
    <w:tblStylePr w:type="band1Vert">
      <w:tblPr/>
      <w:tcPr>
        <w:tcBorders>
          <w:top w:val="single" w:sz="8" w:space="0" w:color="2E3854" w:themeColor="accent3"/>
          <w:left w:val="single" w:sz="8" w:space="0" w:color="2E3854" w:themeColor="accent3"/>
          <w:bottom w:val="single" w:sz="8" w:space="0" w:color="2E3854" w:themeColor="accent3"/>
          <w:right w:val="single" w:sz="8" w:space="0" w:color="2E3854" w:themeColor="accent3"/>
        </w:tcBorders>
        <w:shd w:val="clear" w:color="auto" w:fill="C2C9DD" w:themeFill="accent3" w:themeFillTint="3F"/>
      </w:tcPr>
    </w:tblStylePr>
    <w:tblStylePr w:type="band1Horz">
      <w:tblPr/>
      <w:tcPr>
        <w:tcBorders>
          <w:top w:val="single" w:sz="8" w:space="0" w:color="2E3854" w:themeColor="accent3"/>
          <w:left w:val="single" w:sz="8" w:space="0" w:color="2E3854" w:themeColor="accent3"/>
          <w:bottom w:val="single" w:sz="8" w:space="0" w:color="2E3854" w:themeColor="accent3"/>
          <w:right w:val="single" w:sz="8" w:space="0" w:color="2E3854" w:themeColor="accent3"/>
          <w:insideV w:val="single" w:sz="8" w:space="0" w:color="2E3854" w:themeColor="accent3"/>
        </w:tcBorders>
        <w:shd w:val="clear" w:color="auto" w:fill="C2C9DD" w:themeFill="accent3" w:themeFillTint="3F"/>
      </w:tcPr>
    </w:tblStylePr>
    <w:tblStylePr w:type="band2Horz">
      <w:tblPr/>
      <w:tcPr>
        <w:tcBorders>
          <w:top w:val="single" w:sz="8" w:space="0" w:color="2E3854" w:themeColor="accent3"/>
          <w:left w:val="single" w:sz="8" w:space="0" w:color="2E3854" w:themeColor="accent3"/>
          <w:bottom w:val="single" w:sz="8" w:space="0" w:color="2E3854" w:themeColor="accent3"/>
          <w:right w:val="single" w:sz="8" w:space="0" w:color="2E3854" w:themeColor="accent3"/>
          <w:insideV w:val="single" w:sz="8" w:space="0" w:color="2E3854" w:themeColor="accent3"/>
        </w:tcBorders>
      </w:tcPr>
    </w:tblStylePr>
  </w:style>
  <w:style w:type="table" w:styleId="Lichtraster-accent4">
    <w:name w:val="Light Grid Accent 4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66E09F" w:themeColor="accent4"/>
        <w:left w:val="single" w:sz="8" w:space="0" w:color="66E09F" w:themeColor="accent4"/>
        <w:bottom w:val="single" w:sz="8" w:space="0" w:color="66E09F" w:themeColor="accent4"/>
        <w:right w:val="single" w:sz="8" w:space="0" w:color="66E09F" w:themeColor="accent4"/>
        <w:insideH w:val="single" w:sz="8" w:space="0" w:color="66E09F" w:themeColor="accent4"/>
        <w:insideV w:val="single" w:sz="8" w:space="0" w:color="66E09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E09F" w:themeColor="accent4"/>
          <w:left w:val="single" w:sz="8" w:space="0" w:color="66E09F" w:themeColor="accent4"/>
          <w:bottom w:val="single" w:sz="18" w:space="0" w:color="66E09F" w:themeColor="accent4"/>
          <w:right w:val="single" w:sz="8" w:space="0" w:color="66E09F" w:themeColor="accent4"/>
          <w:insideH w:val="nil"/>
          <w:insideV w:val="single" w:sz="8" w:space="0" w:color="66E09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E09F" w:themeColor="accent4"/>
          <w:left w:val="single" w:sz="8" w:space="0" w:color="66E09F" w:themeColor="accent4"/>
          <w:bottom w:val="single" w:sz="8" w:space="0" w:color="66E09F" w:themeColor="accent4"/>
          <w:right w:val="single" w:sz="8" w:space="0" w:color="66E09F" w:themeColor="accent4"/>
          <w:insideH w:val="nil"/>
          <w:insideV w:val="single" w:sz="8" w:space="0" w:color="66E09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E09F" w:themeColor="accent4"/>
          <w:left w:val="single" w:sz="8" w:space="0" w:color="66E09F" w:themeColor="accent4"/>
          <w:bottom w:val="single" w:sz="8" w:space="0" w:color="66E09F" w:themeColor="accent4"/>
          <w:right w:val="single" w:sz="8" w:space="0" w:color="66E09F" w:themeColor="accent4"/>
        </w:tcBorders>
      </w:tcPr>
    </w:tblStylePr>
    <w:tblStylePr w:type="band1Vert">
      <w:tblPr/>
      <w:tcPr>
        <w:tcBorders>
          <w:top w:val="single" w:sz="8" w:space="0" w:color="66E09F" w:themeColor="accent4"/>
          <w:left w:val="single" w:sz="8" w:space="0" w:color="66E09F" w:themeColor="accent4"/>
          <w:bottom w:val="single" w:sz="8" w:space="0" w:color="66E09F" w:themeColor="accent4"/>
          <w:right w:val="single" w:sz="8" w:space="0" w:color="66E09F" w:themeColor="accent4"/>
        </w:tcBorders>
        <w:shd w:val="clear" w:color="auto" w:fill="D9F7E7" w:themeFill="accent4" w:themeFillTint="3F"/>
      </w:tcPr>
    </w:tblStylePr>
    <w:tblStylePr w:type="band1Horz">
      <w:tblPr/>
      <w:tcPr>
        <w:tcBorders>
          <w:top w:val="single" w:sz="8" w:space="0" w:color="66E09F" w:themeColor="accent4"/>
          <w:left w:val="single" w:sz="8" w:space="0" w:color="66E09F" w:themeColor="accent4"/>
          <w:bottom w:val="single" w:sz="8" w:space="0" w:color="66E09F" w:themeColor="accent4"/>
          <w:right w:val="single" w:sz="8" w:space="0" w:color="66E09F" w:themeColor="accent4"/>
          <w:insideV w:val="single" w:sz="8" w:space="0" w:color="66E09F" w:themeColor="accent4"/>
        </w:tcBorders>
        <w:shd w:val="clear" w:color="auto" w:fill="D9F7E7" w:themeFill="accent4" w:themeFillTint="3F"/>
      </w:tcPr>
    </w:tblStylePr>
    <w:tblStylePr w:type="band2Horz">
      <w:tblPr/>
      <w:tcPr>
        <w:tcBorders>
          <w:top w:val="single" w:sz="8" w:space="0" w:color="66E09F" w:themeColor="accent4"/>
          <w:left w:val="single" w:sz="8" w:space="0" w:color="66E09F" w:themeColor="accent4"/>
          <w:bottom w:val="single" w:sz="8" w:space="0" w:color="66E09F" w:themeColor="accent4"/>
          <w:right w:val="single" w:sz="8" w:space="0" w:color="66E09F" w:themeColor="accent4"/>
          <w:insideV w:val="single" w:sz="8" w:space="0" w:color="66E09F" w:themeColor="accent4"/>
        </w:tcBorders>
      </w:tcPr>
    </w:tblStylePr>
  </w:style>
  <w:style w:type="table" w:styleId="Lichtraster-accent5">
    <w:name w:val="Light Grid Accent 5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2E3854" w:themeColor="accent5"/>
        <w:left w:val="single" w:sz="8" w:space="0" w:color="2E3854" w:themeColor="accent5"/>
        <w:bottom w:val="single" w:sz="8" w:space="0" w:color="2E3854" w:themeColor="accent5"/>
        <w:right w:val="single" w:sz="8" w:space="0" w:color="2E3854" w:themeColor="accent5"/>
        <w:insideH w:val="single" w:sz="8" w:space="0" w:color="2E3854" w:themeColor="accent5"/>
        <w:insideV w:val="single" w:sz="8" w:space="0" w:color="2E385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E3854" w:themeColor="accent5"/>
          <w:left w:val="single" w:sz="8" w:space="0" w:color="2E3854" w:themeColor="accent5"/>
          <w:bottom w:val="single" w:sz="18" w:space="0" w:color="2E3854" w:themeColor="accent5"/>
          <w:right w:val="single" w:sz="8" w:space="0" w:color="2E3854" w:themeColor="accent5"/>
          <w:insideH w:val="nil"/>
          <w:insideV w:val="single" w:sz="8" w:space="0" w:color="2E385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E3854" w:themeColor="accent5"/>
          <w:left w:val="single" w:sz="8" w:space="0" w:color="2E3854" w:themeColor="accent5"/>
          <w:bottom w:val="single" w:sz="8" w:space="0" w:color="2E3854" w:themeColor="accent5"/>
          <w:right w:val="single" w:sz="8" w:space="0" w:color="2E3854" w:themeColor="accent5"/>
          <w:insideH w:val="nil"/>
          <w:insideV w:val="single" w:sz="8" w:space="0" w:color="2E385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E3854" w:themeColor="accent5"/>
          <w:left w:val="single" w:sz="8" w:space="0" w:color="2E3854" w:themeColor="accent5"/>
          <w:bottom w:val="single" w:sz="8" w:space="0" w:color="2E3854" w:themeColor="accent5"/>
          <w:right w:val="single" w:sz="8" w:space="0" w:color="2E3854" w:themeColor="accent5"/>
        </w:tcBorders>
      </w:tcPr>
    </w:tblStylePr>
    <w:tblStylePr w:type="band1Vert">
      <w:tblPr/>
      <w:tcPr>
        <w:tcBorders>
          <w:top w:val="single" w:sz="8" w:space="0" w:color="2E3854" w:themeColor="accent5"/>
          <w:left w:val="single" w:sz="8" w:space="0" w:color="2E3854" w:themeColor="accent5"/>
          <w:bottom w:val="single" w:sz="8" w:space="0" w:color="2E3854" w:themeColor="accent5"/>
          <w:right w:val="single" w:sz="8" w:space="0" w:color="2E3854" w:themeColor="accent5"/>
        </w:tcBorders>
        <w:shd w:val="clear" w:color="auto" w:fill="C2C9DD" w:themeFill="accent5" w:themeFillTint="3F"/>
      </w:tcPr>
    </w:tblStylePr>
    <w:tblStylePr w:type="band1Horz">
      <w:tblPr/>
      <w:tcPr>
        <w:tcBorders>
          <w:top w:val="single" w:sz="8" w:space="0" w:color="2E3854" w:themeColor="accent5"/>
          <w:left w:val="single" w:sz="8" w:space="0" w:color="2E3854" w:themeColor="accent5"/>
          <w:bottom w:val="single" w:sz="8" w:space="0" w:color="2E3854" w:themeColor="accent5"/>
          <w:right w:val="single" w:sz="8" w:space="0" w:color="2E3854" w:themeColor="accent5"/>
          <w:insideV w:val="single" w:sz="8" w:space="0" w:color="2E3854" w:themeColor="accent5"/>
        </w:tcBorders>
        <w:shd w:val="clear" w:color="auto" w:fill="C2C9DD" w:themeFill="accent5" w:themeFillTint="3F"/>
      </w:tcPr>
    </w:tblStylePr>
    <w:tblStylePr w:type="band2Horz">
      <w:tblPr/>
      <w:tcPr>
        <w:tcBorders>
          <w:top w:val="single" w:sz="8" w:space="0" w:color="2E3854" w:themeColor="accent5"/>
          <w:left w:val="single" w:sz="8" w:space="0" w:color="2E3854" w:themeColor="accent5"/>
          <w:bottom w:val="single" w:sz="8" w:space="0" w:color="2E3854" w:themeColor="accent5"/>
          <w:right w:val="single" w:sz="8" w:space="0" w:color="2E3854" w:themeColor="accent5"/>
          <w:insideV w:val="single" w:sz="8" w:space="0" w:color="2E3854" w:themeColor="accent5"/>
        </w:tcBorders>
      </w:tcPr>
    </w:tblStylePr>
  </w:style>
  <w:style w:type="table" w:styleId="Lichtraster-accent6">
    <w:name w:val="Light Grid Accent 6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66E09F" w:themeColor="accent6"/>
        <w:left w:val="single" w:sz="8" w:space="0" w:color="66E09F" w:themeColor="accent6"/>
        <w:bottom w:val="single" w:sz="8" w:space="0" w:color="66E09F" w:themeColor="accent6"/>
        <w:right w:val="single" w:sz="8" w:space="0" w:color="66E09F" w:themeColor="accent6"/>
        <w:insideH w:val="single" w:sz="8" w:space="0" w:color="66E09F" w:themeColor="accent6"/>
        <w:insideV w:val="single" w:sz="8" w:space="0" w:color="66E09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E09F" w:themeColor="accent6"/>
          <w:left w:val="single" w:sz="8" w:space="0" w:color="66E09F" w:themeColor="accent6"/>
          <w:bottom w:val="single" w:sz="18" w:space="0" w:color="66E09F" w:themeColor="accent6"/>
          <w:right w:val="single" w:sz="8" w:space="0" w:color="66E09F" w:themeColor="accent6"/>
          <w:insideH w:val="nil"/>
          <w:insideV w:val="single" w:sz="8" w:space="0" w:color="66E09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E09F" w:themeColor="accent6"/>
          <w:left w:val="single" w:sz="8" w:space="0" w:color="66E09F" w:themeColor="accent6"/>
          <w:bottom w:val="single" w:sz="8" w:space="0" w:color="66E09F" w:themeColor="accent6"/>
          <w:right w:val="single" w:sz="8" w:space="0" w:color="66E09F" w:themeColor="accent6"/>
          <w:insideH w:val="nil"/>
          <w:insideV w:val="single" w:sz="8" w:space="0" w:color="66E09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E09F" w:themeColor="accent6"/>
          <w:left w:val="single" w:sz="8" w:space="0" w:color="66E09F" w:themeColor="accent6"/>
          <w:bottom w:val="single" w:sz="8" w:space="0" w:color="66E09F" w:themeColor="accent6"/>
          <w:right w:val="single" w:sz="8" w:space="0" w:color="66E09F" w:themeColor="accent6"/>
        </w:tcBorders>
      </w:tcPr>
    </w:tblStylePr>
    <w:tblStylePr w:type="band1Vert">
      <w:tblPr/>
      <w:tcPr>
        <w:tcBorders>
          <w:top w:val="single" w:sz="8" w:space="0" w:color="66E09F" w:themeColor="accent6"/>
          <w:left w:val="single" w:sz="8" w:space="0" w:color="66E09F" w:themeColor="accent6"/>
          <w:bottom w:val="single" w:sz="8" w:space="0" w:color="66E09F" w:themeColor="accent6"/>
          <w:right w:val="single" w:sz="8" w:space="0" w:color="66E09F" w:themeColor="accent6"/>
        </w:tcBorders>
        <w:shd w:val="clear" w:color="auto" w:fill="D9F7E7" w:themeFill="accent6" w:themeFillTint="3F"/>
      </w:tcPr>
    </w:tblStylePr>
    <w:tblStylePr w:type="band1Horz">
      <w:tblPr/>
      <w:tcPr>
        <w:tcBorders>
          <w:top w:val="single" w:sz="8" w:space="0" w:color="66E09F" w:themeColor="accent6"/>
          <w:left w:val="single" w:sz="8" w:space="0" w:color="66E09F" w:themeColor="accent6"/>
          <w:bottom w:val="single" w:sz="8" w:space="0" w:color="66E09F" w:themeColor="accent6"/>
          <w:right w:val="single" w:sz="8" w:space="0" w:color="66E09F" w:themeColor="accent6"/>
          <w:insideV w:val="single" w:sz="8" w:space="0" w:color="66E09F" w:themeColor="accent6"/>
        </w:tcBorders>
        <w:shd w:val="clear" w:color="auto" w:fill="D9F7E7" w:themeFill="accent6" w:themeFillTint="3F"/>
      </w:tcPr>
    </w:tblStylePr>
    <w:tblStylePr w:type="band2Horz">
      <w:tblPr/>
      <w:tcPr>
        <w:tcBorders>
          <w:top w:val="single" w:sz="8" w:space="0" w:color="66E09F" w:themeColor="accent6"/>
          <w:left w:val="single" w:sz="8" w:space="0" w:color="66E09F" w:themeColor="accent6"/>
          <w:bottom w:val="single" w:sz="8" w:space="0" w:color="66E09F" w:themeColor="accent6"/>
          <w:right w:val="single" w:sz="8" w:space="0" w:color="66E09F" w:themeColor="accent6"/>
          <w:insideV w:val="single" w:sz="8" w:space="0" w:color="66E09F" w:themeColor="accent6"/>
        </w:tcBorders>
      </w:tcPr>
    </w:tblStylePr>
  </w:style>
  <w:style w:type="table" w:styleId="Lichtearcering">
    <w:name w:val="Light Shading"/>
    <w:basedOn w:val="Standaardtabel"/>
    <w:uiPriority w:val="99"/>
    <w:rsid w:val="001D6A1E"/>
    <w:pPr>
      <w:spacing w:line="240" w:lineRule="auto"/>
    </w:pPr>
    <w:rPr>
      <w:color w:val="1A1717" w:themeColor="text1" w:themeShade="BF"/>
    </w:rPr>
    <w:tblPr>
      <w:tblStyleRowBandSize w:val="1"/>
      <w:tblStyleColBandSize w:val="1"/>
      <w:tblBorders>
        <w:top w:val="single" w:sz="8" w:space="0" w:color="231F20" w:themeColor="text1"/>
        <w:bottom w:val="single" w:sz="8" w:space="0" w:color="231F2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31F20" w:themeColor="text1"/>
          <w:left w:val="nil"/>
          <w:bottom w:val="single" w:sz="8" w:space="0" w:color="231F2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31F20" w:themeColor="text1"/>
          <w:left w:val="nil"/>
          <w:bottom w:val="single" w:sz="8" w:space="0" w:color="231F2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C4C6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C4C6" w:themeFill="text1" w:themeFillTint="3F"/>
      </w:tcPr>
    </w:tblStylePr>
  </w:style>
  <w:style w:type="table" w:styleId="Lichtearcering-accent1">
    <w:name w:val="Light Shading Accent 1"/>
    <w:basedOn w:val="Standaardtabel"/>
    <w:uiPriority w:val="99"/>
    <w:rsid w:val="001D6A1E"/>
    <w:pPr>
      <w:spacing w:line="240" w:lineRule="auto"/>
    </w:pPr>
    <w:rPr>
      <w:color w:val="22293E" w:themeColor="accent1" w:themeShade="BF"/>
    </w:rPr>
    <w:tblPr>
      <w:tblStyleRowBandSize w:val="1"/>
      <w:tblStyleColBandSize w:val="1"/>
      <w:tblBorders>
        <w:top w:val="single" w:sz="8" w:space="0" w:color="2E3854" w:themeColor="accent1"/>
        <w:bottom w:val="single" w:sz="8" w:space="0" w:color="2E385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E3854" w:themeColor="accent1"/>
          <w:left w:val="nil"/>
          <w:bottom w:val="single" w:sz="8" w:space="0" w:color="2E385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E3854" w:themeColor="accent1"/>
          <w:left w:val="nil"/>
          <w:bottom w:val="single" w:sz="8" w:space="0" w:color="2E385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C9D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C9DD" w:themeFill="accent1" w:themeFillTint="3F"/>
      </w:tcPr>
    </w:tblStylePr>
  </w:style>
  <w:style w:type="table" w:styleId="Lichtearcering-accent2">
    <w:name w:val="Light Shading Accent 2"/>
    <w:basedOn w:val="Standaardtabel"/>
    <w:uiPriority w:val="99"/>
    <w:rsid w:val="001D6A1E"/>
    <w:pPr>
      <w:spacing w:line="240" w:lineRule="auto"/>
    </w:pPr>
    <w:rPr>
      <w:color w:val="29CA74" w:themeColor="accent2" w:themeShade="BF"/>
    </w:rPr>
    <w:tblPr>
      <w:tblStyleRowBandSize w:val="1"/>
      <w:tblStyleColBandSize w:val="1"/>
      <w:tblBorders>
        <w:top w:val="single" w:sz="8" w:space="0" w:color="66E09F" w:themeColor="accent2"/>
        <w:bottom w:val="single" w:sz="8" w:space="0" w:color="66E09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E09F" w:themeColor="accent2"/>
          <w:left w:val="nil"/>
          <w:bottom w:val="single" w:sz="8" w:space="0" w:color="66E09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E09F" w:themeColor="accent2"/>
          <w:left w:val="nil"/>
          <w:bottom w:val="single" w:sz="8" w:space="0" w:color="66E09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F7E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F7E7" w:themeFill="accent2" w:themeFillTint="3F"/>
      </w:tcPr>
    </w:tblStylePr>
  </w:style>
  <w:style w:type="table" w:styleId="Lichtearcering-accent3">
    <w:name w:val="Light Shading Accent 3"/>
    <w:basedOn w:val="Standaardtabel"/>
    <w:uiPriority w:val="99"/>
    <w:rsid w:val="001D6A1E"/>
    <w:pPr>
      <w:spacing w:line="240" w:lineRule="auto"/>
    </w:pPr>
    <w:rPr>
      <w:color w:val="22293E" w:themeColor="accent3" w:themeShade="BF"/>
    </w:rPr>
    <w:tblPr>
      <w:tblStyleRowBandSize w:val="1"/>
      <w:tblStyleColBandSize w:val="1"/>
      <w:tblBorders>
        <w:top w:val="single" w:sz="8" w:space="0" w:color="2E3854" w:themeColor="accent3"/>
        <w:bottom w:val="single" w:sz="8" w:space="0" w:color="2E385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E3854" w:themeColor="accent3"/>
          <w:left w:val="nil"/>
          <w:bottom w:val="single" w:sz="8" w:space="0" w:color="2E385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E3854" w:themeColor="accent3"/>
          <w:left w:val="nil"/>
          <w:bottom w:val="single" w:sz="8" w:space="0" w:color="2E385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C9D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C9DD" w:themeFill="accent3" w:themeFillTint="3F"/>
      </w:tcPr>
    </w:tblStylePr>
  </w:style>
  <w:style w:type="table" w:styleId="Lichtearcering-accent4">
    <w:name w:val="Light Shading Accent 4"/>
    <w:basedOn w:val="Standaardtabel"/>
    <w:uiPriority w:val="99"/>
    <w:rsid w:val="001D6A1E"/>
    <w:pPr>
      <w:spacing w:line="240" w:lineRule="auto"/>
    </w:pPr>
    <w:rPr>
      <w:color w:val="29CA74" w:themeColor="accent4" w:themeShade="BF"/>
    </w:rPr>
    <w:tblPr>
      <w:tblStyleRowBandSize w:val="1"/>
      <w:tblStyleColBandSize w:val="1"/>
      <w:tblBorders>
        <w:top w:val="single" w:sz="8" w:space="0" w:color="66E09F" w:themeColor="accent4"/>
        <w:bottom w:val="single" w:sz="8" w:space="0" w:color="66E09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E09F" w:themeColor="accent4"/>
          <w:left w:val="nil"/>
          <w:bottom w:val="single" w:sz="8" w:space="0" w:color="66E09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E09F" w:themeColor="accent4"/>
          <w:left w:val="nil"/>
          <w:bottom w:val="single" w:sz="8" w:space="0" w:color="66E09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F7E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F7E7" w:themeFill="accent4" w:themeFillTint="3F"/>
      </w:tcPr>
    </w:tblStylePr>
  </w:style>
  <w:style w:type="table" w:styleId="Lichtearcering-accent5">
    <w:name w:val="Light Shading Accent 5"/>
    <w:basedOn w:val="Standaardtabel"/>
    <w:uiPriority w:val="99"/>
    <w:rsid w:val="001D6A1E"/>
    <w:pPr>
      <w:spacing w:line="240" w:lineRule="auto"/>
    </w:pPr>
    <w:rPr>
      <w:color w:val="22293E" w:themeColor="accent5" w:themeShade="BF"/>
    </w:rPr>
    <w:tblPr>
      <w:tblStyleRowBandSize w:val="1"/>
      <w:tblStyleColBandSize w:val="1"/>
      <w:tblBorders>
        <w:top w:val="single" w:sz="8" w:space="0" w:color="2E3854" w:themeColor="accent5"/>
        <w:bottom w:val="single" w:sz="8" w:space="0" w:color="2E385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E3854" w:themeColor="accent5"/>
          <w:left w:val="nil"/>
          <w:bottom w:val="single" w:sz="8" w:space="0" w:color="2E385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E3854" w:themeColor="accent5"/>
          <w:left w:val="nil"/>
          <w:bottom w:val="single" w:sz="8" w:space="0" w:color="2E385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C9D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C9DD" w:themeFill="accent5" w:themeFillTint="3F"/>
      </w:tcPr>
    </w:tblStylePr>
  </w:style>
  <w:style w:type="table" w:styleId="Lichtearcering-accent6">
    <w:name w:val="Light Shading Accent 6"/>
    <w:basedOn w:val="Standaardtabel"/>
    <w:uiPriority w:val="99"/>
    <w:rsid w:val="001D6A1E"/>
    <w:pPr>
      <w:spacing w:line="240" w:lineRule="auto"/>
    </w:pPr>
    <w:rPr>
      <w:color w:val="29CA74" w:themeColor="accent6" w:themeShade="BF"/>
    </w:rPr>
    <w:tblPr>
      <w:tblStyleRowBandSize w:val="1"/>
      <w:tblStyleColBandSize w:val="1"/>
      <w:tblBorders>
        <w:top w:val="single" w:sz="8" w:space="0" w:color="66E09F" w:themeColor="accent6"/>
        <w:bottom w:val="single" w:sz="8" w:space="0" w:color="66E09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E09F" w:themeColor="accent6"/>
          <w:left w:val="nil"/>
          <w:bottom w:val="single" w:sz="8" w:space="0" w:color="66E09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E09F" w:themeColor="accent6"/>
          <w:left w:val="nil"/>
          <w:bottom w:val="single" w:sz="8" w:space="0" w:color="66E09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F7E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F7E7" w:themeFill="accent6" w:themeFillTint="3F"/>
      </w:tcPr>
    </w:tblStylePr>
  </w:style>
  <w:style w:type="table" w:styleId="Lichtelijst">
    <w:name w:val="Light List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231F20" w:themeColor="text1"/>
        <w:left w:val="single" w:sz="8" w:space="0" w:color="231F20" w:themeColor="text1"/>
        <w:bottom w:val="single" w:sz="8" w:space="0" w:color="231F20" w:themeColor="text1"/>
        <w:right w:val="single" w:sz="8" w:space="0" w:color="231F2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31F2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</w:tcBorders>
      </w:tcPr>
    </w:tblStylePr>
    <w:tblStylePr w:type="band1Horz">
      <w:tblPr/>
      <w:tcPr>
        <w:tcBorders>
          <w:top w:val="single" w:sz="8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</w:tcBorders>
      </w:tcPr>
    </w:tblStylePr>
  </w:style>
  <w:style w:type="table" w:styleId="Lichtelijst-accent1">
    <w:name w:val="Light List Accent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2E3854" w:themeColor="accent1"/>
        <w:left w:val="single" w:sz="8" w:space="0" w:color="2E3854" w:themeColor="accent1"/>
        <w:bottom w:val="single" w:sz="8" w:space="0" w:color="2E3854" w:themeColor="accent1"/>
        <w:right w:val="single" w:sz="8" w:space="0" w:color="2E385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E385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E3854" w:themeColor="accent1"/>
          <w:left w:val="single" w:sz="8" w:space="0" w:color="2E3854" w:themeColor="accent1"/>
          <w:bottom w:val="single" w:sz="8" w:space="0" w:color="2E3854" w:themeColor="accent1"/>
          <w:right w:val="single" w:sz="8" w:space="0" w:color="2E385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E3854" w:themeColor="accent1"/>
          <w:left w:val="single" w:sz="8" w:space="0" w:color="2E3854" w:themeColor="accent1"/>
          <w:bottom w:val="single" w:sz="8" w:space="0" w:color="2E3854" w:themeColor="accent1"/>
          <w:right w:val="single" w:sz="8" w:space="0" w:color="2E3854" w:themeColor="accent1"/>
        </w:tcBorders>
      </w:tcPr>
    </w:tblStylePr>
    <w:tblStylePr w:type="band1Horz">
      <w:tblPr/>
      <w:tcPr>
        <w:tcBorders>
          <w:top w:val="single" w:sz="8" w:space="0" w:color="2E3854" w:themeColor="accent1"/>
          <w:left w:val="single" w:sz="8" w:space="0" w:color="2E3854" w:themeColor="accent1"/>
          <w:bottom w:val="single" w:sz="8" w:space="0" w:color="2E3854" w:themeColor="accent1"/>
          <w:right w:val="single" w:sz="8" w:space="0" w:color="2E3854" w:themeColor="accent1"/>
        </w:tcBorders>
      </w:tcPr>
    </w:tblStylePr>
  </w:style>
  <w:style w:type="table" w:styleId="Lichtelijst-accent2">
    <w:name w:val="Light List Accent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66E09F" w:themeColor="accent2"/>
        <w:left w:val="single" w:sz="8" w:space="0" w:color="66E09F" w:themeColor="accent2"/>
        <w:bottom w:val="single" w:sz="8" w:space="0" w:color="66E09F" w:themeColor="accent2"/>
        <w:right w:val="single" w:sz="8" w:space="0" w:color="66E09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E09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E09F" w:themeColor="accent2"/>
          <w:left w:val="single" w:sz="8" w:space="0" w:color="66E09F" w:themeColor="accent2"/>
          <w:bottom w:val="single" w:sz="8" w:space="0" w:color="66E09F" w:themeColor="accent2"/>
          <w:right w:val="single" w:sz="8" w:space="0" w:color="66E09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E09F" w:themeColor="accent2"/>
          <w:left w:val="single" w:sz="8" w:space="0" w:color="66E09F" w:themeColor="accent2"/>
          <w:bottom w:val="single" w:sz="8" w:space="0" w:color="66E09F" w:themeColor="accent2"/>
          <w:right w:val="single" w:sz="8" w:space="0" w:color="66E09F" w:themeColor="accent2"/>
        </w:tcBorders>
      </w:tcPr>
    </w:tblStylePr>
    <w:tblStylePr w:type="band1Horz">
      <w:tblPr/>
      <w:tcPr>
        <w:tcBorders>
          <w:top w:val="single" w:sz="8" w:space="0" w:color="66E09F" w:themeColor="accent2"/>
          <w:left w:val="single" w:sz="8" w:space="0" w:color="66E09F" w:themeColor="accent2"/>
          <w:bottom w:val="single" w:sz="8" w:space="0" w:color="66E09F" w:themeColor="accent2"/>
          <w:right w:val="single" w:sz="8" w:space="0" w:color="66E09F" w:themeColor="accent2"/>
        </w:tcBorders>
      </w:tcPr>
    </w:tblStylePr>
  </w:style>
  <w:style w:type="table" w:styleId="Lichtelijst-accent3">
    <w:name w:val="Light List Accent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2E3854" w:themeColor="accent3"/>
        <w:left w:val="single" w:sz="8" w:space="0" w:color="2E3854" w:themeColor="accent3"/>
        <w:bottom w:val="single" w:sz="8" w:space="0" w:color="2E3854" w:themeColor="accent3"/>
        <w:right w:val="single" w:sz="8" w:space="0" w:color="2E385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E385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E3854" w:themeColor="accent3"/>
          <w:left w:val="single" w:sz="8" w:space="0" w:color="2E3854" w:themeColor="accent3"/>
          <w:bottom w:val="single" w:sz="8" w:space="0" w:color="2E3854" w:themeColor="accent3"/>
          <w:right w:val="single" w:sz="8" w:space="0" w:color="2E385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E3854" w:themeColor="accent3"/>
          <w:left w:val="single" w:sz="8" w:space="0" w:color="2E3854" w:themeColor="accent3"/>
          <w:bottom w:val="single" w:sz="8" w:space="0" w:color="2E3854" w:themeColor="accent3"/>
          <w:right w:val="single" w:sz="8" w:space="0" w:color="2E3854" w:themeColor="accent3"/>
        </w:tcBorders>
      </w:tcPr>
    </w:tblStylePr>
    <w:tblStylePr w:type="band1Horz">
      <w:tblPr/>
      <w:tcPr>
        <w:tcBorders>
          <w:top w:val="single" w:sz="8" w:space="0" w:color="2E3854" w:themeColor="accent3"/>
          <w:left w:val="single" w:sz="8" w:space="0" w:color="2E3854" w:themeColor="accent3"/>
          <w:bottom w:val="single" w:sz="8" w:space="0" w:color="2E3854" w:themeColor="accent3"/>
          <w:right w:val="single" w:sz="8" w:space="0" w:color="2E3854" w:themeColor="accent3"/>
        </w:tcBorders>
      </w:tcPr>
    </w:tblStylePr>
  </w:style>
  <w:style w:type="table" w:styleId="Lichtelijst-accent4">
    <w:name w:val="Light List Accent 4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66E09F" w:themeColor="accent4"/>
        <w:left w:val="single" w:sz="8" w:space="0" w:color="66E09F" w:themeColor="accent4"/>
        <w:bottom w:val="single" w:sz="8" w:space="0" w:color="66E09F" w:themeColor="accent4"/>
        <w:right w:val="single" w:sz="8" w:space="0" w:color="66E09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E09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E09F" w:themeColor="accent4"/>
          <w:left w:val="single" w:sz="8" w:space="0" w:color="66E09F" w:themeColor="accent4"/>
          <w:bottom w:val="single" w:sz="8" w:space="0" w:color="66E09F" w:themeColor="accent4"/>
          <w:right w:val="single" w:sz="8" w:space="0" w:color="66E09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E09F" w:themeColor="accent4"/>
          <w:left w:val="single" w:sz="8" w:space="0" w:color="66E09F" w:themeColor="accent4"/>
          <w:bottom w:val="single" w:sz="8" w:space="0" w:color="66E09F" w:themeColor="accent4"/>
          <w:right w:val="single" w:sz="8" w:space="0" w:color="66E09F" w:themeColor="accent4"/>
        </w:tcBorders>
      </w:tcPr>
    </w:tblStylePr>
    <w:tblStylePr w:type="band1Horz">
      <w:tblPr/>
      <w:tcPr>
        <w:tcBorders>
          <w:top w:val="single" w:sz="8" w:space="0" w:color="66E09F" w:themeColor="accent4"/>
          <w:left w:val="single" w:sz="8" w:space="0" w:color="66E09F" w:themeColor="accent4"/>
          <w:bottom w:val="single" w:sz="8" w:space="0" w:color="66E09F" w:themeColor="accent4"/>
          <w:right w:val="single" w:sz="8" w:space="0" w:color="66E09F" w:themeColor="accent4"/>
        </w:tcBorders>
      </w:tcPr>
    </w:tblStylePr>
  </w:style>
  <w:style w:type="table" w:styleId="Lichtelijst-accent5">
    <w:name w:val="Light List Accent 5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2E3854" w:themeColor="accent5"/>
        <w:left w:val="single" w:sz="8" w:space="0" w:color="2E3854" w:themeColor="accent5"/>
        <w:bottom w:val="single" w:sz="8" w:space="0" w:color="2E3854" w:themeColor="accent5"/>
        <w:right w:val="single" w:sz="8" w:space="0" w:color="2E385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E385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E3854" w:themeColor="accent5"/>
          <w:left w:val="single" w:sz="8" w:space="0" w:color="2E3854" w:themeColor="accent5"/>
          <w:bottom w:val="single" w:sz="8" w:space="0" w:color="2E3854" w:themeColor="accent5"/>
          <w:right w:val="single" w:sz="8" w:space="0" w:color="2E385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E3854" w:themeColor="accent5"/>
          <w:left w:val="single" w:sz="8" w:space="0" w:color="2E3854" w:themeColor="accent5"/>
          <w:bottom w:val="single" w:sz="8" w:space="0" w:color="2E3854" w:themeColor="accent5"/>
          <w:right w:val="single" w:sz="8" w:space="0" w:color="2E3854" w:themeColor="accent5"/>
        </w:tcBorders>
      </w:tcPr>
    </w:tblStylePr>
    <w:tblStylePr w:type="band1Horz">
      <w:tblPr/>
      <w:tcPr>
        <w:tcBorders>
          <w:top w:val="single" w:sz="8" w:space="0" w:color="2E3854" w:themeColor="accent5"/>
          <w:left w:val="single" w:sz="8" w:space="0" w:color="2E3854" w:themeColor="accent5"/>
          <w:bottom w:val="single" w:sz="8" w:space="0" w:color="2E3854" w:themeColor="accent5"/>
          <w:right w:val="single" w:sz="8" w:space="0" w:color="2E3854" w:themeColor="accent5"/>
        </w:tcBorders>
      </w:tcPr>
    </w:tblStylePr>
  </w:style>
  <w:style w:type="table" w:styleId="Lichtelijst-accent6">
    <w:name w:val="Light List Accent 6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8" w:space="0" w:color="66E09F" w:themeColor="accent6"/>
        <w:left w:val="single" w:sz="8" w:space="0" w:color="66E09F" w:themeColor="accent6"/>
        <w:bottom w:val="single" w:sz="8" w:space="0" w:color="66E09F" w:themeColor="accent6"/>
        <w:right w:val="single" w:sz="8" w:space="0" w:color="66E09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E09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E09F" w:themeColor="accent6"/>
          <w:left w:val="single" w:sz="8" w:space="0" w:color="66E09F" w:themeColor="accent6"/>
          <w:bottom w:val="single" w:sz="8" w:space="0" w:color="66E09F" w:themeColor="accent6"/>
          <w:right w:val="single" w:sz="8" w:space="0" w:color="66E0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E09F" w:themeColor="accent6"/>
          <w:left w:val="single" w:sz="8" w:space="0" w:color="66E09F" w:themeColor="accent6"/>
          <w:bottom w:val="single" w:sz="8" w:space="0" w:color="66E09F" w:themeColor="accent6"/>
          <w:right w:val="single" w:sz="8" w:space="0" w:color="66E09F" w:themeColor="accent6"/>
        </w:tcBorders>
      </w:tcPr>
    </w:tblStylePr>
    <w:tblStylePr w:type="band1Horz">
      <w:tblPr/>
      <w:tcPr>
        <w:tcBorders>
          <w:top w:val="single" w:sz="8" w:space="0" w:color="66E09F" w:themeColor="accent6"/>
          <w:left w:val="single" w:sz="8" w:space="0" w:color="66E09F" w:themeColor="accent6"/>
          <w:bottom w:val="single" w:sz="8" w:space="0" w:color="66E09F" w:themeColor="accent6"/>
          <w:right w:val="single" w:sz="8" w:space="0" w:color="66E09F" w:themeColor="accent6"/>
        </w:tcBorders>
      </w:tcPr>
    </w:tblStylePr>
  </w:style>
  <w:style w:type="table" w:styleId="Lijsttabel1licht">
    <w:name w:val="List Table 1 Light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0727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0727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Lijsttabel1licht-Accent1">
    <w:name w:val="List Table 1 Light Accent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B7DAE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B7DA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3E4" w:themeFill="accent1" w:themeFillTint="33"/>
      </w:tcPr>
    </w:tblStylePr>
    <w:tblStylePr w:type="band1Horz">
      <w:tblPr/>
      <w:tcPr>
        <w:shd w:val="clear" w:color="auto" w:fill="CDD3E4" w:themeFill="accent1" w:themeFillTint="33"/>
      </w:tcPr>
    </w:tblStylePr>
  </w:style>
  <w:style w:type="table" w:styleId="Lijsttabel1licht-Accent2">
    <w:name w:val="List Table 1 Light Accent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2ECC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2ECC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8EB" w:themeFill="accent2" w:themeFillTint="33"/>
      </w:tcPr>
    </w:tblStylePr>
    <w:tblStylePr w:type="band1Horz">
      <w:tblPr/>
      <w:tcPr>
        <w:shd w:val="clear" w:color="auto" w:fill="E0F8EB" w:themeFill="accent2" w:themeFillTint="33"/>
      </w:tcPr>
    </w:tblStylePr>
  </w:style>
  <w:style w:type="table" w:styleId="Lijsttabel1licht-Accent3">
    <w:name w:val="List Table 1 Light Accent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B7DAE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B7DA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3E4" w:themeFill="accent3" w:themeFillTint="33"/>
      </w:tcPr>
    </w:tblStylePr>
    <w:tblStylePr w:type="band1Horz">
      <w:tblPr/>
      <w:tcPr>
        <w:shd w:val="clear" w:color="auto" w:fill="CDD3E4" w:themeFill="accent3" w:themeFillTint="33"/>
      </w:tcPr>
    </w:tblStylePr>
  </w:style>
  <w:style w:type="table" w:styleId="Lijsttabel1licht-Accent4">
    <w:name w:val="List Table 1 Light Accent 4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2ECC5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2ECC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8EB" w:themeFill="accent4" w:themeFillTint="33"/>
      </w:tcPr>
    </w:tblStylePr>
    <w:tblStylePr w:type="band1Horz">
      <w:tblPr/>
      <w:tcPr>
        <w:shd w:val="clear" w:color="auto" w:fill="E0F8EB" w:themeFill="accent4" w:themeFillTint="33"/>
      </w:tcPr>
    </w:tblStylePr>
  </w:style>
  <w:style w:type="table" w:styleId="Lijsttabel1licht-Accent5">
    <w:name w:val="List Table 1 Light Accent 5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B7DAE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B7DA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3E4" w:themeFill="accent5" w:themeFillTint="33"/>
      </w:tcPr>
    </w:tblStylePr>
    <w:tblStylePr w:type="band1Horz">
      <w:tblPr/>
      <w:tcPr>
        <w:shd w:val="clear" w:color="auto" w:fill="CDD3E4" w:themeFill="accent5" w:themeFillTint="33"/>
      </w:tcPr>
    </w:tblStylePr>
  </w:style>
  <w:style w:type="table" w:styleId="Lijsttabel1licht-Accent6">
    <w:name w:val="List Table 1 Light Accent 6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2EC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2EC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8EB" w:themeFill="accent6" w:themeFillTint="33"/>
      </w:tcPr>
    </w:tblStylePr>
    <w:tblStylePr w:type="band1Horz">
      <w:tblPr/>
      <w:tcPr>
        <w:shd w:val="clear" w:color="auto" w:fill="E0F8EB" w:themeFill="accent6" w:themeFillTint="33"/>
      </w:tcPr>
    </w:tblStylePr>
  </w:style>
  <w:style w:type="table" w:styleId="Lijsttabel2">
    <w:name w:val="List Table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807276" w:themeColor="text1" w:themeTint="99"/>
        <w:bottom w:val="single" w:sz="4" w:space="0" w:color="807276" w:themeColor="text1" w:themeTint="99"/>
        <w:insideH w:val="single" w:sz="4" w:space="0" w:color="80727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Lijsttabel2-Accent1">
    <w:name w:val="List Table 2 Accent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6B7DAE" w:themeColor="accent1" w:themeTint="99"/>
        <w:bottom w:val="single" w:sz="4" w:space="0" w:color="6B7DAE" w:themeColor="accent1" w:themeTint="99"/>
        <w:insideH w:val="single" w:sz="4" w:space="0" w:color="6B7DAE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3E4" w:themeFill="accent1" w:themeFillTint="33"/>
      </w:tcPr>
    </w:tblStylePr>
    <w:tblStylePr w:type="band1Horz">
      <w:tblPr/>
      <w:tcPr>
        <w:shd w:val="clear" w:color="auto" w:fill="CDD3E4" w:themeFill="accent1" w:themeFillTint="33"/>
      </w:tcPr>
    </w:tblStylePr>
  </w:style>
  <w:style w:type="table" w:styleId="Lijsttabel2-Accent2">
    <w:name w:val="List Table 2 Accent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A2ECC5" w:themeColor="accent2" w:themeTint="99"/>
        <w:bottom w:val="single" w:sz="4" w:space="0" w:color="A2ECC5" w:themeColor="accent2" w:themeTint="99"/>
        <w:insideH w:val="single" w:sz="4" w:space="0" w:color="A2ECC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8EB" w:themeFill="accent2" w:themeFillTint="33"/>
      </w:tcPr>
    </w:tblStylePr>
    <w:tblStylePr w:type="band1Horz">
      <w:tblPr/>
      <w:tcPr>
        <w:shd w:val="clear" w:color="auto" w:fill="E0F8EB" w:themeFill="accent2" w:themeFillTint="33"/>
      </w:tcPr>
    </w:tblStylePr>
  </w:style>
  <w:style w:type="table" w:styleId="Lijsttabel2-Accent3">
    <w:name w:val="List Table 2 Accent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6B7DAE" w:themeColor="accent3" w:themeTint="99"/>
        <w:bottom w:val="single" w:sz="4" w:space="0" w:color="6B7DAE" w:themeColor="accent3" w:themeTint="99"/>
        <w:insideH w:val="single" w:sz="4" w:space="0" w:color="6B7DAE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3E4" w:themeFill="accent3" w:themeFillTint="33"/>
      </w:tcPr>
    </w:tblStylePr>
    <w:tblStylePr w:type="band1Horz">
      <w:tblPr/>
      <w:tcPr>
        <w:shd w:val="clear" w:color="auto" w:fill="CDD3E4" w:themeFill="accent3" w:themeFillTint="33"/>
      </w:tcPr>
    </w:tblStylePr>
  </w:style>
  <w:style w:type="table" w:styleId="Lijsttabel2-Accent4">
    <w:name w:val="List Table 2 Accent 4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A2ECC5" w:themeColor="accent4" w:themeTint="99"/>
        <w:bottom w:val="single" w:sz="4" w:space="0" w:color="A2ECC5" w:themeColor="accent4" w:themeTint="99"/>
        <w:insideH w:val="single" w:sz="4" w:space="0" w:color="A2ECC5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8EB" w:themeFill="accent4" w:themeFillTint="33"/>
      </w:tcPr>
    </w:tblStylePr>
    <w:tblStylePr w:type="band1Horz">
      <w:tblPr/>
      <w:tcPr>
        <w:shd w:val="clear" w:color="auto" w:fill="E0F8EB" w:themeFill="accent4" w:themeFillTint="33"/>
      </w:tcPr>
    </w:tblStylePr>
  </w:style>
  <w:style w:type="table" w:styleId="Lijsttabel2-Accent5">
    <w:name w:val="List Table 2 Accent 5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6B7DAE" w:themeColor="accent5" w:themeTint="99"/>
        <w:bottom w:val="single" w:sz="4" w:space="0" w:color="6B7DAE" w:themeColor="accent5" w:themeTint="99"/>
        <w:insideH w:val="single" w:sz="4" w:space="0" w:color="6B7DAE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3E4" w:themeFill="accent5" w:themeFillTint="33"/>
      </w:tcPr>
    </w:tblStylePr>
    <w:tblStylePr w:type="band1Horz">
      <w:tblPr/>
      <w:tcPr>
        <w:shd w:val="clear" w:color="auto" w:fill="CDD3E4" w:themeFill="accent5" w:themeFillTint="33"/>
      </w:tcPr>
    </w:tblStylePr>
  </w:style>
  <w:style w:type="table" w:styleId="Lijsttabel2-Accent6">
    <w:name w:val="List Table 2 Accent 6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A2ECC5" w:themeColor="accent6" w:themeTint="99"/>
        <w:bottom w:val="single" w:sz="4" w:space="0" w:color="A2ECC5" w:themeColor="accent6" w:themeTint="99"/>
        <w:insideH w:val="single" w:sz="4" w:space="0" w:color="A2ECC5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8EB" w:themeFill="accent6" w:themeFillTint="33"/>
      </w:tcPr>
    </w:tblStylePr>
    <w:tblStylePr w:type="band1Horz">
      <w:tblPr/>
      <w:tcPr>
        <w:shd w:val="clear" w:color="auto" w:fill="E0F8EB" w:themeFill="accent6" w:themeFillTint="33"/>
      </w:tcPr>
    </w:tblStylePr>
  </w:style>
  <w:style w:type="table" w:styleId="Lijsttabel3">
    <w:name w:val="List Table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231F20" w:themeColor="text1"/>
        <w:left w:val="single" w:sz="4" w:space="0" w:color="231F20" w:themeColor="text1"/>
        <w:bottom w:val="single" w:sz="4" w:space="0" w:color="231F20" w:themeColor="text1"/>
        <w:right w:val="single" w:sz="4" w:space="0" w:color="231F2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31F20" w:themeFill="text1"/>
      </w:tcPr>
    </w:tblStylePr>
    <w:tblStylePr w:type="lastRow">
      <w:rPr>
        <w:b/>
        <w:bCs/>
      </w:rPr>
      <w:tblPr/>
      <w:tcPr>
        <w:tcBorders>
          <w:top w:val="double" w:sz="4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31F20" w:themeColor="text1"/>
          <w:right w:val="single" w:sz="4" w:space="0" w:color="231F20" w:themeColor="text1"/>
        </w:tcBorders>
      </w:tcPr>
    </w:tblStylePr>
    <w:tblStylePr w:type="band1Horz">
      <w:tblPr/>
      <w:tcPr>
        <w:tcBorders>
          <w:top w:val="single" w:sz="4" w:space="0" w:color="231F20" w:themeColor="text1"/>
          <w:bottom w:val="single" w:sz="4" w:space="0" w:color="231F2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31F20" w:themeColor="text1"/>
          <w:left w:val="nil"/>
        </w:tcBorders>
      </w:tcPr>
    </w:tblStylePr>
    <w:tblStylePr w:type="swCell">
      <w:tblPr/>
      <w:tcPr>
        <w:tcBorders>
          <w:top w:val="double" w:sz="4" w:space="0" w:color="231F20" w:themeColor="text1"/>
          <w:right w:val="nil"/>
        </w:tcBorders>
      </w:tcPr>
    </w:tblStylePr>
  </w:style>
  <w:style w:type="table" w:styleId="Lijsttabel3-Accent1">
    <w:name w:val="List Table 3 Accent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2E3854" w:themeColor="accent1"/>
        <w:left w:val="single" w:sz="4" w:space="0" w:color="2E3854" w:themeColor="accent1"/>
        <w:bottom w:val="single" w:sz="4" w:space="0" w:color="2E3854" w:themeColor="accent1"/>
        <w:right w:val="single" w:sz="4" w:space="0" w:color="2E385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E3854" w:themeFill="accent1"/>
      </w:tcPr>
    </w:tblStylePr>
    <w:tblStylePr w:type="lastRow">
      <w:rPr>
        <w:b/>
        <w:bCs/>
      </w:rPr>
      <w:tblPr/>
      <w:tcPr>
        <w:tcBorders>
          <w:top w:val="double" w:sz="4" w:space="0" w:color="2E385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E3854" w:themeColor="accent1"/>
          <w:right w:val="single" w:sz="4" w:space="0" w:color="2E3854" w:themeColor="accent1"/>
        </w:tcBorders>
      </w:tcPr>
    </w:tblStylePr>
    <w:tblStylePr w:type="band1Horz">
      <w:tblPr/>
      <w:tcPr>
        <w:tcBorders>
          <w:top w:val="single" w:sz="4" w:space="0" w:color="2E3854" w:themeColor="accent1"/>
          <w:bottom w:val="single" w:sz="4" w:space="0" w:color="2E385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E3854" w:themeColor="accent1"/>
          <w:left w:val="nil"/>
        </w:tcBorders>
      </w:tcPr>
    </w:tblStylePr>
    <w:tblStylePr w:type="swCell">
      <w:tblPr/>
      <w:tcPr>
        <w:tcBorders>
          <w:top w:val="double" w:sz="4" w:space="0" w:color="2E3854" w:themeColor="accent1"/>
          <w:right w:val="nil"/>
        </w:tcBorders>
      </w:tcPr>
    </w:tblStylePr>
  </w:style>
  <w:style w:type="table" w:styleId="Lijsttabel3-Accent2">
    <w:name w:val="List Table 3 Accent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66E09F" w:themeColor="accent2"/>
        <w:left w:val="single" w:sz="4" w:space="0" w:color="66E09F" w:themeColor="accent2"/>
        <w:bottom w:val="single" w:sz="4" w:space="0" w:color="66E09F" w:themeColor="accent2"/>
        <w:right w:val="single" w:sz="4" w:space="0" w:color="66E09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E09F" w:themeFill="accent2"/>
      </w:tcPr>
    </w:tblStylePr>
    <w:tblStylePr w:type="lastRow">
      <w:rPr>
        <w:b/>
        <w:bCs/>
      </w:rPr>
      <w:tblPr/>
      <w:tcPr>
        <w:tcBorders>
          <w:top w:val="double" w:sz="4" w:space="0" w:color="66E09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E09F" w:themeColor="accent2"/>
          <w:right w:val="single" w:sz="4" w:space="0" w:color="66E09F" w:themeColor="accent2"/>
        </w:tcBorders>
      </w:tcPr>
    </w:tblStylePr>
    <w:tblStylePr w:type="band1Horz">
      <w:tblPr/>
      <w:tcPr>
        <w:tcBorders>
          <w:top w:val="single" w:sz="4" w:space="0" w:color="66E09F" w:themeColor="accent2"/>
          <w:bottom w:val="single" w:sz="4" w:space="0" w:color="66E09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E09F" w:themeColor="accent2"/>
          <w:left w:val="nil"/>
        </w:tcBorders>
      </w:tcPr>
    </w:tblStylePr>
    <w:tblStylePr w:type="swCell">
      <w:tblPr/>
      <w:tcPr>
        <w:tcBorders>
          <w:top w:val="double" w:sz="4" w:space="0" w:color="66E09F" w:themeColor="accent2"/>
          <w:right w:val="nil"/>
        </w:tcBorders>
      </w:tcPr>
    </w:tblStylePr>
  </w:style>
  <w:style w:type="table" w:styleId="Lijsttabel3-Accent3">
    <w:name w:val="List Table 3 Accent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2E3854" w:themeColor="accent3"/>
        <w:left w:val="single" w:sz="4" w:space="0" w:color="2E3854" w:themeColor="accent3"/>
        <w:bottom w:val="single" w:sz="4" w:space="0" w:color="2E3854" w:themeColor="accent3"/>
        <w:right w:val="single" w:sz="4" w:space="0" w:color="2E385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E3854" w:themeFill="accent3"/>
      </w:tcPr>
    </w:tblStylePr>
    <w:tblStylePr w:type="lastRow">
      <w:rPr>
        <w:b/>
        <w:bCs/>
      </w:rPr>
      <w:tblPr/>
      <w:tcPr>
        <w:tcBorders>
          <w:top w:val="double" w:sz="4" w:space="0" w:color="2E385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E3854" w:themeColor="accent3"/>
          <w:right w:val="single" w:sz="4" w:space="0" w:color="2E3854" w:themeColor="accent3"/>
        </w:tcBorders>
      </w:tcPr>
    </w:tblStylePr>
    <w:tblStylePr w:type="band1Horz">
      <w:tblPr/>
      <w:tcPr>
        <w:tcBorders>
          <w:top w:val="single" w:sz="4" w:space="0" w:color="2E3854" w:themeColor="accent3"/>
          <w:bottom w:val="single" w:sz="4" w:space="0" w:color="2E385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E3854" w:themeColor="accent3"/>
          <w:left w:val="nil"/>
        </w:tcBorders>
      </w:tcPr>
    </w:tblStylePr>
    <w:tblStylePr w:type="swCell">
      <w:tblPr/>
      <w:tcPr>
        <w:tcBorders>
          <w:top w:val="double" w:sz="4" w:space="0" w:color="2E3854" w:themeColor="accent3"/>
          <w:right w:val="nil"/>
        </w:tcBorders>
      </w:tcPr>
    </w:tblStylePr>
  </w:style>
  <w:style w:type="table" w:styleId="Lijsttabel3-Accent4">
    <w:name w:val="List Table 3 Accent 4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66E09F" w:themeColor="accent4"/>
        <w:left w:val="single" w:sz="4" w:space="0" w:color="66E09F" w:themeColor="accent4"/>
        <w:bottom w:val="single" w:sz="4" w:space="0" w:color="66E09F" w:themeColor="accent4"/>
        <w:right w:val="single" w:sz="4" w:space="0" w:color="66E09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E09F" w:themeFill="accent4"/>
      </w:tcPr>
    </w:tblStylePr>
    <w:tblStylePr w:type="lastRow">
      <w:rPr>
        <w:b/>
        <w:bCs/>
      </w:rPr>
      <w:tblPr/>
      <w:tcPr>
        <w:tcBorders>
          <w:top w:val="double" w:sz="4" w:space="0" w:color="66E09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E09F" w:themeColor="accent4"/>
          <w:right w:val="single" w:sz="4" w:space="0" w:color="66E09F" w:themeColor="accent4"/>
        </w:tcBorders>
      </w:tcPr>
    </w:tblStylePr>
    <w:tblStylePr w:type="band1Horz">
      <w:tblPr/>
      <w:tcPr>
        <w:tcBorders>
          <w:top w:val="single" w:sz="4" w:space="0" w:color="66E09F" w:themeColor="accent4"/>
          <w:bottom w:val="single" w:sz="4" w:space="0" w:color="66E09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E09F" w:themeColor="accent4"/>
          <w:left w:val="nil"/>
        </w:tcBorders>
      </w:tcPr>
    </w:tblStylePr>
    <w:tblStylePr w:type="swCell">
      <w:tblPr/>
      <w:tcPr>
        <w:tcBorders>
          <w:top w:val="double" w:sz="4" w:space="0" w:color="66E09F" w:themeColor="accent4"/>
          <w:right w:val="nil"/>
        </w:tcBorders>
      </w:tcPr>
    </w:tblStylePr>
  </w:style>
  <w:style w:type="table" w:styleId="Lijsttabel3-Accent5">
    <w:name w:val="List Table 3 Accent 5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2E3854" w:themeColor="accent5"/>
        <w:left w:val="single" w:sz="4" w:space="0" w:color="2E3854" w:themeColor="accent5"/>
        <w:bottom w:val="single" w:sz="4" w:space="0" w:color="2E3854" w:themeColor="accent5"/>
        <w:right w:val="single" w:sz="4" w:space="0" w:color="2E385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E3854" w:themeFill="accent5"/>
      </w:tcPr>
    </w:tblStylePr>
    <w:tblStylePr w:type="lastRow">
      <w:rPr>
        <w:b/>
        <w:bCs/>
      </w:rPr>
      <w:tblPr/>
      <w:tcPr>
        <w:tcBorders>
          <w:top w:val="double" w:sz="4" w:space="0" w:color="2E385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E3854" w:themeColor="accent5"/>
          <w:right w:val="single" w:sz="4" w:space="0" w:color="2E3854" w:themeColor="accent5"/>
        </w:tcBorders>
      </w:tcPr>
    </w:tblStylePr>
    <w:tblStylePr w:type="band1Horz">
      <w:tblPr/>
      <w:tcPr>
        <w:tcBorders>
          <w:top w:val="single" w:sz="4" w:space="0" w:color="2E3854" w:themeColor="accent5"/>
          <w:bottom w:val="single" w:sz="4" w:space="0" w:color="2E385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E3854" w:themeColor="accent5"/>
          <w:left w:val="nil"/>
        </w:tcBorders>
      </w:tcPr>
    </w:tblStylePr>
    <w:tblStylePr w:type="swCell">
      <w:tblPr/>
      <w:tcPr>
        <w:tcBorders>
          <w:top w:val="double" w:sz="4" w:space="0" w:color="2E3854" w:themeColor="accent5"/>
          <w:right w:val="nil"/>
        </w:tcBorders>
      </w:tcPr>
    </w:tblStylePr>
  </w:style>
  <w:style w:type="table" w:styleId="Lijsttabel3-Accent6">
    <w:name w:val="List Table 3 Accent 6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66E09F" w:themeColor="accent6"/>
        <w:left w:val="single" w:sz="4" w:space="0" w:color="66E09F" w:themeColor="accent6"/>
        <w:bottom w:val="single" w:sz="4" w:space="0" w:color="66E09F" w:themeColor="accent6"/>
        <w:right w:val="single" w:sz="4" w:space="0" w:color="66E0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E09F" w:themeFill="accent6"/>
      </w:tcPr>
    </w:tblStylePr>
    <w:tblStylePr w:type="lastRow">
      <w:rPr>
        <w:b/>
        <w:bCs/>
      </w:rPr>
      <w:tblPr/>
      <w:tcPr>
        <w:tcBorders>
          <w:top w:val="double" w:sz="4" w:space="0" w:color="66E0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E09F" w:themeColor="accent6"/>
          <w:right w:val="single" w:sz="4" w:space="0" w:color="66E09F" w:themeColor="accent6"/>
        </w:tcBorders>
      </w:tcPr>
    </w:tblStylePr>
    <w:tblStylePr w:type="band1Horz">
      <w:tblPr/>
      <w:tcPr>
        <w:tcBorders>
          <w:top w:val="single" w:sz="4" w:space="0" w:color="66E09F" w:themeColor="accent6"/>
          <w:bottom w:val="single" w:sz="4" w:space="0" w:color="66E0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E09F" w:themeColor="accent6"/>
          <w:left w:val="nil"/>
        </w:tcBorders>
      </w:tcPr>
    </w:tblStylePr>
    <w:tblStylePr w:type="swCell">
      <w:tblPr/>
      <w:tcPr>
        <w:tcBorders>
          <w:top w:val="double" w:sz="4" w:space="0" w:color="66E09F" w:themeColor="accent6"/>
          <w:right w:val="nil"/>
        </w:tcBorders>
      </w:tcPr>
    </w:tblStylePr>
  </w:style>
  <w:style w:type="table" w:styleId="Lijsttabel4">
    <w:name w:val="List Table 4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807276" w:themeColor="text1" w:themeTint="99"/>
        <w:left w:val="single" w:sz="4" w:space="0" w:color="807276" w:themeColor="text1" w:themeTint="99"/>
        <w:bottom w:val="single" w:sz="4" w:space="0" w:color="807276" w:themeColor="text1" w:themeTint="99"/>
        <w:right w:val="single" w:sz="4" w:space="0" w:color="807276" w:themeColor="text1" w:themeTint="99"/>
        <w:insideH w:val="single" w:sz="4" w:space="0" w:color="80727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31F20" w:themeColor="text1"/>
          <w:left w:val="single" w:sz="4" w:space="0" w:color="231F20" w:themeColor="text1"/>
          <w:bottom w:val="single" w:sz="4" w:space="0" w:color="231F20" w:themeColor="text1"/>
          <w:right w:val="single" w:sz="4" w:space="0" w:color="231F20" w:themeColor="text1"/>
          <w:insideH w:val="nil"/>
        </w:tcBorders>
        <w:shd w:val="clear" w:color="auto" w:fill="231F20" w:themeFill="text1"/>
      </w:tcPr>
    </w:tblStylePr>
    <w:tblStylePr w:type="lastRow">
      <w:rPr>
        <w:b/>
        <w:bCs/>
      </w:rPr>
      <w:tblPr/>
      <w:tcPr>
        <w:tcBorders>
          <w:top w:val="double" w:sz="4" w:space="0" w:color="80727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Lijsttabel4-Accent1">
    <w:name w:val="List Table 4 Accent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6B7DAE" w:themeColor="accent1" w:themeTint="99"/>
        <w:left w:val="single" w:sz="4" w:space="0" w:color="6B7DAE" w:themeColor="accent1" w:themeTint="99"/>
        <w:bottom w:val="single" w:sz="4" w:space="0" w:color="6B7DAE" w:themeColor="accent1" w:themeTint="99"/>
        <w:right w:val="single" w:sz="4" w:space="0" w:color="6B7DAE" w:themeColor="accent1" w:themeTint="99"/>
        <w:insideH w:val="single" w:sz="4" w:space="0" w:color="6B7DA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E3854" w:themeColor="accent1"/>
          <w:left w:val="single" w:sz="4" w:space="0" w:color="2E3854" w:themeColor="accent1"/>
          <w:bottom w:val="single" w:sz="4" w:space="0" w:color="2E3854" w:themeColor="accent1"/>
          <w:right w:val="single" w:sz="4" w:space="0" w:color="2E3854" w:themeColor="accent1"/>
          <w:insideH w:val="nil"/>
        </w:tcBorders>
        <w:shd w:val="clear" w:color="auto" w:fill="2E3854" w:themeFill="accent1"/>
      </w:tcPr>
    </w:tblStylePr>
    <w:tblStylePr w:type="lastRow">
      <w:rPr>
        <w:b/>
        <w:bCs/>
      </w:rPr>
      <w:tblPr/>
      <w:tcPr>
        <w:tcBorders>
          <w:top w:val="double" w:sz="4" w:space="0" w:color="6B7DA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3E4" w:themeFill="accent1" w:themeFillTint="33"/>
      </w:tcPr>
    </w:tblStylePr>
    <w:tblStylePr w:type="band1Horz">
      <w:tblPr/>
      <w:tcPr>
        <w:shd w:val="clear" w:color="auto" w:fill="CDD3E4" w:themeFill="accent1" w:themeFillTint="33"/>
      </w:tcPr>
    </w:tblStylePr>
  </w:style>
  <w:style w:type="table" w:styleId="Lijsttabel4-Accent2">
    <w:name w:val="List Table 4 Accent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A2ECC5" w:themeColor="accent2" w:themeTint="99"/>
        <w:left w:val="single" w:sz="4" w:space="0" w:color="A2ECC5" w:themeColor="accent2" w:themeTint="99"/>
        <w:bottom w:val="single" w:sz="4" w:space="0" w:color="A2ECC5" w:themeColor="accent2" w:themeTint="99"/>
        <w:right w:val="single" w:sz="4" w:space="0" w:color="A2ECC5" w:themeColor="accent2" w:themeTint="99"/>
        <w:insideH w:val="single" w:sz="4" w:space="0" w:color="A2ECC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E09F" w:themeColor="accent2"/>
          <w:left w:val="single" w:sz="4" w:space="0" w:color="66E09F" w:themeColor="accent2"/>
          <w:bottom w:val="single" w:sz="4" w:space="0" w:color="66E09F" w:themeColor="accent2"/>
          <w:right w:val="single" w:sz="4" w:space="0" w:color="66E09F" w:themeColor="accent2"/>
          <w:insideH w:val="nil"/>
        </w:tcBorders>
        <w:shd w:val="clear" w:color="auto" w:fill="66E09F" w:themeFill="accent2"/>
      </w:tcPr>
    </w:tblStylePr>
    <w:tblStylePr w:type="lastRow">
      <w:rPr>
        <w:b/>
        <w:bCs/>
      </w:rPr>
      <w:tblPr/>
      <w:tcPr>
        <w:tcBorders>
          <w:top w:val="double" w:sz="4" w:space="0" w:color="A2ECC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8EB" w:themeFill="accent2" w:themeFillTint="33"/>
      </w:tcPr>
    </w:tblStylePr>
    <w:tblStylePr w:type="band1Horz">
      <w:tblPr/>
      <w:tcPr>
        <w:shd w:val="clear" w:color="auto" w:fill="E0F8EB" w:themeFill="accent2" w:themeFillTint="33"/>
      </w:tcPr>
    </w:tblStylePr>
  </w:style>
  <w:style w:type="table" w:styleId="Lijsttabel4-Accent3">
    <w:name w:val="List Table 4 Accent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6B7DAE" w:themeColor="accent3" w:themeTint="99"/>
        <w:left w:val="single" w:sz="4" w:space="0" w:color="6B7DAE" w:themeColor="accent3" w:themeTint="99"/>
        <w:bottom w:val="single" w:sz="4" w:space="0" w:color="6B7DAE" w:themeColor="accent3" w:themeTint="99"/>
        <w:right w:val="single" w:sz="4" w:space="0" w:color="6B7DAE" w:themeColor="accent3" w:themeTint="99"/>
        <w:insideH w:val="single" w:sz="4" w:space="0" w:color="6B7DA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E3854" w:themeColor="accent3"/>
          <w:left w:val="single" w:sz="4" w:space="0" w:color="2E3854" w:themeColor="accent3"/>
          <w:bottom w:val="single" w:sz="4" w:space="0" w:color="2E3854" w:themeColor="accent3"/>
          <w:right w:val="single" w:sz="4" w:space="0" w:color="2E3854" w:themeColor="accent3"/>
          <w:insideH w:val="nil"/>
        </w:tcBorders>
        <w:shd w:val="clear" w:color="auto" w:fill="2E3854" w:themeFill="accent3"/>
      </w:tcPr>
    </w:tblStylePr>
    <w:tblStylePr w:type="lastRow">
      <w:rPr>
        <w:b/>
        <w:bCs/>
      </w:rPr>
      <w:tblPr/>
      <w:tcPr>
        <w:tcBorders>
          <w:top w:val="double" w:sz="4" w:space="0" w:color="6B7DA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3E4" w:themeFill="accent3" w:themeFillTint="33"/>
      </w:tcPr>
    </w:tblStylePr>
    <w:tblStylePr w:type="band1Horz">
      <w:tblPr/>
      <w:tcPr>
        <w:shd w:val="clear" w:color="auto" w:fill="CDD3E4" w:themeFill="accent3" w:themeFillTint="33"/>
      </w:tcPr>
    </w:tblStylePr>
  </w:style>
  <w:style w:type="table" w:styleId="Lijsttabel4-Accent4">
    <w:name w:val="List Table 4 Accent 4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A2ECC5" w:themeColor="accent4" w:themeTint="99"/>
        <w:left w:val="single" w:sz="4" w:space="0" w:color="A2ECC5" w:themeColor="accent4" w:themeTint="99"/>
        <w:bottom w:val="single" w:sz="4" w:space="0" w:color="A2ECC5" w:themeColor="accent4" w:themeTint="99"/>
        <w:right w:val="single" w:sz="4" w:space="0" w:color="A2ECC5" w:themeColor="accent4" w:themeTint="99"/>
        <w:insideH w:val="single" w:sz="4" w:space="0" w:color="A2ECC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E09F" w:themeColor="accent4"/>
          <w:left w:val="single" w:sz="4" w:space="0" w:color="66E09F" w:themeColor="accent4"/>
          <w:bottom w:val="single" w:sz="4" w:space="0" w:color="66E09F" w:themeColor="accent4"/>
          <w:right w:val="single" w:sz="4" w:space="0" w:color="66E09F" w:themeColor="accent4"/>
          <w:insideH w:val="nil"/>
        </w:tcBorders>
        <w:shd w:val="clear" w:color="auto" w:fill="66E09F" w:themeFill="accent4"/>
      </w:tcPr>
    </w:tblStylePr>
    <w:tblStylePr w:type="lastRow">
      <w:rPr>
        <w:b/>
        <w:bCs/>
      </w:rPr>
      <w:tblPr/>
      <w:tcPr>
        <w:tcBorders>
          <w:top w:val="double" w:sz="4" w:space="0" w:color="A2ECC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8EB" w:themeFill="accent4" w:themeFillTint="33"/>
      </w:tcPr>
    </w:tblStylePr>
    <w:tblStylePr w:type="band1Horz">
      <w:tblPr/>
      <w:tcPr>
        <w:shd w:val="clear" w:color="auto" w:fill="E0F8EB" w:themeFill="accent4" w:themeFillTint="33"/>
      </w:tcPr>
    </w:tblStylePr>
  </w:style>
  <w:style w:type="table" w:styleId="Lijsttabel4-Accent5">
    <w:name w:val="List Table 4 Accent 5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6B7DAE" w:themeColor="accent5" w:themeTint="99"/>
        <w:left w:val="single" w:sz="4" w:space="0" w:color="6B7DAE" w:themeColor="accent5" w:themeTint="99"/>
        <w:bottom w:val="single" w:sz="4" w:space="0" w:color="6B7DAE" w:themeColor="accent5" w:themeTint="99"/>
        <w:right w:val="single" w:sz="4" w:space="0" w:color="6B7DAE" w:themeColor="accent5" w:themeTint="99"/>
        <w:insideH w:val="single" w:sz="4" w:space="0" w:color="6B7DA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E3854" w:themeColor="accent5"/>
          <w:left w:val="single" w:sz="4" w:space="0" w:color="2E3854" w:themeColor="accent5"/>
          <w:bottom w:val="single" w:sz="4" w:space="0" w:color="2E3854" w:themeColor="accent5"/>
          <w:right w:val="single" w:sz="4" w:space="0" w:color="2E3854" w:themeColor="accent5"/>
          <w:insideH w:val="nil"/>
        </w:tcBorders>
        <w:shd w:val="clear" w:color="auto" w:fill="2E3854" w:themeFill="accent5"/>
      </w:tcPr>
    </w:tblStylePr>
    <w:tblStylePr w:type="lastRow">
      <w:rPr>
        <w:b/>
        <w:bCs/>
      </w:rPr>
      <w:tblPr/>
      <w:tcPr>
        <w:tcBorders>
          <w:top w:val="double" w:sz="4" w:space="0" w:color="6B7DA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3E4" w:themeFill="accent5" w:themeFillTint="33"/>
      </w:tcPr>
    </w:tblStylePr>
    <w:tblStylePr w:type="band1Horz">
      <w:tblPr/>
      <w:tcPr>
        <w:shd w:val="clear" w:color="auto" w:fill="CDD3E4" w:themeFill="accent5" w:themeFillTint="33"/>
      </w:tcPr>
    </w:tblStylePr>
  </w:style>
  <w:style w:type="table" w:styleId="Lijsttabel4-Accent6">
    <w:name w:val="List Table 4 Accent 6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A2ECC5" w:themeColor="accent6" w:themeTint="99"/>
        <w:left w:val="single" w:sz="4" w:space="0" w:color="A2ECC5" w:themeColor="accent6" w:themeTint="99"/>
        <w:bottom w:val="single" w:sz="4" w:space="0" w:color="A2ECC5" w:themeColor="accent6" w:themeTint="99"/>
        <w:right w:val="single" w:sz="4" w:space="0" w:color="A2ECC5" w:themeColor="accent6" w:themeTint="99"/>
        <w:insideH w:val="single" w:sz="4" w:space="0" w:color="A2EC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E09F" w:themeColor="accent6"/>
          <w:left w:val="single" w:sz="4" w:space="0" w:color="66E09F" w:themeColor="accent6"/>
          <w:bottom w:val="single" w:sz="4" w:space="0" w:color="66E09F" w:themeColor="accent6"/>
          <w:right w:val="single" w:sz="4" w:space="0" w:color="66E09F" w:themeColor="accent6"/>
          <w:insideH w:val="nil"/>
        </w:tcBorders>
        <w:shd w:val="clear" w:color="auto" w:fill="66E09F" w:themeFill="accent6"/>
      </w:tcPr>
    </w:tblStylePr>
    <w:tblStylePr w:type="lastRow">
      <w:rPr>
        <w:b/>
        <w:bCs/>
      </w:rPr>
      <w:tblPr/>
      <w:tcPr>
        <w:tcBorders>
          <w:top w:val="double" w:sz="4" w:space="0" w:color="A2EC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8EB" w:themeFill="accent6" w:themeFillTint="33"/>
      </w:tcPr>
    </w:tblStylePr>
    <w:tblStylePr w:type="band1Horz">
      <w:tblPr/>
      <w:tcPr>
        <w:shd w:val="clear" w:color="auto" w:fill="E0F8EB" w:themeFill="accent6" w:themeFillTint="33"/>
      </w:tcPr>
    </w:tblStylePr>
  </w:style>
  <w:style w:type="table" w:styleId="Lijsttabel5donker">
    <w:name w:val="List Table 5 Dark"/>
    <w:basedOn w:val="Standaardtabel"/>
    <w:uiPriority w:val="99"/>
    <w:rsid w:val="001D6A1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31F20" w:themeColor="text1"/>
        <w:left w:val="single" w:sz="24" w:space="0" w:color="231F20" w:themeColor="text1"/>
        <w:bottom w:val="single" w:sz="24" w:space="0" w:color="231F20" w:themeColor="text1"/>
        <w:right w:val="single" w:sz="24" w:space="0" w:color="231F20" w:themeColor="text1"/>
      </w:tblBorders>
    </w:tblPr>
    <w:tcPr>
      <w:shd w:val="clear" w:color="auto" w:fill="231F2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1">
    <w:name w:val="List Table 5 Dark Accent 1"/>
    <w:basedOn w:val="Standaardtabel"/>
    <w:uiPriority w:val="99"/>
    <w:rsid w:val="001D6A1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E3854" w:themeColor="accent1"/>
        <w:left w:val="single" w:sz="24" w:space="0" w:color="2E3854" w:themeColor="accent1"/>
        <w:bottom w:val="single" w:sz="24" w:space="0" w:color="2E3854" w:themeColor="accent1"/>
        <w:right w:val="single" w:sz="24" w:space="0" w:color="2E3854" w:themeColor="accent1"/>
      </w:tblBorders>
    </w:tblPr>
    <w:tcPr>
      <w:shd w:val="clear" w:color="auto" w:fill="2E385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2">
    <w:name w:val="List Table 5 Dark Accent 2"/>
    <w:basedOn w:val="Standaardtabel"/>
    <w:uiPriority w:val="99"/>
    <w:rsid w:val="001D6A1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6E09F" w:themeColor="accent2"/>
        <w:left w:val="single" w:sz="24" w:space="0" w:color="66E09F" w:themeColor="accent2"/>
        <w:bottom w:val="single" w:sz="24" w:space="0" w:color="66E09F" w:themeColor="accent2"/>
        <w:right w:val="single" w:sz="24" w:space="0" w:color="66E09F" w:themeColor="accent2"/>
      </w:tblBorders>
    </w:tblPr>
    <w:tcPr>
      <w:shd w:val="clear" w:color="auto" w:fill="66E09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3">
    <w:name w:val="List Table 5 Dark Accent 3"/>
    <w:basedOn w:val="Standaardtabel"/>
    <w:uiPriority w:val="99"/>
    <w:rsid w:val="001D6A1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E3854" w:themeColor="accent3"/>
        <w:left w:val="single" w:sz="24" w:space="0" w:color="2E3854" w:themeColor="accent3"/>
        <w:bottom w:val="single" w:sz="24" w:space="0" w:color="2E3854" w:themeColor="accent3"/>
        <w:right w:val="single" w:sz="24" w:space="0" w:color="2E3854" w:themeColor="accent3"/>
      </w:tblBorders>
    </w:tblPr>
    <w:tcPr>
      <w:shd w:val="clear" w:color="auto" w:fill="2E385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4">
    <w:name w:val="List Table 5 Dark Accent 4"/>
    <w:basedOn w:val="Standaardtabel"/>
    <w:uiPriority w:val="99"/>
    <w:rsid w:val="001D6A1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6E09F" w:themeColor="accent4"/>
        <w:left w:val="single" w:sz="24" w:space="0" w:color="66E09F" w:themeColor="accent4"/>
        <w:bottom w:val="single" w:sz="24" w:space="0" w:color="66E09F" w:themeColor="accent4"/>
        <w:right w:val="single" w:sz="24" w:space="0" w:color="66E09F" w:themeColor="accent4"/>
      </w:tblBorders>
    </w:tblPr>
    <w:tcPr>
      <w:shd w:val="clear" w:color="auto" w:fill="66E09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5">
    <w:name w:val="List Table 5 Dark Accent 5"/>
    <w:basedOn w:val="Standaardtabel"/>
    <w:uiPriority w:val="99"/>
    <w:rsid w:val="001D6A1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E3854" w:themeColor="accent5"/>
        <w:left w:val="single" w:sz="24" w:space="0" w:color="2E3854" w:themeColor="accent5"/>
        <w:bottom w:val="single" w:sz="24" w:space="0" w:color="2E3854" w:themeColor="accent5"/>
        <w:right w:val="single" w:sz="24" w:space="0" w:color="2E3854" w:themeColor="accent5"/>
      </w:tblBorders>
    </w:tblPr>
    <w:tcPr>
      <w:shd w:val="clear" w:color="auto" w:fill="2E385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6">
    <w:name w:val="List Table 5 Dark Accent 6"/>
    <w:basedOn w:val="Standaardtabel"/>
    <w:uiPriority w:val="99"/>
    <w:rsid w:val="001D6A1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6E09F" w:themeColor="accent6"/>
        <w:left w:val="single" w:sz="24" w:space="0" w:color="66E09F" w:themeColor="accent6"/>
        <w:bottom w:val="single" w:sz="24" w:space="0" w:color="66E09F" w:themeColor="accent6"/>
        <w:right w:val="single" w:sz="24" w:space="0" w:color="66E09F" w:themeColor="accent6"/>
      </w:tblBorders>
    </w:tblPr>
    <w:tcPr>
      <w:shd w:val="clear" w:color="auto" w:fill="66E09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6kleurrijk">
    <w:name w:val="List Table 6 Colorful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231F20" w:themeColor="text1"/>
        <w:bottom w:val="single" w:sz="4" w:space="0" w:color="231F2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231F2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231F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Lijsttabel6kleurrijk-Accent1">
    <w:name w:val="List Table 6 Colorful Accent 1"/>
    <w:basedOn w:val="Standaardtabel"/>
    <w:uiPriority w:val="99"/>
    <w:rsid w:val="001D6A1E"/>
    <w:pPr>
      <w:spacing w:line="240" w:lineRule="auto"/>
    </w:pPr>
    <w:rPr>
      <w:color w:val="22293E" w:themeColor="accent1" w:themeShade="BF"/>
    </w:rPr>
    <w:tblPr>
      <w:tblStyleRowBandSize w:val="1"/>
      <w:tblStyleColBandSize w:val="1"/>
      <w:tblBorders>
        <w:top w:val="single" w:sz="4" w:space="0" w:color="2E3854" w:themeColor="accent1"/>
        <w:bottom w:val="single" w:sz="4" w:space="0" w:color="2E385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E385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E385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3E4" w:themeFill="accent1" w:themeFillTint="33"/>
      </w:tcPr>
    </w:tblStylePr>
    <w:tblStylePr w:type="band1Horz">
      <w:tblPr/>
      <w:tcPr>
        <w:shd w:val="clear" w:color="auto" w:fill="CDD3E4" w:themeFill="accent1" w:themeFillTint="33"/>
      </w:tcPr>
    </w:tblStylePr>
  </w:style>
  <w:style w:type="table" w:styleId="Lijsttabel6kleurrijk-Accent2">
    <w:name w:val="List Table 6 Colorful Accent 2"/>
    <w:basedOn w:val="Standaardtabel"/>
    <w:uiPriority w:val="99"/>
    <w:rsid w:val="001D6A1E"/>
    <w:pPr>
      <w:spacing w:line="240" w:lineRule="auto"/>
    </w:pPr>
    <w:rPr>
      <w:color w:val="29CA74" w:themeColor="accent2" w:themeShade="BF"/>
    </w:rPr>
    <w:tblPr>
      <w:tblStyleRowBandSize w:val="1"/>
      <w:tblStyleColBandSize w:val="1"/>
      <w:tblBorders>
        <w:top w:val="single" w:sz="4" w:space="0" w:color="66E09F" w:themeColor="accent2"/>
        <w:bottom w:val="single" w:sz="4" w:space="0" w:color="66E09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66E09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66E09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8EB" w:themeFill="accent2" w:themeFillTint="33"/>
      </w:tcPr>
    </w:tblStylePr>
    <w:tblStylePr w:type="band1Horz">
      <w:tblPr/>
      <w:tcPr>
        <w:shd w:val="clear" w:color="auto" w:fill="E0F8EB" w:themeFill="accent2" w:themeFillTint="33"/>
      </w:tcPr>
    </w:tblStylePr>
  </w:style>
  <w:style w:type="table" w:styleId="Lijsttabel6kleurrijk-Accent3">
    <w:name w:val="List Table 6 Colorful Accent 3"/>
    <w:basedOn w:val="Standaardtabel"/>
    <w:uiPriority w:val="99"/>
    <w:rsid w:val="001D6A1E"/>
    <w:pPr>
      <w:spacing w:line="240" w:lineRule="auto"/>
    </w:pPr>
    <w:rPr>
      <w:color w:val="22293E" w:themeColor="accent3" w:themeShade="BF"/>
    </w:rPr>
    <w:tblPr>
      <w:tblStyleRowBandSize w:val="1"/>
      <w:tblStyleColBandSize w:val="1"/>
      <w:tblBorders>
        <w:top w:val="single" w:sz="4" w:space="0" w:color="2E3854" w:themeColor="accent3"/>
        <w:bottom w:val="single" w:sz="4" w:space="0" w:color="2E385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2E385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2E385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3E4" w:themeFill="accent3" w:themeFillTint="33"/>
      </w:tcPr>
    </w:tblStylePr>
    <w:tblStylePr w:type="band1Horz">
      <w:tblPr/>
      <w:tcPr>
        <w:shd w:val="clear" w:color="auto" w:fill="CDD3E4" w:themeFill="accent3" w:themeFillTint="33"/>
      </w:tcPr>
    </w:tblStylePr>
  </w:style>
  <w:style w:type="table" w:styleId="Lijsttabel6kleurrijk-Accent4">
    <w:name w:val="List Table 6 Colorful Accent 4"/>
    <w:basedOn w:val="Standaardtabel"/>
    <w:uiPriority w:val="99"/>
    <w:rsid w:val="001D6A1E"/>
    <w:pPr>
      <w:spacing w:line="240" w:lineRule="auto"/>
    </w:pPr>
    <w:rPr>
      <w:color w:val="29CA74" w:themeColor="accent4" w:themeShade="BF"/>
    </w:rPr>
    <w:tblPr>
      <w:tblStyleRowBandSize w:val="1"/>
      <w:tblStyleColBandSize w:val="1"/>
      <w:tblBorders>
        <w:top w:val="single" w:sz="4" w:space="0" w:color="66E09F" w:themeColor="accent4"/>
        <w:bottom w:val="single" w:sz="4" w:space="0" w:color="66E09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6E09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6E09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8EB" w:themeFill="accent4" w:themeFillTint="33"/>
      </w:tcPr>
    </w:tblStylePr>
    <w:tblStylePr w:type="band1Horz">
      <w:tblPr/>
      <w:tcPr>
        <w:shd w:val="clear" w:color="auto" w:fill="E0F8EB" w:themeFill="accent4" w:themeFillTint="33"/>
      </w:tcPr>
    </w:tblStylePr>
  </w:style>
  <w:style w:type="table" w:styleId="Lijsttabel6kleurrijk-Accent5">
    <w:name w:val="List Table 6 Colorful Accent 5"/>
    <w:basedOn w:val="Standaardtabel"/>
    <w:uiPriority w:val="99"/>
    <w:rsid w:val="001D6A1E"/>
    <w:pPr>
      <w:spacing w:line="240" w:lineRule="auto"/>
    </w:pPr>
    <w:rPr>
      <w:color w:val="22293E" w:themeColor="accent5" w:themeShade="BF"/>
    </w:rPr>
    <w:tblPr>
      <w:tblStyleRowBandSize w:val="1"/>
      <w:tblStyleColBandSize w:val="1"/>
      <w:tblBorders>
        <w:top w:val="single" w:sz="4" w:space="0" w:color="2E3854" w:themeColor="accent5"/>
        <w:bottom w:val="single" w:sz="4" w:space="0" w:color="2E385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E385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E385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3E4" w:themeFill="accent5" w:themeFillTint="33"/>
      </w:tcPr>
    </w:tblStylePr>
    <w:tblStylePr w:type="band1Horz">
      <w:tblPr/>
      <w:tcPr>
        <w:shd w:val="clear" w:color="auto" w:fill="CDD3E4" w:themeFill="accent5" w:themeFillTint="33"/>
      </w:tcPr>
    </w:tblStylePr>
  </w:style>
  <w:style w:type="table" w:styleId="Lijsttabel6kleurrijk-Accent6">
    <w:name w:val="List Table 6 Colorful Accent 6"/>
    <w:basedOn w:val="Standaardtabel"/>
    <w:uiPriority w:val="99"/>
    <w:rsid w:val="001D6A1E"/>
    <w:pPr>
      <w:spacing w:line="240" w:lineRule="auto"/>
    </w:pPr>
    <w:rPr>
      <w:color w:val="29CA74" w:themeColor="accent6" w:themeShade="BF"/>
    </w:rPr>
    <w:tblPr>
      <w:tblStyleRowBandSize w:val="1"/>
      <w:tblStyleColBandSize w:val="1"/>
      <w:tblBorders>
        <w:top w:val="single" w:sz="4" w:space="0" w:color="66E09F" w:themeColor="accent6"/>
        <w:bottom w:val="single" w:sz="4" w:space="0" w:color="66E09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66E09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66E0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8EB" w:themeFill="accent6" w:themeFillTint="33"/>
      </w:tcPr>
    </w:tblStylePr>
    <w:tblStylePr w:type="band1Horz">
      <w:tblPr/>
      <w:tcPr>
        <w:shd w:val="clear" w:color="auto" w:fill="E0F8EB" w:themeFill="accent6" w:themeFillTint="33"/>
      </w:tcPr>
    </w:tblStylePr>
  </w:style>
  <w:style w:type="table" w:styleId="Lijsttabel7kleurrijk">
    <w:name w:val="List Table 7 Colorful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31F2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31F2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31F2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31F2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1">
    <w:name w:val="List Table 7 Colorful Accent 1"/>
    <w:basedOn w:val="Standaardtabel"/>
    <w:uiPriority w:val="99"/>
    <w:rsid w:val="001D6A1E"/>
    <w:pPr>
      <w:spacing w:line="240" w:lineRule="auto"/>
    </w:pPr>
    <w:rPr>
      <w:color w:val="22293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E385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E385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E385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E385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DD3E4" w:themeFill="accent1" w:themeFillTint="33"/>
      </w:tcPr>
    </w:tblStylePr>
    <w:tblStylePr w:type="band1Horz">
      <w:tblPr/>
      <w:tcPr>
        <w:shd w:val="clear" w:color="auto" w:fill="CDD3E4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2">
    <w:name w:val="List Table 7 Colorful Accent 2"/>
    <w:basedOn w:val="Standaardtabel"/>
    <w:uiPriority w:val="99"/>
    <w:rsid w:val="001D6A1E"/>
    <w:pPr>
      <w:spacing w:line="240" w:lineRule="auto"/>
    </w:pPr>
    <w:rPr>
      <w:color w:val="29CA7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E09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E09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E09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E09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0F8EB" w:themeFill="accent2" w:themeFillTint="33"/>
      </w:tcPr>
    </w:tblStylePr>
    <w:tblStylePr w:type="band1Horz">
      <w:tblPr/>
      <w:tcPr>
        <w:shd w:val="clear" w:color="auto" w:fill="E0F8E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3">
    <w:name w:val="List Table 7 Colorful Accent 3"/>
    <w:basedOn w:val="Standaardtabel"/>
    <w:uiPriority w:val="99"/>
    <w:rsid w:val="001D6A1E"/>
    <w:pPr>
      <w:spacing w:line="240" w:lineRule="auto"/>
    </w:pPr>
    <w:rPr>
      <w:color w:val="22293E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E385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E385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E385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E385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DD3E4" w:themeFill="accent3" w:themeFillTint="33"/>
      </w:tcPr>
    </w:tblStylePr>
    <w:tblStylePr w:type="band1Horz">
      <w:tblPr/>
      <w:tcPr>
        <w:shd w:val="clear" w:color="auto" w:fill="CDD3E4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4">
    <w:name w:val="List Table 7 Colorful Accent 4"/>
    <w:basedOn w:val="Standaardtabel"/>
    <w:uiPriority w:val="99"/>
    <w:rsid w:val="001D6A1E"/>
    <w:pPr>
      <w:spacing w:line="240" w:lineRule="auto"/>
    </w:pPr>
    <w:rPr>
      <w:color w:val="29CA74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E09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E09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E09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E09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F8EB" w:themeFill="accent4" w:themeFillTint="33"/>
      </w:tcPr>
    </w:tblStylePr>
    <w:tblStylePr w:type="band1Horz">
      <w:tblPr/>
      <w:tcPr>
        <w:shd w:val="clear" w:color="auto" w:fill="E0F8E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5">
    <w:name w:val="List Table 7 Colorful Accent 5"/>
    <w:basedOn w:val="Standaardtabel"/>
    <w:uiPriority w:val="99"/>
    <w:rsid w:val="001D6A1E"/>
    <w:pPr>
      <w:spacing w:line="240" w:lineRule="auto"/>
    </w:pPr>
    <w:rPr>
      <w:color w:val="22293E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E385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E385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E385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E385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DD3E4" w:themeFill="accent5" w:themeFillTint="33"/>
      </w:tcPr>
    </w:tblStylePr>
    <w:tblStylePr w:type="band1Horz">
      <w:tblPr/>
      <w:tcPr>
        <w:shd w:val="clear" w:color="auto" w:fill="CDD3E4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6">
    <w:name w:val="List Table 7 Colorful Accent 6"/>
    <w:basedOn w:val="Standaardtabel"/>
    <w:uiPriority w:val="99"/>
    <w:rsid w:val="001D6A1E"/>
    <w:pPr>
      <w:spacing w:line="240" w:lineRule="auto"/>
    </w:pPr>
    <w:rPr>
      <w:color w:val="29CA74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E09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E09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E09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E09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0F8EB" w:themeFill="accent6" w:themeFillTint="33"/>
      </w:tcPr>
    </w:tblStylePr>
    <w:tblStylePr w:type="band1Horz">
      <w:tblPr/>
      <w:tcPr>
        <w:shd w:val="clear" w:color="auto" w:fill="E0F8E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Onopgemaaktetabel1">
    <w:name w:val="Plain Table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2">
    <w:name w:val="Plain Table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96888C" w:themeColor="text1" w:themeTint="80"/>
        <w:bottom w:val="single" w:sz="4" w:space="0" w:color="96888C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96888C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6888C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6888C" w:themeColor="text1" w:themeTint="80"/>
          <w:right w:val="single" w:sz="4" w:space="0" w:color="96888C" w:themeColor="text1" w:themeTint="80"/>
        </w:tcBorders>
      </w:tcPr>
    </w:tblStylePr>
    <w:tblStylePr w:type="band2Vert">
      <w:tblPr/>
      <w:tcPr>
        <w:tcBorders>
          <w:left w:val="single" w:sz="4" w:space="0" w:color="96888C" w:themeColor="text1" w:themeTint="80"/>
          <w:right w:val="single" w:sz="4" w:space="0" w:color="96888C" w:themeColor="text1" w:themeTint="80"/>
        </w:tcBorders>
      </w:tcPr>
    </w:tblStylePr>
    <w:tblStylePr w:type="band1Horz">
      <w:tblPr/>
      <w:tcPr>
        <w:tcBorders>
          <w:top w:val="single" w:sz="4" w:space="0" w:color="96888C" w:themeColor="text1" w:themeTint="80"/>
          <w:bottom w:val="single" w:sz="4" w:space="0" w:color="96888C" w:themeColor="text1" w:themeTint="80"/>
        </w:tcBorders>
      </w:tcPr>
    </w:tblStylePr>
  </w:style>
  <w:style w:type="table" w:styleId="Onopgemaaktetabel3">
    <w:name w:val="Plain Table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96888C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96888C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5">
    <w:name w:val="Plain Table 5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88C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88C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88C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88C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Rastertabel1licht">
    <w:name w:val="Grid Table 1 Light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ABA0A3" w:themeColor="text1" w:themeTint="66"/>
        <w:left w:val="single" w:sz="4" w:space="0" w:color="ABA0A3" w:themeColor="text1" w:themeTint="66"/>
        <w:bottom w:val="single" w:sz="4" w:space="0" w:color="ABA0A3" w:themeColor="text1" w:themeTint="66"/>
        <w:right w:val="single" w:sz="4" w:space="0" w:color="ABA0A3" w:themeColor="text1" w:themeTint="66"/>
        <w:insideH w:val="single" w:sz="4" w:space="0" w:color="ABA0A3" w:themeColor="text1" w:themeTint="66"/>
        <w:insideV w:val="single" w:sz="4" w:space="0" w:color="ABA0A3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80727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0727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1">
    <w:name w:val="Grid Table 1 Light Accent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9CA8C9" w:themeColor="accent1" w:themeTint="66"/>
        <w:left w:val="single" w:sz="4" w:space="0" w:color="9CA8C9" w:themeColor="accent1" w:themeTint="66"/>
        <w:bottom w:val="single" w:sz="4" w:space="0" w:color="9CA8C9" w:themeColor="accent1" w:themeTint="66"/>
        <w:right w:val="single" w:sz="4" w:space="0" w:color="9CA8C9" w:themeColor="accent1" w:themeTint="66"/>
        <w:insideH w:val="single" w:sz="4" w:space="0" w:color="9CA8C9" w:themeColor="accent1" w:themeTint="66"/>
        <w:insideV w:val="single" w:sz="4" w:space="0" w:color="9CA8C9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6B7DA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B7DA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2">
    <w:name w:val="Grid Table 1 Light Accent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C1F2D8" w:themeColor="accent2" w:themeTint="66"/>
        <w:left w:val="single" w:sz="4" w:space="0" w:color="C1F2D8" w:themeColor="accent2" w:themeTint="66"/>
        <w:bottom w:val="single" w:sz="4" w:space="0" w:color="C1F2D8" w:themeColor="accent2" w:themeTint="66"/>
        <w:right w:val="single" w:sz="4" w:space="0" w:color="C1F2D8" w:themeColor="accent2" w:themeTint="66"/>
        <w:insideH w:val="single" w:sz="4" w:space="0" w:color="C1F2D8" w:themeColor="accent2" w:themeTint="66"/>
        <w:insideV w:val="single" w:sz="4" w:space="0" w:color="C1F2D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A2ECC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2ECC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3">
    <w:name w:val="Grid Table 1 Light Accent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9CA8C9" w:themeColor="accent3" w:themeTint="66"/>
        <w:left w:val="single" w:sz="4" w:space="0" w:color="9CA8C9" w:themeColor="accent3" w:themeTint="66"/>
        <w:bottom w:val="single" w:sz="4" w:space="0" w:color="9CA8C9" w:themeColor="accent3" w:themeTint="66"/>
        <w:right w:val="single" w:sz="4" w:space="0" w:color="9CA8C9" w:themeColor="accent3" w:themeTint="66"/>
        <w:insideH w:val="single" w:sz="4" w:space="0" w:color="9CA8C9" w:themeColor="accent3" w:themeTint="66"/>
        <w:insideV w:val="single" w:sz="4" w:space="0" w:color="9CA8C9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6B7DA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B7DA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4">
    <w:name w:val="Grid Table 1 Light Accent 4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C1F2D8" w:themeColor="accent4" w:themeTint="66"/>
        <w:left w:val="single" w:sz="4" w:space="0" w:color="C1F2D8" w:themeColor="accent4" w:themeTint="66"/>
        <w:bottom w:val="single" w:sz="4" w:space="0" w:color="C1F2D8" w:themeColor="accent4" w:themeTint="66"/>
        <w:right w:val="single" w:sz="4" w:space="0" w:color="C1F2D8" w:themeColor="accent4" w:themeTint="66"/>
        <w:insideH w:val="single" w:sz="4" w:space="0" w:color="C1F2D8" w:themeColor="accent4" w:themeTint="66"/>
        <w:insideV w:val="single" w:sz="4" w:space="0" w:color="C1F2D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2ECC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2ECC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5">
    <w:name w:val="Grid Table 1 Light Accent 5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9CA8C9" w:themeColor="accent5" w:themeTint="66"/>
        <w:left w:val="single" w:sz="4" w:space="0" w:color="9CA8C9" w:themeColor="accent5" w:themeTint="66"/>
        <w:bottom w:val="single" w:sz="4" w:space="0" w:color="9CA8C9" w:themeColor="accent5" w:themeTint="66"/>
        <w:right w:val="single" w:sz="4" w:space="0" w:color="9CA8C9" w:themeColor="accent5" w:themeTint="66"/>
        <w:insideH w:val="single" w:sz="4" w:space="0" w:color="9CA8C9" w:themeColor="accent5" w:themeTint="66"/>
        <w:insideV w:val="single" w:sz="4" w:space="0" w:color="9CA8C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B7DA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B7DA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6">
    <w:name w:val="Grid Table 1 Light Accent 6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C1F2D8" w:themeColor="accent6" w:themeTint="66"/>
        <w:left w:val="single" w:sz="4" w:space="0" w:color="C1F2D8" w:themeColor="accent6" w:themeTint="66"/>
        <w:bottom w:val="single" w:sz="4" w:space="0" w:color="C1F2D8" w:themeColor="accent6" w:themeTint="66"/>
        <w:right w:val="single" w:sz="4" w:space="0" w:color="C1F2D8" w:themeColor="accent6" w:themeTint="66"/>
        <w:insideH w:val="single" w:sz="4" w:space="0" w:color="C1F2D8" w:themeColor="accent6" w:themeTint="66"/>
        <w:insideV w:val="single" w:sz="4" w:space="0" w:color="C1F2D8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2EC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2EC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2">
    <w:name w:val="Grid Table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2" w:space="0" w:color="807276" w:themeColor="text1" w:themeTint="99"/>
        <w:bottom w:val="single" w:sz="2" w:space="0" w:color="807276" w:themeColor="text1" w:themeTint="99"/>
        <w:insideH w:val="single" w:sz="2" w:space="0" w:color="807276" w:themeColor="text1" w:themeTint="99"/>
        <w:insideV w:val="single" w:sz="2" w:space="0" w:color="80727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0727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0727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Rastertabel2-Accent1">
    <w:name w:val="Grid Table 2 Accent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2" w:space="0" w:color="6B7DAE" w:themeColor="accent1" w:themeTint="99"/>
        <w:bottom w:val="single" w:sz="2" w:space="0" w:color="6B7DAE" w:themeColor="accent1" w:themeTint="99"/>
        <w:insideH w:val="single" w:sz="2" w:space="0" w:color="6B7DAE" w:themeColor="accent1" w:themeTint="99"/>
        <w:insideV w:val="single" w:sz="2" w:space="0" w:color="6B7DAE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B7DAE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B7DAE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3E4" w:themeFill="accent1" w:themeFillTint="33"/>
      </w:tcPr>
    </w:tblStylePr>
    <w:tblStylePr w:type="band1Horz">
      <w:tblPr/>
      <w:tcPr>
        <w:shd w:val="clear" w:color="auto" w:fill="CDD3E4" w:themeFill="accent1" w:themeFillTint="33"/>
      </w:tcPr>
    </w:tblStylePr>
  </w:style>
  <w:style w:type="table" w:styleId="Rastertabel2-Accent2">
    <w:name w:val="Grid Table 2 Accent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2" w:space="0" w:color="A2ECC5" w:themeColor="accent2" w:themeTint="99"/>
        <w:bottom w:val="single" w:sz="2" w:space="0" w:color="A2ECC5" w:themeColor="accent2" w:themeTint="99"/>
        <w:insideH w:val="single" w:sz="2" w:space="0" w:color="A2ECC5" w:themeColor="accent2" w:themeTint="99"/>
        <w:insideV w:val="single" w:sz="2" w:space="0" w:color="A2ECC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2ECC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2ECC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8EB" w:themeFill="accent2" w:themeFillTint="33"/>
      </w:tcPr>
    </w:tblStylePr>
    <w:tblStylePr w:type="band1Horz">
      <w:tblPr/>
      <w:tcPr>
        <w:shd w:val="clear" w:color="auto" w:fill="E0F8EB" w:themeFill="accent2" w:themeFillTint="33"/>
      </w:tcPr>
    </w:tblStylePr>
  </w:style>
  <w:style w:type="table" w:styleId="Rastertabel2-Accent3">
    <w:name w:val="Grid Table 2 Accent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2" w:space="0" w:color="6B7DAE" w:themeColor="accent3" w:themeTint="99"/>
        <w:bottom w:val="single" w:sz="2" w:space="0" w:color="6B7DAE" w:themeColor="accent3" w:themeTint="99"/>
        <w:insideH w:val="single" w:sz="2" w:space="0" w:color="6B7DAE" w:themeColor="accent3" w:themeTint="99"/>
        <w:insideV w:val="single" w:sz="2" w:space="0" w:color="6B7DAE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B7DAE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B7DAE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3E4" w:themeFill="accent3" w:themeFillTint="33"/>
      </w:tcPr>
    </w:tblStylePr>
    <w:tblStylePr w:type="band1Horz">
      <w:tblPr/>
      <w:tcPr>
        <w:shd w:val="clear" w:color="auto" w:fill="CDD3E4" w:themeFill="accent3" w:themeFillTint="33"/>
      </w:tcPr>
    </w:tblStylePr>
  </w:style>
  <w:style w:type="table" w:styleId="Rastertabel2-Accent4">
    <w:name w:val="Grid Table 2 Accent 4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2" w:space="0" w:color="A2ECC5" w:themeColor="accent4" w:themeTint="99"/>
        <w:bottom w:val="single" w:sz="2" w:space="0" w:color="A2ECC5" w:themeColor="accent4" w:themeTint="99"/>
        <w:insideH w:val="single" w:sz="2" w:space="0" w:color="A2ECC5" w:themeColor="accent4" w:themeTint="99"/>
        <w:insideV w:val="single" w:sz="2" w:space="0" w:color="A2ECC5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2ECC5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2ECC5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8EB" w:themeFill="accent4" w:themeFillTint="33"/>
      </w:tcPr>
    </w:tblStylePr>
    <w:tblStylePr w:type="band1Horz">
      <w:tblPr/>
      <w:tcPr>
        <w:shd w:val="clear" w:color="auto" w:fill="E0F8EB" w:themeFill="accent4" w:themeFillTint="33"/>
      </w:tcPr>
    </w:tblStylePr>
  </w:style>
  <w:style w:type="table" w:styleId="Rastertabel2-Accent5">
    <w:name w:val="Grid Table 2 Accent 5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2" w:space="0" w:color="6B7DAE" w:themeColor="accent5" w:themeTint="99"/>
        <w:bottom w:val="single" w:sz="2" w:space="0" w:color="6B7DAE" w:themeColor="accent5" w:themeTint="99"/>
        <w:insideH w:val="single" w:sz="2" w:space="0" w:color="6B7DAE" w:themeColor="accent5" w:themeTint="99"/>
        <w:insideV w:val="single" w:sz="2" w:space="0" w:color="6B7DAE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B7DAE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B7DAE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3E4" w:themeFill="accent5" w:themeFillTint="33"/>
      </w:tcPr>
    </w:tblStylePr>
    <w:tblStylePr w:type="band1Horz">
      <w:tblPr/>
      <w:tcPr>
        <w:shd w:val="clear" w:color="auto" w:fill="CDD3E4" w:themeFill="accent5" w:themeFillTint="33"/>
      </w:tcPr>
    </w:tblStylePr>
  </w:style>
  <w:style w:type="table" w:styleId="Rastertabel2-Accent6">
    <w:name w:val="Grid Table 2 Accent 6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2" w:space="0" w:color="A2ECC5" w:themeColor="accent6" w:themeTint="99"/>
        <w:bottom w:val="single" w:sz="2" w:space="0" w:color="A2ECC5" w:themeColor="accent6" w:themeTint="99"/>
        <w:insideH w:val="single" w:sz="2" w:space="0" w:color="A2ECC5" w:themeColor="accent6" w:themeTint="99"/>
        <w:insideV w:val="single" w:sz="2" w:space="0" w:color="A2ECC5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2ECC5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2ECC5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8EB" w:themeFill="accent6" w:themeFillTint="33"/>
      </w:tcPr>
    </w:tblStylePr>
    <w:tblStylePr w:type="band1Horz">
      <w:tblPr/>
      <w:tcPr>
        <w:shd w:val="clear" w:color="auto" w:fill="E0F8EB" w:themeFill="accent6" w:themeFillTint="33"/>
      </w:tcPr>
    </w:tblStylePr>
  </w:style>
  <w:style w:type="table" w:styleId="Rastertabel3">
    <w:name w:val="Grid Table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807276" w:themeColor="text1" w:themeTint="99"/>
        <w:left w:val="single" w:sz="4" w:space="0" w:color="807276" w:themeColor="text1" w:themeTint="99"/>
        <w:bottom w:val="single" w:sz="4" w:space="0" w:color="807276" w:themeColor="text1" w:themeTint="99"/>
        <w:right w:val="single" w:sz="4" w:space="0" w:color="807276" w:themeColor="text1" w:themeTint="99"/>
        <w:insideH w:val="single" w:sz="4" w:space="0" w:color="807276" w:themeColor="text1" w:themeTint="99"/>
        <w:insideV w:val="single" w:sz="4" w:space="0" w:color="80727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  <w:tblStylePr w:type="neCell">
      <w:tblPr/>
      <w:tcPr>
        <w:tcBorders>
          <w:bottom w:val="single" w:sz="4" w:space="0" w:color="807276" w:themeColor="text1" w:themeTint="99"/>
        </w:tcBorders>
      </w:tcPr>
    </w:tblStylePr>
    <w:tblStylePr w:type="nwCell">
      <w:tblPr/>
      <w:tcPr>
        <w:tcBorders>
          <w:bottom w:val="single" w:sz="4" w:space="0" w:color="807276" w:themeColor="text1" w:themeTint="99"/>
        </w:tcBorders>
      </w:tcPr>
    </w:tblStylePr>
    <w:tblStylePr w:type="seCell">
      <w:tblPr/>
      <w:tcPr>
        <w:tcBorders>
          <w:top w:val="single" w:sz="4" w:space="0" w:color="807276" w:themeColor="text1" w:themeTint="99"/>
        </w:tcBorders>
      </w:tcPr>
    </w:tblStylePr>
    <w:tblStylePr w:type="swCell">
      <w:tblPr/>
      <w:tcPr>
        <w:tcBorders>
          <w:top w:val="single" w:sz="4" w:space="0" w:color="807276" w:themeColor="text1" w:themeTint="99"/>
        </w:tcBorders>
      </w:tcPr>
    </w:tblStylePr>
  </w:style>
  <w:style w:type="table" w:styleId="Rastertabel3-Accent1">
    <w:name w:val="Grid Table 3 Accent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6B7DAE" w:themeColor="accent1" w:themeTint="99"/>
        <w:left w:val="single" w:sz="4" w:space="0" w:color="6B7DAE" w:themeColor="accent1" w:themeTint="99"/>
        <w:bottom w:val="single" w:sz="4" w:space="0" w:color="6B7DAE" w:themeColor="accent1" w:themeTint="99"/>
        <w:right w:val="single" w:sz="4" w:space="0" w:color="6B7DAE" w:themeColor="accent1" w:themeTint="99"/>
        <w:insideH w:val="single" w:sz="4" w:space="0" w:color="6B7DAE" w:themeColor="accent1" w:themeTint="99"/>
        <w:insideV w:val="single" w:sz="4" w:space="0" w:color="6B7DA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3E4" w:themeFill="accent1" w:themeFillTint="33"/>
      </w:tcPr>
    </w:tblStylePr>
    <w:tblStylePr w:type="band1Horz">
      <w:tblPr/>
      <w:tcPr>
        <w:shd w:val="clear" w:color="auto" w:fill="CDD3E4" w:themeFill="accent1" w:themeFillTint="33"/>
      </w:tcPr>
    </w:tblStylePr>
    <w:tblStylePr w:type="neCell">
      <w:tblPr/>
      <w:tcPr>
        <w:tcBorders>
          <w:bottom w:val="single" w:sz="4" w:space="0" w:color="6B7DAE" w:themeColor="accent1" w:themeTint="99"/>
        </w:tcBorders>
      </w:tcPr>
    </w:tblStylePr>
    <w:tblStylePr w:type="nwCell">
      <w:tblPr/>
      <w:tcPr>
        <w:tcBorders>
          <w:bottom w:val="single" w:sz="4" w:space="0" w:color="6B7DAE" w:themeColor="accent1" w:themeTint="99"/>
        </w:tcBorders>
      </w:tcPr>
    </w:tblStylePr>
    <w:tblStylePr w:type="seCell">
      <w:tblPr/>
      <w:tcPr>
        <w:tcBorders>
          <w:top w:val="single" w:sz="4" w:space="0" w:color="6B7DAE" w:themeColor="accent1" w:themeTint="99"/>
        </w:tcBorders>
      </w:tcPr>
    </w:tblStylePr>
    <w:tblStylePr w:type="swCell">
      <w:tblPr/>
      <w:tcPr>
        <w:tcBorders>
          <w:top w:val="single" w:sz="4" w:space="0" w:color="6B7DAE" w:themeColor="accent1" w:themeTint="99"/>
        </w:tcBorders>
      </w:tcPr>
    </w:tblStylePr>
  </w:style>
  <w:style w:type="table" w:styleId="Rastertabel3-Accent2">
    <w:name w:val="Grid Table 3 Accent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A2ECC5" w:themeColor="accent2" w:themeTint="99"/>
        <w:left w:val="single" w:sz="4" w:space="0" w:color="A2ECC5" w:themeColor="accent2" w:themeTint="99"/>
        <w:bottom w:val="single" w:sz="4" w:space="0" w:color="A2ECC5" w:themeColor="accent2" w:themeTint="99"/>
        <w:right w:val="single" w:sz="4" w:space="0" w:color="A2ECC5" w:themeColor="accent2" w:themeTint="99"/>
        <w:insideH w:val="single" w:sz="4" w:space="0" w:color="A2ECC5" w:themeColor="accent2" w:themeTint="99"/>
        <w:insideV w:val="single" w:sz="4" w:space="0" w:color="A2ECC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F8EB" w:themeFill="accent2" w:themeFillTint="33"/>
      </w:tcPr>
    </w:tblStylePr>
    <w:tblStylePr w:type="band1Horz">
      <w:tblPr/>
      <w:tcPr>
        <w:shd w:val="clear" w:color="auto" w:fill="E0F8EB" w:themeFill="accent2" w:themeFillTint="33"/>
      </w:tcPr>
    </w:tblStylePr>
    <w:tblStylePr w:type="neCell">
      <w:tblPr/>
      <w:tcPr>
        <w:tcBorders>
          <w:bottom w:val="single" w:sz="4" w:space="0" w:color="A2ECC5" w:themeColor="accent2" w:themeTint="99"/>
        </w:tcBorders>
      </w:tcPr>
    </w:tblStylePr>
    <w:tblStylePr w:type="nwCell">
      <w:tblPr/>
      <w:tcPr>
        <w:tcBorders>
          <w:bottom w:val="single" w:sz="4" w:space="0" w:color="A2ECC5" w:themeColor="accent2" w:themeTint="99"/>
        </w:tcBorders>
      </w:tcPr>
    </w:tblStylePr>
    <w:tblStylePr w:type="seCell">
      <w:tblPr/>
      <w:tcPr>
        <w:tcBorders>
          <w:top w:val="single" w:sz="4" w:space="0" w:color="A2ECC5" w:themeColor="accent2" w:themeTint="99"/>
        </w:tcBorders>
      </w:tcPr>
    </w:tblStylePr>
    <w:tblStylePr w:type="swCell">
      <w:tblPr/>
      <w:tcPr>
        <w:tcBorders>
          <w:top w:val="single" w:sz="4" w:space="0" w:color="A2ECC5" w:themeColor="accent2" w:themeTint="99"/>
        </w:tcBorders>
      </w:tcPr>
    </w:tblStylePr>
  </w:style>
  <w:style w:type="table" w:styleId="Rastertabel3-Accent3">
    <w:name w:val="Grid Table 3 Accent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6B7DAE" w:themeColor="accent3" w:themeTint="99"/>
        <w:left w:val="single" w:sz="4" w:space="0" w:color="6B7DAE" w:themeColor="accent3" w:themeTint="99"/>
        <w:bottom w:val="single" w:sz="4" w:space="0" w:color="6B7DAE" w:themeColor="accent3" w:themeTint="99"/>
        <w:right w:val="single" w:sz="4" w:space="0" w:color="6B7DAE" w:themeColor="accent3" w:themeTint="99"/>
        <w:insideH w:val="single" w:sz="4" w:space="0" w:color="6B7DAE" w:themeColor="accent3" w:themeTint="99"/>
        <w:insideV w:val="single" w:sz="4" w:space="0" w:color="6B7DA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3E4" w:themeFill="accent3" w:themeFillTint="33"/>
      </w:tcPr>
    </w:tblStylePr>
    <w:tblStylePr w:type="band1Horz">
      <w:tblPr/>
      <w:tcPr>
        <w:shd w:val="clear" w:color="auto" w:fill="CDD3E4" w:themeFill="accent3" w:themeFillTint="33"/>
      </w:tcPr>
    </w:tblStylePr>
    <w:tblStylePr w:type="neCell">
      <w:tblPr/>
      <w:tcPr>
        <w:tcBorders>
          <w:bottom w:val="single" w:sz="4" w:space="0" w:color="6B7DAE" w:themeColor="accent3" w:themeTint="99"/>
        </w:tcBorders>
      </w:tcPr>
    </w:tblStylePr>
    <w:tblStylePr w:type="nwCell">
      <w:tblPr/>
      <w:tcPr>
        <w:tcBorders>
          <w:bottom w:val="single" w:sz="4" w:space="0" w:color="6B7DAE" w:themeColor="accent3" w:themeTint="99"/>
        </w:tcBorders>
      </w:tcPr>
    </w:tblStylePr>
    <w:tblStylePr w:type="seCell">
      <w:tblPr/>
      <w:tcPr>
        <w:tcBorders>
          <w:top w:val="single" w:sz="4" w:space="0" w:color="6B7DAE" w:themeColor="accent3" w:themeTint="99"/>
        </w:tcBorders>
      </w:tcPr>
    </w:tblStylePr>
    <w:tblStylePr w:type="swCell">
      <w:tblPr/>
      <w:tcPr>
        <w:tcBorders>
          <w:top w:val="single" w:sz="4" w:space="0" w:color="6B7DAE" w:themeColor="accent3" w:themeTint="99"/>
        </w:tcBorders>
      </w:tcPr>
    </w:tblStylePr>
  </w:style>
  <w:style w:type="table" w:styleId="Rastertabel3-Accent4">
    <w:name w:val="Grid Table 3 Accent 4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A2ECC5" w:themeColor="accent4" w:themeTint="99"/>
        <w:left w:val="single" w:sz="4" w:space="0" w:color="A2ECC5" w:themeColor="accent4" w:themeTint="99"/>
        <w:bottom w:val="single" w:sz="4" w:space="0" w:color="A2ECC5" w:themeColor="accent4" w:themeTint="99"/>
        <w:right w:val="single" w:sz="4" w:space="0" w:color="A2ECC5" w:themeColor="accent4" w:themeTint="99"/>
        <w:insideH w:val="single" w:sz="4" w:space="0" w:color="A2ECC5" w:themeColor="accent4" w:themeTint="99"/>
        <w:insideV w:val="single" w:sz="4" w:space="0" w:color="A2ECC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F8EB" w:themeFill="accent4" w:themeFillTint="33"/>
      </w:tcPr>
    </w:tblStylePr>
    <w:tblStylePr w:type="band1Horz">
      <w:tblPr/>
      <w:tcPr>
        <w:shd w:val="clear" w:color="auto" w:fill="E0F8EB" w:themeFill="accent4" w:themeFillTint="33"/>
      </w:tcPr>
    </w:tblStylePr>
    <w:tblStylePr w:type="neCell">
      <w:tblPr/>
      <w:tcPr>
        <w:tcBorders>
          <w:bottom w:val="single" w:sz="4" w:space="0" w:color="A2ECC5" w:themeColor="accent4" w:themeTint="99"/>
        </w:tcBorders>
      </w:tcPr>
    </w:tblStylePr>
    <w:tblStylePr w:type="nwCell">
      <w:tblPr/>
      <w:tcPr>
        <w:tcBorders>
          <w:bottom w:val="single" w:sz="4" w:space="0" w:color="A2ECC5" w:themeColor="accent4" w:themeTint="99"/>
        </w:tcBorders>
      </w:tcPr>
    </w:tblStylePr>
    <w:tblStylePr w:type="seCell">
      <w:tblPr/>
      <w:tcPr>
        <w:tcBorders>
          <w:top w:val="single" w:sz="4" w:space="0" w:color="A2ECC5" w:themeColor="accent4" w:themeTint="99"/>
        </w:tcBorders>
      </w:tcPr>
    </w:tblStylePr>
    <w:tblStylePr w:type="swCell">
      <w:tblPr/>
      <w:tcPr>
        <w:tcBorders>
          <w:top w:val="single" w:sz="4" w:space="0" w:color="A2ECC5" w:themeColor="accent4" w:themeTint="99"/>
        </w:tcBorders>
      </w:tcPr>
    </w:tblStylePr>
  </w:style>
  <w:style w:type="table" w:styleId="Rastertabel3-Accent5">
    <w:name w:val="Grid Table 3 Accent 5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6B7DAE" w:themeColor="accent5" w:themeTint="99"/>
        <w:left w:val="single" w:sz="4" w:space="0" w:color="6B7DAE" w:themeColor="accent5" w:themeTint="99"/>
        <w:bottom w:val="single" w:sz="4" w:space="0" w:color="6B7DAE" w:themeColor="accent5" w:themeTint="99"/>
        <w:right w:val="single" w:sz="4" w:space="0" w:color="6B7DAE" w:themeColor="accent5" w:themeTint="99"/>
        <w:insideH w:val="single" w:sz="4" w:space="0" w:color="6B7DAE" w:themeColor="accent5" w:themeTint="99"/>
        <w:insideV w:val="single" w:sz="4" w:space="0" w:color="6B7DA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3E4" w:themeFill="accent5" w:themeFillTint="33"/>
      </w:tcPr>
    </w:tblStylePr>
    <w:tblStylePr w:type="band1Horz">
      <w:tblPr/>
      <w:tcPr>
        <w:shd w:val="clear" w:color="auto" w:fill="CDD3E4" w:themeFill="accent5" w:themeFillTint="33"/>
      </w:tcPr>
    </w:tblStylePr>
    <w:tblStylePr w:type="neCell">
      <w:tblPr/>
      <w:tcPr>
        <w:tcBorders>
          <w:bottom w:val="single" w:sz="4" w:space="0" w:color="6B7DAE" w:themeColor="accent5" w:themeTint="99"/>
        </w:tcBorders>
      </w:tcPr>
    </w:tblStylePr>
    <w:tblStylePr w:type="nwCell">
      <w:tblPr/>
      <w:tcPr>
        <w:tcBorders>
          <w:bottom w:val="single" w:sz="4" w:space="0" w:color="6B7DAE" w:themeColor="accent5" w:themeTint="99"/>
        </w:tcBorders>
      </w:tcPr>
    </w:tblStylePr>
    <w:tblStylePr w:type="seCell">
      <w:tblPr/>
      <w:tcPr>
        <w:tcBorders>
          <w:top w:val="single" w:sz="4" w:space="0" w:color="6B7DAE" w:themeColor="accent5" w:themeTint="99"/>
        </w:tcBorders>
      </w:tcPr>
    </w:tblStylePr>
    <w:tblStylePr w:type="swCell">
      <w:tblPr/>
      <w:tcPr>
        <w:tcBorders>
          <w:top w:val="single" w:sz="4" w:space="0" w:color="6B7DAE" w:themeColor="accent5" w:themeTint="99"/>
        </w:tcBorders>
      </w:tcPr>
    </w:tblStylePr>
  </w:style>
  <w:style w:type="table" w:styleId="Rastertabel3-Accent6">
    <w:name w:val="Grid Table 3 Accent 6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A2ECC5" w:themeColor="accent6" w:themeTint="99"/>
        <w:left w:val="single" w:sz="4" w:space="0" w:color="A2ECC5" w:themeColor="accent6" w:themeTint="99"/>
        <w:bottom w:val="single" w:sz="4" w:space="0" w:color="A2ECC5" w:themeColor="accent6" w:themeTint="99"/>
        <w:right w:val="single" w:sz="4" w:space="0" w:color="A2ECC5" w:themeColor="accent6" w:themeTint="99"/>
        <w:insideH w:val="single" w:sz="4" w:space="0" w:color="A2ECC5" w:themeColor="accent6" w:themeTint="99"/>
        <w:insideV w:val="single" w:sz="4" w:space="0" w:color="A2ECC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F8EB" w:themeFill="accent6" w:themeFillTint="33"/>
      </w:tcPr>
    </w:tblStylePr>
    <w:tblStylePr w:type="band1Horz">
      <w:tblPr/>
      <w:tcPr>
        <w:shd w:val="clear" w:color="auto" w:fill="E0F8EB" w:themeFill="accent6" w:themeFillTint="33"/>
      </w:tcPr>
    </w:tblStylePr>
    <w:tblStylePr w:type="neCell">
      <w:tblPr/>
      <w:tcPr>
        <w:tcBorders>
          <w:bottom w:val="single" w:sz="4" w:space="0" w:color="A2ECC5" w:themeColor="accent6" w:themeTint="99"/>
        </w:tcBorders>
      </w:tcPr>
    </w:tblStylePr>
    <w:tblStylePr w:type="nwCell">
      <w:tblPr/>
      <w:tcPr>
        <w:tcBorders>
          <w:bottom w:val="single" w:sz="4" w:space="0" w:color="A2ECC5" w:themeColor="accent6" w:themeTint="99"/>
        </w:tcBorders>
      </w:tcPr>
    </w:tblStylePr>
    <w:tblStylePr w:type="seCell">
      <w:tblPr/>
      <w:tcPr>
        <w:tcBorders>
          <w:top w:val="single" w:sz="4" w:space="0" w:color="A2ECC5" w:themeColor="accent6" w:themeTint="99"/>
        </w:tcBorders>
      </w:tcPr>
    </w:tblStylePr>
    <w:tblStylePr w:type="swCell">
      <w:tblPr/>
      <w:tcPr>
        <w:tcBorders>
          <w:top w:val="single" w:sz="4" w:space="0" w:color="A2ECC5" w:themeColor="accent6" w:themeTint="99"/>
        </w:tcBorders>
      </w:tcPr>
    </w:tblStylePr>
  </w:style>
  <w:style w:type="table" w:styleId="Rastertabel4">
    <w:name w:val="Grid Table 4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807276" w:themeColor="text1" w:themeTint="99"/>
        <w:left w:val="single" w:sz="4" w:space="0" w:color="807276" w:themeColor="text1" w:themeTint="99"/>
        <w:bottom w:val="single" w:sz="4" w:space="0" w:color="807276" w:themeColor="text1" w:themeTint="99"/>
        <w:right w:val="single" w:sz="4" w:space="0" w:color="807276" w:themeColor="text1" w:themeTint="99"/>
        <w:insideH w:val="single" w:sz="4" w:space="0" w:color="807276" w:themeColor="text1" w:themeTint="99"/>
        <w:insideV w:val="single" w:sz="4" w:space="0" w:color="80727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31F20" w:themeColor="text1"/>
          <w:left w:val="single" w:sz="4" w:space="0" w:color="231F20" w:themeColor="text1"/>
          <w:bottom w:val="single" w:sz="4" w:space="0" w:color="231F20" w:themeColor="text1"/>
          <w:right w:val="single" w:sz="4" w:space="0" w:color="231F20" w:themeColor="text1"/>
          <w:insideH w:val="nil"/>
          <w:insideV w:val="nil"/>
        </w:tcBorders>
        <w:shd w:val="clear" w:color="auto" w:fill="231F20" w:themeFill="text1"/>
      </w:tcPr>
    </w:tblStylePr>
    <w:tblStylePr w:type="lastRow">
      <w:rPr>
        <w:b/>
        <w:bCs/>
      </w:rPr>
      <w:tblPr/>
      <w:tcPr>
        <w:tcBorders>
          <w:top w:val="double" w:sz="4" w:space="0" w:color="231F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Rastertabel4-Accent1">
    <w:name w:val="Grid Table 4 Accent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6B7DAE" w:themeColor="accent1" w:themeTint="99"/>
        <w:left w:val="single" w:sz="4" w:space="0" w:color="6B7DAE" w:themeColor="accent1" w:themeTint="99"/>
        <w:bottom w:val="single" w:sz="4" w:space="0" w:color="6B7DAE" w:themeColor="accent1" w:themeTint="99"/>
        <w:right w:val="single" w:sz="4" w:space="0" w:color="6B7DAE" w:themeColor="accent1" w:themeTint="99"/>
        <w:insideH w:val="single" w:sz="4" w:space="0" w:color="6B7DAE" w:themeColor="accent1" w:themeTint="99"/>
        <w:insideV w:val="single" w:sz="4" w:space="0" w:color="6B7DA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E3854" w:themeColor="accent1"/>
          <w:left w:val="single" w:sz="4" w:space="0" w:color="2E3854" w:themeColor="accent1"/>
          <w:bottom w:val="single" w:sz="4" w:space="0" w:color="2E3854" w:themeColor="accent1"/>
          <w:right w:val="single" w:sz="4" w:space="0" w:color="2E3854" w:themeColor="accent1"/>
          <w:insideH w:val="nil"/>
          <w:insideV w:val="nil"/>
        </w:tcBorders>
        <w:shd w:val="clear" w:color="auto" w:fill="2E3854" w:themeFill="accent1"/>
      </w:tcPr>
    </w:tblStylePr>
    <w:tblStylePr w:type="lastRow">
      <w:rPr>
        <w:b/>
        <w:bCs/>
      </w:rPr>
      <w:tblPr/>
      <w:tcPr>
        <w:tcBorders>
          <w:top w:val="double" w:sz="4" w:space="0" w:color="2E385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3E4" w:themeFill="accent1" w:themeFillTint="33"/>
      </w:tcPr>
    </w:tblStylePr>
    <w:tblStylePr w:type="band1Horz">
      <w:tblPr/>
      <w:tcPr>
        <w:shd w:val="clear" w:color="auto" w:fill="CDD3E4" w:themeFill="accent1" w:themeFillTint="33"/>
      </w:tcPr>
    </w:tblStylePr>
  </w:style>
  <w:style w:type="table" w:styleId="Rastertabel4-Accent2">
    <w:name w:val="Grid Table 4 Accent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A2ECC5" w:themeColor="accent2" w:themeTint="99"/>
        <w:left w:val="single" w:sz="4" w:space="0" w:color="A2ECC5" w:themeColor="accent2" w:themeTint="99"/>
        <w:bottom w:val="single" w:sz="4" w:space="0" w:color="A2ECC5" w:themeColor="accent2" w:themeTint="99"/>
        <w:right w:val="single" w:sz="4" w:space="0" w:color="A2ECC5" w:themeColor="accent2" w:themeTint="99"/>
        <w:insideH w:val="single" w:sz="4" w:space="0" w:color="A2ECC5" w:themeColor="accent2" w:themeTint="99"/>
        <w:insideV w:val="single" w:sz="4" w:space="0" w:color="A2ECC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E09F" w:themeColor="accent2"/>
          <w:left w:val="single" w:sz="4" w:space="0" w:color="66E09F" w:themeColor="accent2"/>
          <w:bottom w:val="single" w:sz="4" w:space="0" w:color="66E09F" w:themeColor="accent2"/>
          <w:right w:val="single" w:sz="4" w:space="0" w:color="66E09F" w:themeColor="accent2"/>
          <w:insideH w:val="nil"/>
          <w:insideV w:val="nil"/>
        </w:tcBorders>
        <w:shd w:val="clear" w:color="auto" w:fill="66E09F" w:themeFill="accent2"/>
      </w:tcPr>
    </w:tblStylePr>
    <w:tblStylePr w:type="lastRow">
      <w:rPr>
        <w:b/>
        <w:bCs/>
      </w:rPr>
      <w:tblPr/>
      <w:tcPr>
        <w:tcBorders>
          <w:top w:val="double" w:sz="4" w:space="0" w:color="66E09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8EB" w:themeFill="accent2" w:themeFillTint="33"/>
      </w:tcPr>
    </w:tblStylePr>
    <w:tblStylePr w:type="band1Horz">
      <w:tblPr/>
      <w:tcPr>
        <w:shd w:val="clear" w:color="auto" w:fill="E0F8EB" w:themeFill="accent2" w:themeFillTint="33"/>
      </w:tcPr>
    </w:tblStylePr>
  </w:style>
  <w:style w:type="table" w:styleId="Rastertabel4-Accent3">
    <w:name w:val="Grid Table 4 Accent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6B7DAE" w:themeColor="accent3" w:themeTint="99"/>
        <w:left w:val="single" w:sz="4" w:space="0" w:color="6B7DAE" w:themeColor="accent3" w:themeTint="99"/>
        <w:bottom w:val="single" w:sz="4" w:space="0" w:color="6B7DAE" w:themeColor="accent3" w:themeTint="99"/>
        <w:right w:val="single" w:sz="4" w:space="0" w:color="6B7DAE" w:themeColor="accent3" w:themeTint="99"/>
        <w:insideH w:val="single" w:sz="4" w:space="0" w:color="6B7DAE" w:themeColor="accent3" w:themeTint="99"/>
        <w:insideV w:val="single" w:sz="4" w:space="0" w:color="6B7DA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E3854" w:themeColor="accent3"/>
          <w:left w:val="single" w:sz="4" w:space="0" w:color="2E3854" w:themeColor="accent3"/>
          <w:bottom w:val="single" w:sz="4" w:space="0" w:color="2E3854" w:themeColor="accent3"/>
          <w:right w:val="single" w:sz="4" w:space="0" w:color="2E3854" w:themeColor="accent3"/>
          <w:insideH w:val="nil"/>
          <w:insideV w:val="nil"/>
        </w:tcBorders>
        <w:shd w:val="clear" w:color="auto" w:fill="2E3854" w:themeFill="accent3"/>
      </w:tcPr>
    </w:tblStylePr>
    <w:tblStylePr w:type="lastRow">
      <w:rPr>
        <w:b/>
        <w:bCs/>
      </w:rPr>
      <w:tblPr/>
      <w:tcPr>
        <w:tcBorders>
          <w:top w:val="double" w:sz="4" w:space="0" w:color="2E385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3E4" w:themeFill="accent3" w:themeFillTint="33"/>
      </w:tcPr>
    </w:tblStylePr>
    <w:tblStylePr w:type="band1Horz">
      <w:tblPr/>
      <w:tcPr>
        <w:shd w:val="clear" w:color="auto" w:fill="CDD3E4" w:themeFill="accent3" w:themeFillTint="33"/>
      </w:tcPr>
    </w:tblStylePr>
  </w:style>
  <w:style w:type="table" w:styleId="Rastertabel4-Accent4">
    <w:name w:val="Grid Table 4 Accent 4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A2ECC5" w:themeColor="accent4" w:themeTint="99"/>
        <w:left w:val="single" w:sz="4" w:space="0" w:color="A2ECC5" w:themeColor="accent4" w:themeTint="99"/>
        <w:bottom w:val="single" w:sz="4" w:space="0" w:color="A2ECC5" w:themeColor="accent4" w:themeTint="99"/>
        <w:right w:val="single" w:sz="4" w:space="0" w:color="A2ECC5" w:themeColor="accent4" w:themeTint="99"/>
        <w:insideH w:val="single" w:sz="4" w:space="0" w:color="A2ECC5" w:themeColor="accent4" w:themeTint="99"/>
        <w:insideV w:val="single" w:sz="4" w:space="0" w:color="A2ECC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E09F" w:themeColor="accent4"/>
          <w:left w:val="single" w:sz="4" w:space="0" w:color="66E09F" w:themeColor="accent4"/>
          <w:bottom w:val="single" w:sz="4" w:space="0" w:color="66E09F" w:themeColor="accent4"/>
          <w:right w:val="single" w:sz="4" w:space="0" w:color="66E09F" w:themeColor="accent4"/>
          <w:insideH w:val="nil"/>
          <w:insideV w:val="nil"/>
        </w:tcBorders>
        <w:shd w:val="clear" w:color="auto" w:fill="66E09F" w:themeFill="accent4"/>
      </w:tcPr>
    </w:tblStylePr>
    <w:tblStylePr w:type="lastRow">
      <w:rPr>
        <w:b/>
        <w:bCs/>
      </w:rPr>
      <w:tblPr/>
      <w:tcPr>
        <w:tcBorders>
          <w:top w:val="double" w:sz="4" w:space="0" w:color="66E09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8EB" w:themeFill="accent4" w:themeFillTint="33"/>
      </w:tcPr>
    </w:tblStylePr>
    <w:tblStylePr w:type="band1Horz">
      <w:tblPr/>
      <w:tcPr>
        <w:shd w:val="clear" w:color="auto" w:fill="E0F8EB" w:themeFill="accent4" w:themeFillTint="33"/>
      </w:tcPr>
    </w:tblStylePr>
  </w:style>
  <w:style w:type="table" w:styleId="Rastertabel4-Accent5">
    <w:name w:val="Grid Table 4 Accent 5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6B7DAE" w:themeColor="accent5" w:themeTint="99"/>
        <w:left w:val="single" w:sz="4" w:space="0" w:color="6B7DAE" w:themeColor="accent5" w:themeTint="99"/>
        <w:bottom w:val="single" w:sz="4" w:space="0" w:color="6B7DAE" w:themeColor="accent5" w:themeTint="99"/>
        <w:right w:val="single" w:sz="4" w:space="0" w:color="6B7DAE" w:themeColor="accent5" w:themeTint="99"/>
        <w:insideH w:val="single" w:sz="4" w:space="0" w:color="6B7DAE" w:themeColor="accent5" w:themeTint="99"/>
        <w:insideV w:val="single" w:sz="4" w:space="0" w:color="6B7DA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E3854" w:themeColor="accent5"/>
          <w:left w:val="single" w:sz="4" w:space="0" w:color="2E3854" w:themeColor="accent5"/>
          <w:bottom w:val="single" w:sz="4" w:space="0" w:color="2E3854" w:themeColor="accent5"/>
          <w:right w:val="single" w:sz="4" w:space="0" w:color="2E3854" w:themeColor="accent5"/>
          <w:insideH w:val="nil"/>
          <w:insideV w:val="nil"/>
        </w:tcBorders>
        <w:shd w:val="clear" w:color="auto" w:fill="2E3854" w:themeFill="accent5"/>
      </w:tcPr>
    </w:tblStylePr>
    <w:tblStylePr w:type="lastRow">
      <w:rPr>
        <w:b/>
        <w:bCs/>
      </w:rPr>
      <w:tblPr/>
      <w:tcPr>
        <w:tcBorders>
          <w:top w:val="double" w:sz="4" w:space="0" w:color="2E385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3E4" w:themeFill="accent5" w:themeFillTint="33"/>
      </w:tcPr>
    </w:tblStylePr>
    <w:tblStylePr w:type="band1Horz">
      <w:tblPr/>
      <w:tcPr>
        <w:shd w:val="clear" w:color="auto" w:fill="CDD3E4" w:themeFill="accent5" w:themeFillTint="33"/>
      </w:tcPr>
    </w:tblStylePr>
  </w:style>
  <w:style w:type="table" w:styleId="Rastertabel4-Accent6">
    <w:name w:val="Grid Table 4 Accent 6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A2ECC5" w:themeColor="accent6" w:themeTint="99"/>
        <w:left w:val="single" w:sz="4" w:space="0" w:color="A2ECC5" w:themeColor="accent6" w:themeTint="99"/>
        <w:bottom w:val="single" w:sz="4" w:space="0" w:color="A2ECC5" w:themeColor="accent6" w:themeTint="99"/>
        <w:right w:val="single" w:sz="4" w:space="0" w:color="A2ECC5" w:themeColor="accent6" w:themeTint="99"/>
        <w:insideH w:val="single" w:sz="4" w:space="0" w:color="A2ECC5" w:themeColor="accent6" w:themeTint="99"/>
        <w:insideV w:val="single" w:sz="4" w:space="0" w:color="A2EC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E09F" w:themeColor="accent6"/>
          <w:left w:val="single" w:sz="4" w:space="0" w:color="66E09F" w:themeColor="accent6"/>
          <w:bottom w:val="single" w:sz="4" w:space="0" w:color="66E09F" w:themeColor="accent6"/>
          <w:right w:val="single" w:sz="4" w:space="0" w:color="66E09F" w:themeColor="accent6"/>
          <w:insideH w:val="nil"/>
          <w:insideV w:val="nil"/>
        </w:tcBorders>
        <w:shd w:val="clear" w:color="auto" w:fill="66E09F" w:themeFill="accent6"/>
      </w:tcPr>
    </w:tblStylePr>
    <w:tblStylePr w:type="lastRow">
      <w:rPr>
        <w:b/>
        <w:bCs/>
      </w:rPr>
      <w:tblPr/>
      <w:tcPr>
        <w:tcBorders>
          <w:top w:val="double" w:sz="4" w:space="0" w:color="66E0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8EB" w:themeFill="accent6" w:themeFillTint="33"/>
      </w:tcPr>
    </w:tblStylePr>
    <w:tblStylePr w:type="band1Horz">
      <w:tblPr/>
      <w:tcPr>
        <w:shd w:val="clear" w:color="auto" w:fill="E0F8EB" w:themeFill="accent6" w:themeFillTint="33"/>
      </w:tcPr>
    </w:tblStylePr>
  </w:style>
  <w:style w:type="table" w:styleId="Rastertabel5donker">
    <w:name w:val="Grid Table 5 Dark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CFD1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31F2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31F2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31F2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31F20" w:themeFill="text1"/>
      </w:tcPr>
    </w:tblStylePr>
    <w:tblStylePr w:type="band1Vert">
      <w:tblPr/>
      <w:tcPr>
        <w:shd w:val="clear" w:color="auto" w:fill="ABA0A3" w:themeFill="text1" w:themeFillTint="66"/>
      </w:tcPr>
    </w:tblStylePr>
    <w:tblStylePr w:type="band1Horz">
      <w:tblPr/>
      <w:tcPr>
        <w:shd w:val="clear" w:color="auto" w:fill="ABA0A3" w:themeFill="text1" w:themeFillTint="66"/>
      </w:tcPr>
    </w:tblStylePr>
  </w:style>
  <w:style w:type="table" w:styleId="Rastertabel5donker-Accent1">
    <w:name w:val="Grid Table 5 Dark Accent 1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DD3E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E385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E385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E385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E3854" w:themeFill="accent1"/>
      </w:tcPr>
    </w:tblStylePr>
    <w:tblStylePr w:type="band1Vert">
      <w:tblPr/>
      <w:tcPr>
        <w:shd w:val="clear" w:color="auto" w:fill="9CA8C9" w:themeFill="accent1" w:themeFillTint="66"/>
      </w:tcPr>
    </w:tblStylePr>
    <w:tblStylePr w:type="band1Horz">
      <w:tblPr/>
      <w:tcPr>
        <w:shd w:val="clear" w:color="auto" w:fill="9CA8C9" w:themeFill="accent1" w:themeFillTint="66"/>
      </w:tcPr>
    </w:tblStylePr>
  </w:style>
  <w:style w:type="table" w:styleId="Rastertabel5donker-Accent2">
    <w:name w:val="Grid Table 5 Dark Accent 2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E09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E09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E09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E09F" w:themeFill="accent2"/>
      </w:tcPr>
    </w:tblStylePr>
    <w:tblStylePr w:type="band1Vert">
      <w:tblPr/>
      <w:tcPr>
        <w:shd w:val="clear" w:color="auto" w:fill="C1F2D8" w:themeFill="accent2" w:themeFillTint="66"/>
      </w:tcPr>
    </w:tblStylePr>
    <w:tblStylePr w:type="band1Horz">
      <w:tblPr/>
      <w:tcPr>
        <w:shd w:val="clear" w:color="auto" w:fill="C1F2D8" w:themeFill="accent2" w:themeFillTint="66"/>
      </w:tcPr>
    </w:tblStylePr>
  </w:style>
  <w:style w:type="table" w:styleId="Rastertabel5donker-Accent3">
    <w:name w:val="Grid Table 5 Dark Accent 3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DD3E4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E385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E385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E385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E3854" w:themeFill="accent3"/>
      </w:tcPr>
    </w:tblStylePr>
    <w:tblStylePr w:type="band1Vert">
      <w:tblPr/>
      <w:tcPr>
        <w:shd w:val="clear" w:color="auto" w:fill="9CA8C9" w:themeFill="accent3" w:themeFillTint="66"/>
      </w:tcPr>
    </w:tblStylePr>
    <w:tblStylePr w:type="band1Horz">
      <w:tblPr/>
      <w:tcPr>
        <w:shd w:val="clear" w:color="auto" w:fill="9CA8C9" w:themeFill="accent3" w:themeFillTint="66"/>
      </w:tcPr>
    </w:tblStylePr>
  </w:style>
  <w:style w:type="table" w:styleId="Rastertabel5donker-Accent4">
    <w:name w:val="Grid Table 5 Dark Accent 4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E09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E09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E09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E09F" w:themeFill="accent4"/>
      </w:tcPr>
    </w:tblStylePr>
    <w:tblStylePr w:type="band1Vert">
      <w:tblPr/>
      <w:tcPr>
        <w:shd w:val="clear" w:color="auto" w:fill="C1F2D8" w:themeFill="accent4" w:themeFillTint="66"/>
      </w:tcPr>
    </w:tblStylePr>
    <w:tblStylePr w:type="band1Horz">
      <w:tblPr/>
      <w:tcPr>
        <w:shd w:val="clear" w:color="auto" w:fill="C1F2D8" w:themeFill="accent4" w:themeFillTint="66"/>
      </w:tcPr>
    </w:tblStylePr>
  </w:style>
  <w:style w:type="table" w:styleId="Rastertabel5donker-Accent5">
    <w:name w:val="Grid Table 5 Dark Accent 5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DD3E4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E385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E385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E385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E3854" w:themeFill="accent5"/>
      </w:tcPr>
    </w:tblStylePr>
    <w:tblStylePr w:type="band1Vert">
      <w:tblPr/>
      <w:tcPr>
        <w:shd w:val="clear" w:color="auto" w:fill="9CA8C9" w:themeFill="accent5" w:themeFillTint="66"/>
      </w:tcPr>
    </w:tblStylePr>
    <w:tblStylePr w:type="band1Horz">
      <w:tblPr/>
      <w:tcPr>
        <w:shd w:val="clear" w:color="auto" w:fill="9CA8C9" w:themeFill="accent5" w:themeFillTint="66"/>
      </w:tcPr>
    </w:tblStylePr>
  </w:style>
  <w:style w:type="table" w:styleId="Rastertabel5donker-Accent6">
    <w:name w:val="Grid Table 5 Dark Accent 6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E0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E0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E0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E09F" w:themeFill="accent6"/>
      </w:tcPr>
    </w:tblStylePr>
    <w:tblStylePr w:type="band1Vert">
      <w:tblPr/>
      <w:tcPr>
        <w:shd w:val="clear" w:color="auto" w:fill="C1F2D8" w:themeFill="accent6" w:themeFillTint="66"/>
      </w:tcPr>
    </w:tblStylePr>
    <w:tblStylePr w:type="band1Horz">
      <w:tblPr/>
      <w:tcPr>
        <w:shd w:val="clear" w:color="auto" w:fill="C1F2D8" w:themeFill="accent6" w:themeFillTint="66"/>
      </w:tcPr>
    </w:tblStylePr>
  </w:style>
  <w:style w:type="table" w:styleId="Rastertabel6kleurrijk">
    <w:name w:val="Grid Table 6 Colorful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807276" w:themeColor="text1" w:themeTint="99"/>
        <w:left w:val="single" w:sz="4" w:space="0" w:color="807276" w:themeColor="text1" w:themeTint="99"/>
        <w:bottom w:val="single" w:sz="4" w:space="0" w:color="807276" w:themeColor="text1" w:themeTint="99"/>
        <w:right w:val="single" w:sz="4" w:space="0" w:color="807276" w:themeColor="text1" w:themeTint="99"/>
        <w:insideH w:val="single" w:sz="4" w:space="0" w:color="807276" w:themeColor="text1" w:themeTint="99"/>
        <w:insideV w:val="single" w:sz="4" w:space="0" w:color="80727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80727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0727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Rastertabel6kleurrijk-Accent1">
    <w:name w:val="Grid Table 6 Colorful Accent 1"/>
    <w:basedOn w:val="Standaardtabel"/>
    <w:uiPriority w:val="99"/>
    <w:rsid w:val="001D6A1E"/>
    <w:pPr>
      <w:spacing w:line="240" w:lineRule="auto"/>
    </w:pPr>
    <w:rPr>
      <w:color w:val="22293E" w:themeColor="accent1" w:themeShade="BF"/>
    </w:rPr>
    <w:tblPr>
      <w:tblStyleRowBandSize w:val="1"/>
      <w:tblStyleColBandSize w:val="1"/>
      <w:tblBorders>
        <w:top w:val="single" w:sz="4" w:space="0" w:color="6B7DAE" w:themeColor="accent1" w:themeTint="99"/>
        <w:left w:val="single" w:sz="4" w:space="0" w:color="6B7DAE" w:themeColor="accent1" w:themeTint="99"/>
        <w:bottom w:val="single" w:sz="4" w:space="0" w:color="6B7DAE" w:themeColor="accent1" w:themeTint="99"/>
        <w:right w:val="single" w:sz="4" w:space="0" w:color="6B7DAE" w:themeColor="accent1" w:themeTint="99"/>
        <w:insideH w:val="single" w:sz="4" w:space="0" w:color="6B7DAE" w:themeColor="accent1" w:themeTint="99"/>
        <w:insideV w:val="single" w:sz="4" w:space="0" w:color="6B7DAE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6B7DA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B7DA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3E4" w:themeFill="accent1" w:themeFillTint="33"/>
      </w:tcPr>
    </w:tblStylePr>
    <w:tblStylePr w:type="band1Horz">
      <w:tblPr/>
      <w:tcPr>
        <w:shd w:val="clear" w:color="auto" w:fill="CDD3E4" w:themeFill="accent1" w:themeFillTint="33"/>
      </w:tcPr>
    </w:tblStylePr>
  </w:style>
  <w:style w:type="table" w:styleId="Rastertabel6kleurrijk-Accent2">
    <w:name w:val="Grid Table 6 Colorful Accent 2"/>
    <w:basedOn w:val="Standaardtabel"/>
    <w:uiPriority w:val="99"/>
    <w:rsid w:val="001D6A1E"/>
    <w:pPr>
      <w:spacing w:line="240" w:lineRule="auto"/>
    </w:pPr>
    <w:rPr>
      <w:color w:val="29CA74" w:themeColor="accent2" w:themeShade="BF"/>
    </w:rPr>
    <w:tblPr>
      <w:tblStyleRowBandSize w:val="1"/>
      <w:tblStyleColBandSize w:val="1"/>
      <w:tblBorders>
        <w:top w:val="single" w:sz="4" w:space="0" w:color="A2ECC5" w:themeColor="accent2" w:themeTint="99"/>
        <w:left w:val="single" w:sz="4" w:space="0" w:color="A2ECC5" w:themeColor="accent2" w:themeTint="99"/>
        <w:bottom w:val="single" w:sz="4" w:space="0" w:color="A2ECC5" w:themeColor="accent2" w:themeTint="99"/>
        <w:right w:val="single" w:sz="4" w:space="0" w:color="A2ECC5" w:themeColor="accent2" w:themeTint="99"/>
        <w:insideH w:val="single" w:sz="4" w:space="0" w:color="A2ECC5" w:themeColor="accent2" w:themeTint="99"/>
        <w:insideV w:val="single" w:sz="4" w:space="0" w:color="A2ECC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A2ECC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2ECC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8EB" w:themeFill="accent2" w:themeFillTint="33"/>
      </w:tcPr>
    </w:tblStylePr>
    <w:tblStylePr w:type="band1Horz">
      <w:tblPr/>
      <w:tcPr>
        <w:shd w:val="clear" w:color="auto" w:fill="E0F8EB" w:themeFill="accent2" w:themeFillTint="33"/>
      </w:tcPr>
    </w:tblStylePr>
  </w:style>
  <w:style w:type="table" w:styleId="Rastertabel6kleurrijk-Accent3">
    <w:name w:val="Grid Table 6 Colorful Accent 3"/>
    <w:basedOn w:val="Standaardtabel"/>
    <w:uiPriority w:val="99"/>
    <w:rsid w:val="001D6A1E"/>
    <w:pPr>
      <w:spacing w:line="240" w:lineRule="auto"/>
    </w:pPr>
    <w:rPr>
      <w:color w:val="22293E" w:themeColor="accent3" w:themeShade="BF"/>
    </w:rPr>
    <w:tblPr>
      <w:tblStyleRowBandSize w:val="1"/>
      <w:tblStyleColBandSize w:val="1"/>
      <w:tblBorders>
        <w:top w:val="single" w:sz="4" w:space="0" w:color="6B7DAE" w:themeColor="accent3" w:themeTint="99"/>
        <w:left w:val="single" w:sz="4" w:space="0" w:color="6B7DAE" w:themeColor="accent3" w:themeTint="99"/>
        <w:bottom w:val="single" w:sz="4" w:space="0" w:color="6B7DAE" w:themeColor="accent3" w:themeTint="99"/>
        <w:right w:val="single" w:sz="4" w:space="0" w:color="6B7DAE" w:themeColor="accent3" w:themeTint="99"/>
        <w:insideH w:val="single" w:sz="4" w:space="0" w:color="6B7DAE" w:themeColor="accent3" w:themeTint="99"/>
        <w:insideV w:val="single" w:sz="4" w:space="0" w:color="6B7DAE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6B7DA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B7DA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3E4" w:themeFill="accent3" w:themeFillTint="33"/>
      </w:tcPr>
    </w:tblStylePr>
    <w:tblStylePr w:type="band1Horz">
      <w:tblPr/>
      <w:tcPr>
        <w:shd w:val="clear" w:color="auto" w:fill="CDD3E4" w:themeFill="accent3" w:themeFillTint="33"/>
      </w:tcPr>
    </w:tblStylePr>
  </w:style>
  <w:style w:type="table" w:styleId="Rastertabel6kleurrijk-Accent4">
    <w:name w:val="Grid Table 6 Colorful Accent 4"/>
    <w:basedOn w:val="Standaardtabel"/>
    <w:uiPriority w:val="99"/>
    <w:rsid w:val="001D6A1E"/>
    <w:pPr>
      <w:spacing w:line="240" w:lineRule="auto"/>
    </w:pPr>
    <w:rPr>
      <w:color w:val="29CA74" w:themeColor="accent4" w:themeShade="BF"/>
    </w:rPr>
    <w:tblPr>
      <w:tblStyleRowBandSize w:val="1"/>
      <w:tblStyleColBandSize w:val="1"/>
      <w:tblBorders>
        <w:top w:val="single" w:sz="4" w:space="0" w:color="A2ECC5" w:themeColor="accent4" w:themeTint="99"/>
        <w:left w:val="single" w:sz="4" w:space="0" w:color="A2ECC5" w:themeColor="accent4" w:themeTint="99"/>
        <w:bottom w:val="single" w:sz="4" w:space="0" w:color="A2ECC5" w:themeColor="accent4" w:themeTint="99"/>
        <w:right w:val="single" w:sz="4" w:space="0" w:color="A2ECC5" w:themeColor="accent4" w:themeTint="99"/>
        <w:insideH w:val="single" w:sz="4" w:space="0" w:color="A2ECC5" w:themeColor="accent4" w:themeTint="99"/>
        <w:insideV w:val="single" w:sz="4" w:space="0" w:color="A2ECC5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2ECC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2ECC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8EB" w:themeFill="accent4" w:themeFillTint="33"/>
      </w:tcPr>
    </w:tblStylePr>
    <w:tblStylePr w:type="band1Horz">
      <w:tblPr/>
      <w:tcPr>
        <w:shd w:val="clear" w:color="auto" w:fill="E0F8EB" w:themeFill="accent4" w:themeFillTint="33"/>
      </w:tcPr>
    </w:tblStylePr>
  </w:style>
  <w:style w:type="table" w:styleId="Rastertabel6kleurrijk-Accent5">
    <w:name w:val="Grid Table 6 Colorful Accent 5"/>
    <w:basedOn w:val="Standaardtabel"/>
    <w:uiPriority w:val="99"/>
    <w:rsid w:val="001D6A1E"/>
    <w:pPr>
      <w:spacing w:line="240" w:lineRule="auto"/>
    </w:pPr>
    <w:rPr>
      <w:color w:val="22293E" w:themeColor="accent5" w:themeShade="BF"/>
    </w:rPr>
    <w:tblPr>
      <w:tblStyleRowBandSize w:val="1"/>
      <w:tblStyleColBandSize w:val="1"/>
      <w:tblBorders>
        <w:top w:val="single" w:sz="4" w:space="0" w:color="6B7DAE" w:themeColor="accent5" w:themeTint="99"/>
        <w:left w:val="single" w:sz="4" w:space="0" w:color="6B7DAE" w:themeColor="accent5" w:themeTint="99"/>
        <w:bottom w:val="single" w:sz="4" w:space="0" w:color="6B7DAE" w:themeColor="accent5" w:themeTint="99"/>
        <w:right w:val="single" w:sz="4" w:space="0" w:color="6B7DAE" w:themeColor="accent5" w:themeTint="99"/>
        <w:insideH w:val="single" w:sz="4" w:space="0" w:color="6B7DAE" w:themeColor="accent5" w:themeTint="99"/>
        <w:insideV w:val="single" w:sz="4" w:space="0" w:color="6B7DAE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B7DA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B7DA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3E4" w:themeFill="accent5" w:themeFillTint="33"/>
      </w:tcPr>
    </w:tblStylePr>
    <w:tblStylePr w:type="band1Horz">
      <w:tblPr/>
      <w:tcPr>
        <w:shd w:val="clear" w:color="auto" w:fill="CDD3E4" w:themeFill="accent5" w:themeFillTint="33"/>
      </w:tcPr>
    </w:tblStylePr>
  </w:style>
  <w:style w:type="table" w:styleId="Rastertabel6kleurrijk-Accent6">
    <w:name w:val="Grid Table 6 Colorful Accent 6"/>
    <w:basedOn w:val="Standaardtabel"/>
    <w:uiPriority w:val="99"/>
    <w:rsid w:val="001D6A1E"/>
    <w:pPr>
      <w:spacing w:line="240" w:lineRule="auto"/>
    </w:pPr>
    <w:rPr>
      <w:color w:val="29CA74" w:themeColor="accent6" w:themeShade="BF"/>
    </w:rPr>
    <w:tblPr>
      <w:tblStyleRowBandSize w:val="1"/>
      <w:tblStyleColBandSize w:val="1"/>
      <w:tblBorders>
        <w:top w:val="single" w:sz="4" w:space="0" w:color="A2ECC5" w:themeColor="accent6" w:themeTint="99"/>
        <w:left w:val="single" w:sz="4" w:space="0" w:color="A2ECC5" w:themeColor="accent6" w:themeTint="99"/>
        <w:bottom w:val="single" w:sz="4" w:space="0" w:color="A2ECC5" w:themeColor="accent6" w:themeTint="99"/>
        <w:right w:val="single" w:sz="4" w:space="0" w:color="A2ECC5" w:themeColor="accent6" w:themeTint="99"/>
        <w:insideH w:val="single" w:sz="4" w:space="0" w:color="A2ECC5" w:themeColor="accent6" w:themeTint="99"/>
        <w:insideV w:val="single" w:sz="4" w:space="0" w:color="A2EC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2EC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2EC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8EB" w:themeFill="accent6" w:themeFillTint="33"/>
      </w:tcPr>
    </w:tblStylePr>
    <w:tblStylePr w:type="band1Horz">
      <w:tblPr/>
      <w:tcPr>
        <w:shd w:val="clear" w:color="auto" w:fill="E0F8EB" w:themeFill="accent6" w:themeFillTint="33"/>
      </w:tcPr>
    </w:tblStylePr>
  </w:style>
  <w:style w:type="table" w:styleId="Rastertabel7kleurrijk">
    <w:name w:val="Grid Table 7 Colorful"/>
    <w:basedOn w:val="Standaardtabel"/>
    <w:uiPriority w:val="99"/>
    <w:rsid w:val="001D6A1E"/>
    <w:pPr>
      <w:spacing w:line="240" w:lineRule="auto"/>
    </w:pPr>
    <w:tblPr>
      <w:tblStyleRowBandSize w:val="1"/>
      <w:tblStyleColBandSize w:val="1"/>
      <w:tblBorders>
        <w:top w:val="single" w:sz="4" w:space="0" w:color="807276" w:themeColor="text1" w:themeTint="99"/>
        <w:left w:val="single" w:sz="4" w:space="0" w:color="807276" w:themeColor="text1" w:themeTint="99"/>
        <w:bottom w:val="single" w:sz="4" w:space="0" w:color="807276" w:themeColor="text1" w:themeTint="99"/>
        <w:right w:val="single" w:sz="4" w:space="0" w:color="807276" w:themeColor="text1" w:themeTint="99"/>
        <w:insideH w:val="single" w:sz="4" w:space="0" w:color="807276" w:themeColor="text1" w:themeTint="99"/>
        <w:insideV w:val="single" w:sz="4" w:space="0" w:color="80727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  <w:tblStylePr w:type="neCell">
      <w:tblPr/>
      <w:tcPr>
        <w:tcBorders>
          <w:bottom w:val="single" w:sz="4" w:space="0" w:color="807276" w:themeColor="text1" w:themeTint="99"/>
        </w:tcBorders>
      </w:tcPr>
    </w:tblStylePr>
    <w:tblStylePr w:type="nwCell">
      <w:tblPr/>
      <w:tcPr>
        <w:tcBorders>
          <w:bottom w:val="single" w:sz="4" w:space="0" w:color="807276" w:themeColor="text1" w:themeTint="99"/>
        </w:tcBorders>
      </w:tcPr>
    </w:tblStylePr>
    <w:tblStylePr w:type="seCell">
      <w:tblPr/>
      <w:tcPr>
        <w:tcBorders>
          <w:top w:val="single" w:sz="4" w:space="0" w:color="807276" w:themeColor="text1" w:themeTint="99"/>
        </w:tcBorders>
      </w:tcPr>
    </w:tblStylePr>
    <w:tblStylePr w:type="swCell">
      <w:tblPr/>
      <w:tcPr>
        <w:tcBorders>
          <w:top w:val="single" w:sz="4" w:space="0" w:color="807276" w:themeColor="text1" w:themeTint="99"/>
        </w:tcBorders>
      </w:tcPr>
    </w:tblStylePr>
  </w:style>
  <w:style w:type="table" w:styleId="Rastertabel7kleurrijk-Accent1">
    <w:name w:val="Grid Table 7 Colorful Accent 1"/>
    <w:basedOn w:val="Standaardtabel"/>
    <w:uiPriority w:val="99"/>
    <w:rsid w:val="001D6A1E"/>
    <w:pPr>
      <w:spacing w:line="240" w:lineRule="auto"/>
    </w:pPr>
    <w:rPr>
      <w:color w:val="22293E" w:themeColor="accent1" w:themeShade="BF"/>
    </w:rPr>
    <w:tblPr>
      <w:tblStyleRowBandSize w:val="1"/>
      <w:tblStyleColBandSize w:val="1"/>
      <w:tblBorders>
        <w:top w:val="single" w:sz="4" w:space="0" w:color="6B7DAE" w:themeColor="accent1" w:themeTint="99"/>
        <w:left w:val="single" w:sz="4" w:space="0" w:color="6B7DAE" w:themeColor="accent1" w:themeTint="99"/>
        <w:bottom w:val="single" w:sz="4" w:space="0" w:color="6B7DAE" w:themeColor="accent1" w:themeTint="99"/>
        <w:right w:val="single" w:sz="4" w:space="0" w:color="6B7DAE" w:themeColor="accent1" w:themeTint="99"/>
        <w:insideH w:val="single" w:sz="4" w:space="0" w:color="6B7DAE" w:themeColor="accent1" w:themeTint="99"/>
        <w:insideV w:val="single" w:sz="4" w:space="0" w:color="6B7DA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3E4" w:themeFill="accent1" w:themeFillTint="33"/>
      </w:tcPr>
    </w:tblStylePr>
    <w:tblStylePr w:type="band1Horz">
      <w:tblPr/>
      <w:tcPr>
        <w:shd w:val="clear" w:color="auto" w:fill="CDD3E4" w:themeFill="accent1" w:themeFillTint="33"/>
      </w:tcPr>
    </w:tblStylePr>
    <w:tblStylePr w:type="neCell">
      <w:tblPr/>
      <w:tcPr>
        <w:tcBorders>
          <w:bottom w:val="single" w:sz="4" w:space="0" w:color="6B7DAE" w:themeColor="accent1" w:themeTint="99"/>
        </w:tcBorders>
      </w:tcPr>
    </w:tblStylePr>
    <w:tblStylePr w:type="nwCell">
      <w:tblPr/>
      <w:tcPr>
        <w:tcBorders>
          <w:bottom w:val="single" w:sz="4" w:space="0" w:color="6B7DAE" w:themeColor="accent1" w:themeTint="99"/>
        </w:tcBorders>
      </w:tcPr>
    </w:tblStylePr>
    <w:tblStylePr w:type="seCell">
      <w:tblPr/>
      <w:tcPr>
        <w:tcBorders>
          <w:top w:val="single" w:sz="4" w:space="0" w:color="6B7DAE" w:themeColor="accent1" w:themeTint="99"/>
        </w:tcBorders>
      </w:tcPr>
    </w:tblStylePr>
    <w:tblStylePr w:type="swCell">
      <w:tblPr/>
      <w:tcPr>
        <w:tcBorders>
          <w:top w:val="single" w:sz="4" w:space="0" w:color="6B7DAE" w:themeColor="accent1" w:themeTint="99"/>
        </w:tcBorders>
      </w:tcPr>
    </w:tblStylePr>
  </w:style>
  <w:style w:type="table" w:styleId="Rastertabel7kleurrijk-Accent2">
    <w:name w:val="Grid Table 7 Colorful Accent 2"/>
    <w:basedOn w:val="Standaardtabel"/>
    <w:uiPriority w:val="99"/>
    <w:rsid w:val="001D6A1E"/>
    <w:pPr>
      <w:spacing w:line="240" w:lineRule="auto"/>
    </w:pPr>
    <w:rPr>
      <w:color w:val="29CA74" w:themeColor="accent2" w:themeShade="BF"/>
    </w:rPr>
    <w:tblPr>
      <w:tblStyleRowBandSize w:val="1"/>
      <w:tblStyleColBandSize w:val="1"/>
      <w:tblBorders>
        <w:top w:val="single" w:sz="4" w:space="0" w:color="A2ECC5" w:themeColor="accent2" w:themeTint="99"/>
        <w:left w:val="single" w:sz="4" w:space="0" w:color="A2ECC5" w:themeColor="accent2" w:themeTint="99"/>
        <w:bottom w:val="single" w:sz="4" w:space="0" w:color="A2ECC5" w:themeColor="accent2" w:themeTint="99"/>
        <w:right w:val="single" w:sz="4" w:space="0" w:color="A2ECC5" w:themeColor="accent2" w:themeTint="99"/>
        <w:insideH w:val="single" w:sz="4" w:space="0" w:color="A2ECC5" w:themeColor="accent2" w:themeTint="99"/>
        <w:insideV w:val="single" w:sz="4" w:space="0" w:color="A2ECC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F8EB" w:themeFill="accent2" w:themeFillTint="33"/>
      </w:tcPr>
    </w:tblStylePr>
    <w:tblStylePr w:type="band1Horz">
      <w:tblPr/>
      <w:tcPr>
        <w:shd w:val="clear" w:color="auto" w:fill="E0F8EB" w:themeFill="accent2" w:themeFillTint="33"/>
      </w:tcPr>
    </w:tblStylePr>
    <w:tblStylePr w:type="neCell">
      <w:tblPr/>
      <w:tcPr>
        <w:tcBorders>
          <w:bottom w:val="single" w:sz="4" w:space="0" w:color="A2ECC5" w:themeColor="accent2" w:themeTint="99"/>
        </w:tcBorders>
      </w:tcPr>
    </w:tblStylePr>
    <w:tblStylePr w:type="nwCell">
      <w:tblPr/>
      <w:tcPr>
        <w:tcBorders>
          <w:bottom w:val="single" w:sz="4" w:space="0" w:color="A2ECC5" w:themeColor="accent2" w:themeTint="99"/>
        </w:tcBorders>
      </w:tcPr>
    </w:tblStylePr>
    <w:tblStylePr w:type="seCell">
      <w:tblPr/>
      <w:tcPr>
        <w:tcBorders>
          <w:top w:val="single" w:sz="4" w:space="0" w:color="A2ECC5" w:themeColor="accent2" w:themeTint="99"/>
        </w:tcBorders>
      </w:tcPr>
    </w:tblStylePr>
    <w:tblStylePr w:type="swCell">
      <w:tblPr/>
      <w:tcPr>
        <w:tcBorders>
          <w:top w:val="single" w:sz="4" w:space="0" w:color="A2ECC5" w:themeColor="accent2" w:themeTint="99"/>
        </w:tcBorders>
      </w:tcPr>
    </w:tblStylePr>
  </w:style>
  <w:style w:type="table" w:styleId="Rastertabel7kleurrijk-Accent3">
    <w:name w:val="Grid Table 7 Colorful Accent 3"/>
    <w:basedOn w:val="Standaardtabel"/>
    <w:uiPriority w:val="99"/>
    <w:rsid w:val="001D6A1E"/>
    <w:pPr>
      <w:spacing w:line="240" w:lineRule="auto"/>
    </w:pPr>
    <w:rPr>
      <w:color w:val="22293E" w:themeColor="accent3" w:themeShade="BF"/>
    </w:rPr>
    <w:tblPr>
      <w:tblStyleRowBandSize w:val="1"/>
      <w:tblStyleColBandSize w:val="1"/>
      <w:tblBorders>
        <w:top w:val="single" w:sz="4" w:space="0" w:color="6B7DAE" w:themeColor="accent3" w:themeTint="99"/>
        <w:left w:val="single" w:sz="4" w:space="0" w:color="6B7DAE" w:themeColor="accent3" w:themeTint="99"/>
        <w:bottom w:val="single" w:sz="4" w:space="0" w:color="6B7DAE" w:themeColor="accent3" w:themeTint="99"/>
        <w:right w:val="single" w:sz="4" w:space="0" w:color="6B7DAE" w:themeColor="accent3" w:themeTint="99"/>
        <w:insideH w:val="single" w:sz="4" w:space="0" w:color="6B7DAE" w:themeColor="accent3" w:themeTint="99"/>
        <w:insideV w:val="single" w:sz="4" w:space="0" w:color="6B7DA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3E4" w:themeFill="accent3" w:themeFillTint="33"/>
      </w:tcPr>
    </w:tblStylePr>
    <w:tblStylePr w:type="band1Horz">
      <w:tblPr/>
      <w:tcPr>
        <w:shd w:val="clear" w:color="auto" w:fill="CDD3E4" w:themeFill="accent3" w:themeFillTint="33"/>
      </w:tcPr>
    </w:tblStylePr>
    <w:tblStylePr w:type="neCell">
      <w:tblPr/>
      <w:tcPr>
        <w:tcBorders>
          <w:bottom w:val="single" w:sz="4" w:space="0" w:color="6B7DAE" w:themeColor="accent3" w:themeTint="99"/>
        </w:tcBorders>
      </w:tcPr>
    </w:tblStylePr>
    <w:tblStylePr w:type="nwCell">
      <w:tblPr/>
      <w:tcPr>
        <w:tcBorders>
          <w:bottom w:val="single" w:sz="4" w:space="0" w:color="6B7DAE" w:themeColor="accent3" w:themeTint="99"/>
        </w:tcBorders>
      </w:tcPr>
    </w:tblStylePr>
    <w:tblStylePr w:type="seCell">
      <w:tblPr/>
      <w:tcPr>
        <w:tcBorders>
          <w:top w:val="single" w:sz="4" w:space="0" w:color="6B7DAE" w:themeColor="accent3" w:themeTint="99"/>
        </w:tcBorders>
      </w:tcPr>
    </w:tblStylePr>
    <w:tblStylePr w:type="swCell">
      <w:tblPr/>
      <w:tcPr>
        <w:tcBorders>
          <w:top w:val="single" w:sz="4" w:space="0" w:color="6B7DAE" w:themeColor="accent3" w:themeTint="99"/>
        </w:tcBorders>
      </w:tcPr>
    </w:tblStylePr>
  </w:style>
  <w:style w:type="table" w:styleId="Rastertabel7kleurrijk-Accent4">
    <w:name w:val="Grid Table 7 Colorful Accent 4"/>
    <w:basedOn w:val="Standaardtabel"/>
    <w:uiPriority w:val="99"/>
    <w:rsid w:val="001D6A1E"/>
    <w:pPr>
      <w:spacing w:line="240" w:lineRule="auto"/>
    </w:pPr>
    <w:rPr>
      <w:color w:val="29CA74" w:themeColor="accent4" w:themeShade="BF"/>
    </w:rPr>
    <w:tblPr>
      <w:tblStyleRowBandSize w:val="1"/>
      <w:tblStyleColBandSize w:val="1"/>
      <w:tblBorders>
        <w:top w:val="single" w:sz="4" w:space="0" w:color="A2ECC5" w:themeColor="accent4" w:themeTint="99"/>
        <w:left w:val="single" w:sz="4" w:space="0" w:color="A2ECC5" w:themeColor="accent4" w:themeTint="99"/>
        <w:bottom w:val="single" w:sz="4" w:space="0" w:color="A2ECC5" w:themeColor="accent4" w:themeTint="99"/>
        <w:right w:val="single" w:sz="4" w:space="0" w:color="A2ECC5" w:themeColor="accent4" w:themeTint="99"/>
        <w:insideH w:val="single" w:sz="4" w:space="0" w:color="A2ECC5" w:themeColor="accent4" w:themeTint="99"/>
        <w:insideV w:val="single" w:sz="4" w:space="0" w:color="A2ECC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F8EB" w:themeFill="accent4" w:themeFillTint="33"/>
      </w:tcPr>
    </w:tblStylePr>
    <w:tblStylePr w:type="band1Horz">
      <w:tblPr/>
      <w:tcPr>
        <w:shd w:val="clear" w:color="auto" w:fill="E0F8EB" w:themeFill="accent4" w:themeFillTint="33"/>
      </w:tcPr>
    </w:tblStylePr>
    <w:tblStylePr w:type="neCell">
      <w:tblPr/>
      <w:tcPr>
        <w:tcBorders>
          <w:bottom w:val="single" w:sz="4" w:space="0" w:color="A2ECC5" w:themeColor="accent4" w:themeTint="99"/>
        </w:tcBorders>
      </w:tcPr>
    </w:tblStylePr>
    <w:tblStylePr w:type="nwCell">
      <w:tblPr/>
      <w:tcPr>
        <w:tcBorders>
          <w:bottom w:val="single" w:sz="4" w:space="0" w:color="A2ECC5" w:themeColor="accent4" w:themeTint="99"/>
        </w:tcBorders>
      </w:tcPr>
    </w:tblStylePr>
    <w:tblStylePr w:type="seCell">
      <w:tblPr/>
      <w:tcPr>
        <w:tcBorders>
          <w:top w:val="single" w:sz="4" w:space="0" w:color="A2ECC5" w:themeColor="accent4" w:themeTint="99"/>
        </w:tcBorders>
      </w:tcPr>
    </w:tblStylePr>
    <w:tblStylePr w:type="swCell">
      <w:tblPr/>
      <w:tcPr>
        <w:tcBorders>
          <w:top w:val="single" w:sz="4" w:space="0" w:color="A2ECC5" w:themeColor="accent4" w:themeTint="99"/>
        </w:tcBorders>
      </w:tcPr>
    </w:tblStylePr>
  </w:style>
  <w:style w:type="table" w:styleId="Rastertabel7kleurrijk-Accent5">
    <w:name w:val="Grid Table 7 Colorful Accent 5"/>
    <w:basedOn w:val="Standaardtabel"/>
    <w:uiPriority w:val="99"/>
    <w:rsid w:val="001D6A1E"/>
    <w:pPr>
      <w:spacing w:line="240" w:lineRule="auto"/>
    </w:pPr>
    <w:rPr>
      <w:color w:val="22293E" w:themeColor="accent5" w:themeShade="BF"/>
    </w:rPr>
    <w:tblPr>
      <w:tblStyleRowBandSize w:val="1"/>
      <w:tblStyleColBandSize w:val="1"/>
      <w:tblBorders>
        <w:top w:val="single" w:sz="4" w:space="0" w:color="6B7DAE" w:themeColor="accent5" w:themeTint="99"/>
        <w:left w:val="single" w:sz="4" w:space="0" w:color="6B7DAE" w:themeColor="accent5" w:themeTint="99"/>
        <w:bottom w:val="single" w:sz="4" w:space="0" w:color="6B7DAE" w:themeColor="accent5" w:themeTint="99"/>
        <w:right w:val="single" w:sz="4" w:space="0" w:color="6B7DAE" w:themeColor="accent5" w:themeTint="99"/>
        <w:insideH w:val="single" w:sz="4" w:space="0" w:color="6B7DAE" w:themeColor="accent5" w:themeTint="99"/>
        <w:insideV w:val="single" w:sz="4" w:space="0" w:color="6B7DA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3E4" w:themeFill="accent5" w:themeFillTint="33"/>
      </w:tcPr>
    </w:tblStylePr>
    <w:tblStylePr w:type="band1Horz">
      <w:tblPr/>
      <w:tcPr>
        <w:shd w:val="clear" w:color="auto" w:fill="CDD3E4" w:themeFill="accent5" w:themeFillTint="33"/>
      </w:tcPr>
    </w:tblStylePr>
    <w:tblStylePr w:type="neCell">
      <w:tblPr/>
      <w:tcPr>
        <w:tcBorders>
          <w:bottom w:val="single" w:sz="4" w:space="0" w:color="6B7DAE" w:themeColor="accent5" w:themeTint="99"/>
        </w:tcBorders>
      </w:tcPr>
    </w:tblStylePr>
    <w:tblStylePr w:type="nwCell">
      <w:tblPr/>
      <w:tcPr>
        <w:tcBorders>
          <w:bottom w:val="single" w:sz="4" w:space="0" w:color="6B7DAE" w:themeColor="accent5" w:themeTint="99"/>
        </w:tcBorders>
      </w:tcPr>
    </w:tblStylePr>
    <w:tblStylePr w:type="seCell">
      <w:tblPr/>
      <w:tcPr>
        <w:tcBorders>
          <w:top w:val="single" w:sz="4" w:space="0" w:color="6B7DAE" w:themeColor="accent5" w:themeTint="99"/>
        </w:tcBorders>
      </w:tcPr>
    </w:tblStylePr>
    <w:tblStylePr w:type="swCell">
      <w:tblPr/>
      <w:tcPr>
        <w:tcBorders>
          <w:top w:val="single" w:sz="4" w:space="0" w:color="6B7DAE" w:themeColor="accent5" w:themeTint="99"/>
        </w:tcBorders>
      </w:tcPr>
    </w:tblStylePr>
  </w:style>
  <w:style w:type="table" w:styleId="Rastertabel7kleurrijk-Accent6">
    <w:name w:val="Grid Table 7 Colorful Accent 6"/>
    <w:basedOn w:val="Standaardtabel"/>
    <w:uiPriority w:val="99"/>
    <w:rsid w:val="001D6A1E"/>
    <w:pPr>
      <w:spacing w:line="240" w:lineRule="auto"/>
    </w:pPr>
    <w:rPr>
      <w:color w:val="29CA74" w:themeColor="accent6" w:themeShade="BF"/>
    </w:rPr>
    <w:tblPr>
      <w:tblStyleRowBandSize w:val="1"/>
      <w:tblStyleColBandSize w:val="1"/>
      <w:tblBorders>
        <w:top w:val="single" w:sz="4" w:space="0" w:color="A2ECC5" w:themeColor="accent6" w:themeTint="99"/>
        <w:left w:val="single" w:sz="4" w:space="0" w:color="A2ECC5" w:themeColor="accent6" w:themeTint="99"/>
        <w:bottom w:val="single" w:sz="4" w:space="0" w:color="A2ECC5" w:themeColor="accent6" w:themeTint="99"/>
        <w:right w:val="single" w:sz="4" w:space="0" w:color="A2ECC5" w:themeColor="accent6" w:themeTint="99"/>
        <w:insideH w:val="single" w:sz="4" w:space="0" w:color="A2ECC5" w:themeColor="accent6" w:themeTint="99"/>
        <w:insideV w:val="single" w:sz="4" w:space="0" w:color="A2ECC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F8EB" w:themeFill="accent6" w:themeFillTint="33"/>
      </w:tcPr>
    </w:tblStylePr>
    <w:tblStylePr w:type="band1Horz">
      <w:tblPr/>
      <w:tcPr>
        <w:shd w:val="clear" w:color="auto" w:fill="E0F8EB" w:themeFill="accent6" w:themeFillTint="33"/>
      </w:tcPr>
    </w:tblStylePr>
    <w:tblStylePr w:type="neCell">
      <w:tblPr/>
      <w:tcPr>
        <w:tcBorders>
          <w:bottom w:val="single" w:sz="4" w:space="0" w:color="A2ECC5" w:themeColor="accent6" w:themeTint="99"/>
        </w:tcBorders>
      </w:tcPr>
    </w:tblStylePr>
    <w:tblStylePr w:type="nwCell">
      <w:tblPr/>
      <w:tcPr>
        <w:tcBorders>
          <w:bottom w:val="single" w:sz="4" w:space="0" w:color="A2ECC5" w:themeColor="accent6" w:themeTint="99"/>
        </w:tcBorders>
      </w:tcPr>
    </w:tblStylePr>
    <w:tblStylePr w:type="seCell">
      <w:tblPr/>
      <w:tcPr>
        <w:tcBorders>
          <w:top w:val="single" w:sz="4" w:space="0" w:color="A2ECC5" w:themeColor="accent6" w:themeTint="99"/>
        </w:tcBorders>
      </w:tcPr>
    </w:tblStylePr>
    <w:tblStylePr w:type="swCell">
      <w:tblPr/>
      <w:tcPr>
        <w:tcBorders>
          <w:top w:val="single" w:sz="4" w:space="0" w:color="A2ECC5" w:themeColor="accent6" w:themeTint="99"/>
        </w:tcBorders>
      </w:tcPr>
    </w:tblStylePr>
  </w:style>
  <w:style w:type="table" w:styleId="Tabelrasterlicht">
    <w:name w:val="Grid Table Light"/>
    <w:basedOn w:val="Standaardtabel"/>
    <w:uiPriority w:val="99"/>
    <w:rsid w:val="001D6A1E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thema">
    <w:name w:val="Table Theme"/>
    <w:basedOn w:val="Standaardtabel"/>
    <w:uiPriority w:val="99"/>
    <w:semiHidden/>
    <w:rsid w:val="001D6A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gendapuntlijstCerios">
    <w:name w:val="Agendapunt (lijst) Cerios"/>
    <w:uiPriority w:val="99"/>
    <w:semiHidden/>
    <w:rsid w:val="002E0FAE"/>
    <w:pPr>
      <w:numPr>
        <w:numId w:val="21"/>
      </w:numPr>
    </w:pPr>
  </w:style>
  <w:style w:type="paragraph" w:customStyle="1" w:styleId="Kop1zondernummernietintocCerios">
    <w:name w:val="Kop 1 zonder nummer (niet in toc) Cerios"/>
    <w:basedOn w:val="ZsysbasisCerios"/>
    <w:next w:val="BasistekstCerios"/>
    <w:uiPriority w:val="4"/>
    <w:rsid w:val="0021478C"/>
    <w:pPr>
      <w:keepNext/>
      <w:keepLines/>
      <w:spacing w:line="771" w:lineRule="atLeast"/>
      <w:outlineLvl w:val="0"/>
    </w:pPr>
    <w:rPr>
      <w:rFonts w:ascii="Aptos Light" w:hAnsi="Aptos Light"/>
      <w:color w:val="2E3854" w:themeColor="accent1"/>
      <w:sz w:val="60"/>
      <w:szCs w:val="32"/>
    </w:rPr>
  </w:style>
  <w:style w:type="character" w:customStyle="1" w:styleId="BasistekstcursiefCeriosChar">
    <w:name w:val="Basistekst cursief Cerios Char"/>
    <w:basedOn w:val="ZsysbasisCeriosChar"/>
    <w:link w:val="BasistekstcursiefCerios"/>
    <w:uiPriority w:val="1"/>
    <w:rsid w:val="00C04A90"/>
    <w:rPr>
      <w:i/>
      <w:iCs/>
    </w:rPr>
  </w:style>
  <w:style w:type="character" w:customStyle="1" w:styleId="BasistekstvetCeriosChar">
    <w:name w:val="Basistekst vet Cerios Char"/>
    <w:basedOn w:val="ZsysbasisCeriosChar"/>
    <w:link w:val="BasistekstvetCerios"/>
    <w:uiPriority w:val="2"/>
    <w:rsid w:val="00C04A90"/>
    <w:rPr>
      <w:b/>
      <w:bCs/>
    </w:rPr>
  </w:style>
  <w:style w:type="character" w:customStyle="1" w:styleId="InformationtextCerios">
    <w:name w:val="Information text Cerios"/>
    <w:basedOn w:val="Standaardalinea-lettertype"/>
    <w:uiPriority w:val="1"/>
    <w:rsid w:val="00A94BA1"/>
    <w:rPr>
      <w:color w:val="000000"/>
      <w:bdr w:val="none" w:sz="0" w:space="0" w:color="auto"/>
      <w:shd w:val="clear" w:color="auto" w:fill="C4D7F4"/>
    </w:rPr>
  </w:style>
  <w:style w:type="paragraph" w:customStyle="1" w:styleId="KoptekstrechtsCerios">
    <w:name w:val="Koptekst rechts Cerios"/>
    <w:basedOn w:val="ZsysbasisCerios"/>
    <w:uiPriority w:val="95"/>
    <w:rsid w:val="00F75537"/>
    <w:pPr>
      <w:spacing w:line="180" w:lineRule="exact"/>
      <w:jc w:val="right"/>
    </w:pPr>
    <w:rPr>
      <w:sz w:val="14"/>
    </w:rPr>
  </w:style>
  <w:style w:type="paragraph" w:customStyle="1" w:styleId="KoptekstlinkswitCerios">
    <w:name w:val="Koptekst links wit Cerios"/>
    <w:basedOn w:val="ZsysbasisCerios"/>
    <w:uiPriority w:val="95"/>
    <w:rsid w:val="00AD2413"/>
    <w:pPr>
      <w:spacing w:line="180" w:lineRule="exact"/>
    </w:pPr>
    <w:rPr>
      <w:color w:val="FFFFFF" w:themeColor="background1"/>
      <w:sz w:val="14"/>
    </w:rPr>
  </w:style>
  <w:style w:type="paragraph" w:customStyle="1" w:styleId="KoptekstrechtswitCerios">
    <w:name w:val="Koptekst rechts wit Cerios"/>
    <w:basedOn w:val="ZsysbasisCerios"/>
    <w:uiPriority w:val="95"/>
    <w:rsid w:val="00AD2413"/>
    <w:pPr>
      <w:spacing w:line="180" w:lineRule="exact"/>
      <w:jc w:val="right"/>
    </w:pPr>
    <w:rPr>
      <w:color w:val="FFFFFF" w:themeColor="background1"/>
      <w:sz w:val="14"/>
    </w:rPr>
  </w:style>
  <w:style w:type="paragraph" w:customStyle="1" w:styleId="PaginanummerwitCerios">
    <w:name w:val="Paginanummer wit Cerios"/>
    <w:basedOn w:val="ZsysbasisCerios"/>
    <w:uiPriority w:val="95"/>
    <w:rsid w:val="00D222E0"/>
    <w:pPr>
      <w:spacing w:line="180" w:lineRule="exact"/>
      <w:jc w:val="right"/>
    </w:pPr>
    <w:rPr>
      <w:color w:val="FFFFFF" w:themeColor="background1"/>
      <w:sz w:val="14"/>
    </w:rPr>
  </w:style>
  <w:style w:type="paragraph" w:customStyle="1" w:styleId="VoorbladmaandjaarCerios">
    <w:name w:val="Voorblad maand jaar Cerios"/>
    <w:basedOn w:val="ZsysbasisCerios"/>
    <w:uiPriority w:val="94"/>
    <w:rsid w:val="002963D8"/>
    <w:pPr>
      <w:spacing w:line="202" w:lineRule="atLeast"/>
    </w:pPr>
    <w:rPr>
      <w:color w:val="FFFFFF" w:themeColor="background1"/>
    </w:rPr>
  </w:style>
  <w:style w:type="character" w:customStyle="1" w:styleId="whitespace-normal">
    <w:name w:val="whitespace-normal"/>
    <w:basedOn w:val="Standaardalinea-lettertype"/>
    <w:rsid w:val="00AE78EF"/>
  </w:style>
  <w:style w:type="character" w:customStyle="1" w:styleId="hljs-attribute">
    <w:name w:val="hljs-attribute"/>
    <w:basedOn w:val="Standaardalinea-lettertype"/>
    <w:rsid w:val="00F6259E"/>
  </w:style>
  <w:style w:type="character" w:customStyle="1" w:styleId="hljs-section">
    <w:name w:val="hljs-section"/>
    <w:basedOn w:val="Standaardalinea-lettertype"/>
    <w:rsid w:val="00F6259E"/>
  </w:style>
  <w:style w:type="character" w:customStyle="1" w:styleId="hljs-keyword">
    <w:name w:val="hljs-keyword"/>
    <w:basedOn w:val="Standaardalinea-lettertype"/>
    <w:rsid w:val="00F625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810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3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8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5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3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8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0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7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6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7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0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7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8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43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4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2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8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8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1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4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7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73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7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84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8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8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04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3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9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5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6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0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5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2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44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0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9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7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8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6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82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1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84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9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24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1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21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90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97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5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4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6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3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5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4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1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8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13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3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9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1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0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9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6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git-scm.com/download/mac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vanErp\Downloads\Document%20met%20inhoudsopgav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9CDABA953E1A4DA7A7B12B0F6C984353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EF22A8C5-EBB5-499D-88CA-CC1DCD464C66}"/>
      </w:docPartPr>
      <w:docPartBody>
        <w:p w:rsidR="008C748C" w:rsidRDefault="008C748C">
          <w:pPr>
            <w:pStyle w:val="9CDABA953E1A4DA7A7B12B0F6C984353"/>
          </w:pPr>
          <w:r w:rsidRPr="00213189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A17E38C70A624F83965B85A24DBA7AD2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4D3710E4-09FD-417B-9544-F42A9D68A904}"/>
      </w:docPartPr>
      <w:docPartBody>
        <w:p w:rsidR="008C748C" w:rsidRDefault="008C748C">
          <w:pPr>
            <w:pStyle w:val="A17E38C70A624F83965B85A24DBA7AD2"/>
          </w:pPr>
          <w:r w:rsidRPr="00FF0CFF">
            <w:rPr>
              <w:rStyle w:val="Tekstvantijdelijkeaanduiding"/>
            </w:rPr>
            <w:fldChar w:fldCharType="begin"/>
          </w:r>
          <w:r w:rsidRPr="00FF0CFF">
            <w:rPr>
              <w:rStyle w:val="Tekstvantijdelijkeaanduiding"/>
            </w:rPr>
            <w:instrText xml:space="preserve"> </w:instrText>
          </w:r>
          <w:r w:rsidRPr="00FF0CFF">
            <w:rPr>
              <w:rStyle w:val="Tekstvantijdelijkeaanduiding"/>
            </w:rPr>
            <w:fldChar w:fldCharType="end"/>
          </w:r>
          <w:r w:rsidRPr="00FF0CFF">
            <w:rPr>
              <w:rStyle w:val="Tekstvantijdelijkeaanduiding"/>
            </w:rPr>
            <w:t>Titel</w:t>
          </w:r>
        </w:p>
      </w:docPartBody>
    </w:docPart>
    <w:docPart>
      <w:docPartPr>
        <w:name w:val="E228E66AFF7F46198276757AFDE0BAE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A1B6F5B1-92CE-4B28-ADD9-ACF18E3BA94C}"/>
      </w:docPartPr>
      <w:docPartBody>
        <w:p w:rsidR="008C748C" w:rsidRDefault="008C748C">
          <w:pPr>
            <w:pStyle w:val="E228E66AFF7F46198276757AFDE0BAEA"/>
          </w:pPr>
          <w:r w:rsidRPr="00FF0CFF">
            <w:rPr>
              <w:rStyle w:val="Tekstvantijdelijkeaanduiding"/>
            </w:rPr>
            <w:fldChar w:fldCharType="begin"/>
          </w:r>
          <w:r w:rsidRPr="00FF0CFF">
            <w:rPr>
              <w:rStyle w:val="Tekstvantijdelijkeaanduiding"/>
            </w:rPr>
            <w:instrText xml:space="preserve"> </w:instrText>
          </w:r>
          <w:r w:rsidRPr="00FF0CFF">
            <w:rPr>
              <w:rStyle w:val="Tekstvantijdelijkeaanduiding"/>
            </w:rPr>
            <w:fldChar w:fldCharType="end"/>
          </w:r>
          <w:r w:rsidRPr="00FF0CFF">
            <w:rPr>
              <w:rStyle w:val="Tekstvantijdelijkeaanduiding"/>
            </w:rPr>
            <w:t>Documentnaam</w:t>
          </w:r>
        </w:p>
      </w:docPartBody>
    </w:docPart>
    <w:docPart>
      <w:docPartPr>
        <w:name w:val="679D0420F41D4CA2A083295891261626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134FF0E2-CC83-4DB8-937F-17718738BF74}"/>
      </w:docPartPr>
      <w:docPartBody>
        <w:p w:rsidR="008C748C" w:rsidRDefault="008C748C">
          <w:pPr>
            <w:pStyle w:val="679D0420F41D4CA2A083295891261626"/>
          </w:pPr>
          <w:r w:rsidRPr="00327F38">
            <w:rPr>
              <w:rStyle w:val="Tekstvantijdelijkeaanduiding"/>
            </w:rPr>
            <w:fldChar w:fldCharType="begin"/>
          </w:r>
          <w:r w:rsidRPr="00327F38">
            <w:rPr>
              <w:rStyle w:val="Tekstvantijdelijkeaanduiding"/>
            </w:rPr>
            <w:fldChar w:fldCharType="end"/>
          </w:r>
          <w:r w:rsidRPr="00327F38">
            <w:rPr>
              <w:rStyle w:val="Tekstvantijdelijkeaanduiding"/>
            </w:rPr>
            <w:t>Tekst</w:t>
          </w:r>
        </w:p>
      </w:docPartBody>
    </w:docPart>
    <w:docPart>
      <w:docPartPr>
        <w:name w:val="C8549CDBF4D04C95ADF3684B13F72EB6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275EB1A6-43D3-4002-A979-A2C233F71783}"/>
      </w:docPartPr>
      <w:docPartBody>
        <w:p w:rsidR="008C748C" w:rsidRDefault="008C748C">
          <w:pPr>
            <w:pStyle w:val="C8549CDBF4D04C95ADF3684B13F72EB6"/>
          </w:pPr>
          <w:r w:rsidRPr="00327F38">
            <w:rPr>
              <w:rStyle w:val="Tekstvantijdelijkeaanduiding"/>
            </w:rPr>
            <w:fldChar w:fldCharType="begin"/>
          </w:r>
          <w:r w:rsidRPr="00327F38">
            <w:rPr>
              <w:rStyle w:val="Tekstvantijdelijkeaanduiding"/>
            </w:rPr>
            <w:fldChar w:fldCharType="end"/>
          </w:r>
          <w:r w:rsidRPr="00327F38">
            <w:rPr>
              <w:rStyle w:val="Tekstvantijdelijkeaanduiding"/>
            </w:rPr>
            <w:t>Tekst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Aptos Light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revisionView w:insDel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635"/>
    <w:rsid w:val="001D2D90"/>
    <w:rsid w:val="002D7B19"/>
    <w:rsid w:val="005737B4"/>
    <w:rsid w:val="00721D39"/>
    <w:rsid w:val="008C748C"/>
    <w:rsid w:val="00B04B15"/>
    <w:rsid w:val="00B95AB6"/>
    <w:rsid w:val="00BE711E"/>
    <w:rsid w:val="00C77103"/>
    <w:rsid w:val="00FA6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aliases w:val="ZsysbasisFldMark Cerios"/>
    <w:basedOn w:val="Standaardalinea-lettertype"/>
    <w:uiPriority w:val="99"/>
    <w:semiHidden/>
    <w:rPr>
      <w:color w:val="000000"/>
      <w:bdr w:val="none" w:sz="0" w:space="0" w:color="auto"/>
      <w:shd w:val="clear" w:color="auto" w:fill="FFB15B"/>
    </w:rPr>
  </w:style>
  <w:style w:type="paragraph" w:customStyle="1" w:styleId="9CDABA953E1A4DA7A7B12B0F6C984353">
    <w:name w:val="9CDABA953E1A4DA7A7B12B0F6C984353"/>
  </w:style>
  <w:style w:type="paragraph" w:customStyle="1" w:styleId="A17E38C70A624F83965B85A24DBA7AD2">
    <w:name w:val="A17E38C70A624F83965B85A24DBA7AD2"/>
  </w:style>
  <w:style w:type="paragraph" w:customStyle="1" w:styleId="E228E66AFF7F46198276757AFDE0BAEA">
    <w:name w:val="E228E66AFF7F46198276757AFDE0BAEA"/>
  </w:style>
  <w:style w:type="paragraph" w:customStyle="1" w:styleId="679D0420F41D4CA2A083295891261626">
    <w:name w:val="679D0420F41D4CA2A083295891261626"/>
  </w:style>
  <w:style w:type="paragraph" w:customStyle="1" w:styleId="C8549CDBF4D04C95ADF3684B13F72EB6">
    <w:name w:val="C8549CDBF4D04C95ADF3684B13F72EB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Kleuren Cerios (rapport)">
      <a:dk1>
        <a:srgbClr val="231F20"/>
      </a:dk1>
      <a:lt1>
        <a:srgbClr val="FFFFFF"/>
      </a:lt1>
      <a:dk2>
        <a:srgbClr val="000000"/>
      </a:dk2>
      <a:lt2>
        <a:srgbClr val="FFFFFF"/>
      </a:lt2>
      <a:accent1>
        <a:srgbClr val="2E3854"/>
      </a:accent1>
      <a:accent2>
        <a:srgbClr val="66E09F"/>
      </a:accent2>
      <a:accent3>
        <a:srgbClr val="2E3854"/>
      </a:accent3>
      <a:accent4>
        <a:srgbClr val="66E09F"/>
      </a:accent4>
      <a:accent5>
        <a:srgbClr val="2E3854"/>
      </a:accent5>
      <a:accent6>
        <a:srgbClr val="66E09F"/>
      </a:accent6>
      <a:hlink>
        <a:srgbClr val="231F20"/>
      </a:hlink>
      <a:folHlink>
        <a:srgbClr val="231F20"/>
      </a:folHlink>
    </a:clrScheme>
    <a:fontScheme name="Lettertypen Cerios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CA0D1D8905954B8CB0B9F5285188FD" ma:contentTypeVersion="14" ma:contentTypeDescription="Create a new document." ma:contentTypeScope="" ma:versionID="1926b333dfbc3917997435936103f9d8">
  <xsd:schema xmlns:xsd="http://www.w3.org/2001/XMLSchema" xmlns:xs="http://www.w3.org/2001/XMLSchema" xmlns:p="http://schemas.microsoft.com/office/2006/metadata/properties" xmlns:ns2="a953e2d3-72a9-4f61-874f-dee602f8264e" targetNamespace="http://schemas.microsoft.com/office/2006/metadata/properties" ma:root="true" ma:fieldsID="a48900767322ae099cf2f05e18901221" ns2:_="">
    <xsd:import namespace="a953e2d3-72a9-4f61-874f-dee602f826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53e2d3-72a9-4f61-874f-dee602f82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2416794-e301-4aed-b6ae-2bd73039da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e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ju xmlns="http://www.joulesunlimited.com/ccmappings">
  <Documentnaam>GIT Fundamentals training</Documentnaam>
</ju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953e2d3-72a9-4f61-874f-dee602f8264e">
      <Terms xmlns="http://schemas.microsoft.com/office/infopath/2007/PartnerControls"/>
    </lcf76f155ced4ddcb4097134ff3c332f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AC17A9-3EAF-4F31-8531-6264769E25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53e2d3-72a9-4f61-874f-dee602f826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B0D7B3C-9D2C-43BA-9813-1BA212848944}">
  <ds:schemaRefs>
    <ds:schemaRef ds:uri="http://www.joulesunlimited.com/ccmappings"/>
  </ds:schemaRefs>
</ds:datastoreItem>
</file>

<file path=customXml/itemProps3.xml><?xml version="1.0" encoding="utf-8"?>
<ds:datastoreItem xmlns:ds="http://schemas.openxmlformats.org/officeDocument/2006/customXml" ds:itemID="{09994C7E-02D2-49F3-9341-3831CF6354F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C8903F2-D9E4-4E2E-9B9B-60E1894C4B79}">
  <ds:schemaRefs>
    <ds:schemaRef ds:uri="http://schemas.microsoft.com/office/2006/metadata/properties"/>
    <ds:schemaRef ds:uri="http://schemas.microsoft.com/office/infopath/2007/PartnerControls"/>
    <ds:schemaRef ds:uri="a953e2d3-72a9-4f61-874f-dee602f8264e"/>
  </ds:schemaRefs>
</ds:datastoreItem>
</file>

<file path=customXml/itemProps5.xml><?xml version="1.0" encoding="utf-8"?>
<ds:datastoreItem xmlns:ds="http://schemas.openxmlformats.org/officeDocument/2006/customXml" ds:itemID="{D3E4AF9D-BEED-4887-9AEC-74D593553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C:\Users\IngridvanErp\Downloads\Document met inhoudsopgave.dotx</Template>
  <TotalTime>55</TotalTime>
  <Pages>6</Pages>
  <Words>1079</Words>
  <Characters>5936</Characters>
  <Application>Microsoft Office Word</Application>
  <DocSecurity>0</DocSecurity>
  <Lines>49</Lines>
  <Paragraphs>14</Paragraphs>
  <ScaleCrop>false</ScaleCrop>
  <Manager/>
  <Company>Cerios</Company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van Erp</dc:creator>
  <cp:keywords/>
  <dc:description>sjabloonversie 1.0b - 9 juli 2025_x000d_
ontwerp: www.fnke.nl_x000d_
sjablonen: www.JoulesUnlimited.com</dc:description>
  <cp:lastModifiedBy>Daniël Lankheet</cp:lastModifiedBy>
  <cp:revision>58</cp:revision>
  <cp:lastPrinted>2025-07-09T13:38:00Z</cp:lastPrinted>
  <dcterms:created xsi:type="dcterms:W3CDTF">2026-02-05T14:12:00Z</dcterms:created>
  <dcterms:modified xsi:type="dcterms:W3CDTF">2026-10-14T13:06:00Z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0x01010008CA0D1D8905954B8CB0B9F5285188FD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GUID">
    <vt:lpwstr>03e4f165-0f1d-4b70-ba85-dff71debbea3</vt:lpwstr>
  </property>
  <property fmtid="{D5CDD505-2E9C-101B-9397-08002B2CF9AE}" pid="12" name="xd_Signature">
    <vt:bool>false</vt:bool>
  </property>
</Properties>
</file>